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945DA0" w14:textId="77777777" w:rsidR="00D52DDC" w:rsidRPr="009575B4" w:rsidRDefault="00D52DDC" w:rsidP="00D52DDC">
      <w:pPr>
        <w:ind w:left="400"/>
        <w:jc w:val="right"/>
        <w:rPr>
          <w:rFonts w:ascii="맑은 고딕" w:hAnsi="맑은 고딕"/>
        </w:rPr>
      </w:pPr>
    </w:p>
    <w:p w14:paraId="6DD87FD0" w14:textId="77777777" w:rsidR="00D52DDC" w:rsidRPr="009575B4" w:rsidRDefault="00D52DDC" w:rsidP="00D52DDC">
      <w:pPr>
        <w:ind w:left="400"/>
        <w:jc w:val="right"/>
        <w:rPr>
          <w:rFonts w:ascii="맑은 고딕" w:hAnsi="맑은 고딕"/>
        </w:rPr>
      </w:pPr>
    </w:p>
    <w:p w14:paraId="25AC53B6" w14:textId="77777777" w:rsidR="00D52DDC" w:rsidRPr="009575B4" w:rsidRDefault="00D52DDC" w:rsidP="00D52DDC">
      <w:pPr>
        <w:ind w:left="400"/>
        <w:jc w:val="right"/>
        <w:rPr>
          <w:rFonts w:ascii="맑은 고딕" w:hAnsi="맑은 고딕"/>
        </w:rPr>
      </w:pPr>
    </w:p>
    <w:p w14:paraId="5F143E6A" w14:textId="77777777" w:rsidR="00D52DDC" w:rsidRPr="009575B4" w:rsidRDefault="00D52DDC" w:rsidP="00D52DDC">
      <w:pPr>
        <w:ind w:left="400"/>
        <w:jc w:val="right"/>
        <w:rPr>
          <w:rFonts w:ascii="맑은 고딕" w:hAnsi="맑은 고딕"/>
        </w:rPr>
      </w:pPr>
    </w:p>
    <w:p w14:paraId="26AB456C" w14:textId="77777777" w:rsidR="00D52DDC" w:rsidRPr="009575B4" w:rsidRDefault="00D52DDC" w:rsidP="00D52DDC">
      <w:pPr>
        <w:ind w:left="400"/>
        <w:jc w:val="right"/>
        <w:rPr>
          <w:rFonts w:ascii="맑은 고딕" w:hAnsi="맑은 고딕"/>
        </w:rPr>
      </w:pPr>
    </w:p>
    <w:p w14:paraId="1392FCB4" w14:textId="77777777" w:rsidR="00D52DDC" w:rsidRPr="009575B4" w:rsidRDefault="007924BE" w:rsidP="007924BE">
      <w:pPr>
        <w:tabs>
          <w:tab w:val="left" w:pos="2676"/>
        </w:tabs>
        <w:ind w:left="400"/>
        <w:rPr>
          <w:rFonts w:ascii="맑은 고딕" w:hAnsi="맑은 고딕"/>
        </w:rPr>
      </w:pPr>
      <w:r>
        <w:rPr>
          <w:rFonts w:ascii="맑은 고딕" w:hAnsi="맑은 고딕"/>
        </w:rPr>
        <w:tab/>
      </w:r>
    </w:p>
    <w:p w14:paraId="08F54F46" w14:textId="77777777" w:rsidR="00D52DDC" w:rsidRPr="009575B4" w:rsidRDefault="00D52DDC" w:rsidP="00D52DDC">
      <w:pPr>
        <w:ind w:left="400"/>
        <w:jc w:val="right"/>
        <w:rPr>
          <w:rFonts w:ascii="맑은 고딕" w:hAnsi="맑은 고딕"/>
        </w:rPr>
      </w:pPr>
    </w:p>
    <w:p w14:paraId="45EEE7A7" w14:textId="78DF6784" w:rsidR="00D52DDC" w:rsidRPr="009575B4" w:rsidRDefault="00661595" w:rsidP="00661595">
      <w:pPr>
        <w:ind w:left="400"/>
        <w:jc w:val="center"/>
        <w:rPr>
          <w:rFonts w:ascii="맑은 고딕" w:hAnsi="맑은 고딕"/>
          <w:b/>
          <w:sz w:val="56"/>
          <w:szCs w:val="56"/>
        </w:rPr>
      </w:pPr>
      <w:r>
        <w:rPr>
          <w:rFonts w:ascii="맑은 고딕" w:hAnsi="맑은 고딕" w:hint="eastAsia"/>
          <w:b/>
          <w:sz w:val="56"/>
          <w:szCs w:val="56"/>
        </w:rPr>
        <w:t xml:space="preserve">SMS </w:t>
      </w:r>
      <w:proofErr w:type="spellStart"/>
      <w:r w:rsidR="00700C04">
        <w:rPr>
          <w:rFonts w:ascii="맑은 고딕" w:hAnsi="맑은 고딕" w:hint="eastAsia"/>
          <w:b/>
          <w:sz w:val="56"/>
          <w:szCs w:val="56"/>
        </w:rPr>
        <w:t>메</w:t>
      </w:r>
      <w:r>
        <w:rPr>
          <w:rFonts w:ascii="맑은 고딕" w:hAnsi="맑은 고딕" w:hint="eastAsia"/>
          <w:b/>
          <w:sz w:val="56"/>
          <w:szCs w:val="56"/>
        </w:rPr>
        <w:t>뉴얼</w:t>
      </w:r>
      <w:proofErr w:type="spellEnd"/>
    </w:p>
    <w:p w14:paraId="7939C67C" w14:textId="77777777" w:rsidR="00D52DDC" w:rsidRPr="009575B4" w:rsidRDefault="00D52DDC" w:rsidP="00661595">
      <w:pPr>
        <w:ind w:left="400"/>
        <w:jc w:val="center"/>
        <w:rPr>
          <w:rFonts w:ascii="맑은 고딕" w:hAnsi="맑은 고딕"/>
        </w:rPr>
      </w:pPr>
    </w:p>
    <w:p w14:paraId="38807490" w14:textId="77777777" w:rsidR="00D52DDC" w:rsidRPr="009575B4" w:rsidRDefault="00D52DDC" w:rsidP="00661595">
      <w:pPr>
        <w:ind w:left="400"/>
        <w:jc w:val="center"/>
        <w:rPr>
          <w:rFonts w:ascii="맑은 고딕" w:hAnsi="맑은 고딕"/>
        </w:rPr>
      </w:pPr>
    </w:p>
    <w:p w14:paraId="33049959" w14:textId="77777777" w:rsidR="00D52DDC" w:rsidRDefault="00D52DDC" w:rsidP="00661595">
      <w:pPr>
        <w:ind w:left="400"/>
        <w:jc w:val="center"/>
        <w:rPr>
          <w:rFonts w:ascii="맑은 고딕" w:hAnsi="맑은 고딕"/>
          <w:sz w:val="32"/>
          <w:szCs w:val="32"/>
        </w:rPr>
      </w:pPr>
    </w:p>
    <w:p w14:paraId="527BA76C" w14:textId="77777777" w:rsidR="00661595" w:rsidRDefault="00661595" w:rsidP="00661595">
      <w:pPr>
        <w:ind w:left="400"/>
        <w:jc w:val="center"/>
        <w:rPr>
          <w:rFonts w:ascii="맑은 고딕" w:hAnsi="맑은 고딕"/>
          <w:sz w:val="32"/>
          <w:szCs w:val="32"/>
        </w:rPr>
      </w:pPr>
    </w:p>
    <w:p w14:paraId="6CD2CDFF" w14:textId="77777777" w:rsidR="00661595" w:rsidRDefault="00661595" w:rsidP="00661595">
      <w:pPr>
        <w:ind w:left="400"/>
        <w:jc w:val="center"/>
        <w:rPr>
          <w:rFonts w:ascii="맑은 고딕" w:hAnsi="맑은 고딕"/>
          <w:sz w:val="32"/>
          <w:szCs w:val="32"/>
        </w:rPr>
      </w:pPr>
    </w:p>
    <w:p w14:paraId="6E35A1D3" w14:textId="77777777" w:rsidR="00661595" w:rsidRDefault="00661595" w:rsidP="00661595">
      <w:pPr>
        <w:ind w:left="400"/>
        <w:jc w:val="center"/>
        <w:rPr>
          <w:rFonts w:ascii="맑은 고딕" w:hAnsi="맑은 고딕"/>
          <w:sz w:val="32"/>
          <w:szCs w:val="32"/>
        </w:rPr>
      </w:pPr>
    </w:p>
    <w:p w14:paraId="1A8E14F7" w14:textId="77777777" w:rsidR="00661595" w:rsidRDefault="00661595" w:rsidP="00661595">
      <w:pPr>
        <w:ind w:left="400"/>
        <w:jc w:val="center"/>
        <w:rPr>
          <w:rFonts w:ascii="맑은 고딕" w:hAnsi="맑은 고딕"/>
          <w:sz w:val="32"/>
          <w:szCs w:val="32"/>
        </w:rPr>
      </w:pPr>
    </w:p>
    <w:p w14:paraId="57C6FE34" w14:textId="77777777" w:rsidR="00661595" w:rsidRPr="003004F8" w:rsidRDefault="00661595" w:rsidP="00661595">
      <w:pPr>
        <w:ind w:left="400"/>
        <w:jc w:val="center"/>
        <w:rPr>
          <w:rFonts w:ascii="맑은 고딕" w:hAnsi="맑은 고딕"/>
          <w:sz w:val="32"/>
          <w:szCs w:val="32"/>
        </w:rPr>
      </w:pPr>
    </w:p>
    <w:p w14:paraId="0812ECC2" w14:textId="77777777" w:rsidR="00D52DDC" w:rsidRPr="009575B4" w:rsidRDefault="00D52DDC" w:rsidP="00661595">
      <w:pPr>
        <w:ind w:left="400"/>
        <w:jc w:val="center"/>
        <w:rPr>
          <w:rFonts w:ascii="맑은 고딕" w:hAnsi="맑은 고딕"/>
        </w:rPr>
      </w:pPr>
    </w:p>
    <w:p w14:paraId="5911761D" w14:textId="2A9BF4F8" w:rsidR="00D52DDC" w:rsidRPr="009575B4" w:rsidRDefault="00D52DDC" w:rsidP="00661595">
      <w:pPr>
        <w:ind w:left="400"/>
        <w:jc w:val="center"/>
        <w:rPr>
          <w:rFonts w:ascii="맑은 고딕" w:hAnsi="맑은 고딕"/>
          <w:b/>
          <w:sz w:val="44"/>
          <w:szCs w:val="44"/>
        </w:rPr>
      </w:pPr>
      <w:r w:rsidRPr="009575B4">
        <w:rPr>
          <w:rFonts w:ascii="맑은 고딕" w:hAnsi="맑은 고딕" w:hint="eastAsia"/>
          <w:b/>
          <w:sz w:val="44"/>
          <w:szCs w:val="44"/>
        </w:rPr>
        <w:t xml:space="preserve">Version </w:t>
      </w:r>
      <w:r w:rsidR="00187AF3">
        <w:rPr>
          <w:rFonts w:ascii="맑은 고딕" w:hAnsi="맑은 고딕" w:hint="eastAsia"/>
          <w:b/>
          <w:sz w:val="44"/>
          <w:szCs w:val="44"/>
        </w:rPr>
        <w:t>1</w:t>
      </w:r>
      <w:r w:rsidR="004A46D3" w:rsidRPr="009575B4">
        <w:rPr>
          <w:rFonts w:ascii="맑은 고딕" w:hAnsi="맑은 고딕" w:hint="eastAsia"/>
          <w:b/>
          <w:sz w:val="44"/>
          <w:szCs w:val="44"/>
        </w:rPr>
        <w:t>.</w:t>
      </w:r>
      <w:r w:rsidR="0079584D">
        <w:rPr>
          <w:rFonts w:ascii="맑은 고딕" w:hAnsi="맑은 고딕" w:hint="eastAsia"/>
          <w:b/>
          <w:sz w:val="44"/>
          <w:szCs w:val="44"/>
        </w:rPr>
        <w:t>2</w:t>
      </w:r>
    </w:p>
    <w:p w14:paraId="0DED13C0" w14:textId="77777777" w:rsidR="00D52DDC" w:rsidRPr="009575B4" w:rsidRDefault="00D52DDC" w:rsidP="00661595">
      <w:pPr>
        <w:ind w:left="400"/>
        <w:jc w:val="center"/>
        <w:rPr>
          <w:rFonts w:ascii="맑은 고딕" w:hAnsi="맑은 고딕"/>
        </w:rPr>
      </w:pPr>
    </w:p>
    <w:p w14:paraId="5B1B5EBA" w14:textId="2173B68A" w:rsidR="00D52DDC" w:rsidRPr="009575B4" w:rsidRDefault="00B8443C" w:rsidP="00661595">
      <w:pPr>
        <w:ind w:left="400"/>
        <w:jc w:val="center"/>
        <w:rPr>
          <w:rFonts w:ascii="맑은 고딕" w:hAnsi="맑은 고딕"/>
          <w:b/>
        </w:rPr>
      </w:pPr>
      <w:r>
        <w:rPr>
          <w:rFonts w:ascii="맑은 고딕" w:hAnsi="맑은 고딕" w:hint="eastAsia"/>
          <w:b/>
        </w:rPr>
        <w:t>201</w:t>
      </w:r>
      <w:r w:rsidR="00661595">
        <w:rPr>
          <w:rFonts w:ascii="맑은 고딕" w:hAnsi="맑은 고딕" w:hint="eastAsia"/>
          <w:b/>
        </w:rPr>
        <w:t>5</w:t>
      </w:r>
      <w:r>
        <w:rPr>
          <w:rFonts w:ascii="맑은 고딕" w:hAnsi="맑은 고딕" w:hint="eastAsia"/>
          <w:b/>
        </w:rPr>
        <w:t>-</w:t>
      </w:r>
      <w:r w:rsidR="0079584D">
        <w:rPr>
          <w:rFonts w:ascii="맑은 고딕" w:hAnsi="맑은 고딕" w:hint="eastAsia"/>
          <w:b/>
        </w:rPr>
        <w:t>06</w:t>
      </w:r>
      <w:r w:rsidR="001B3AD1">
        <w:rPr>
          <w:rFonts w:ascii="맑은 고딕" w:hAnsi="맑은 고딕" w:hint="eastAsia"/>
          <w:b/>
        </w:rPr>
        <w:t>-</w:t>
      </w:r>
      <w:r w:rsidR="00C45104">
        <w:rPr>
          <w:rFonts w:ascii="맑은 고딕" w:hAnsi="맑은 고딕" w:hint="eastAsia"/>
          <w:b/>
        </w:rPr>
        <w:t>30</w:t>
      </w:r>
    </w:p>
    <w:tbl>
      <w:tblPr>
        <w:tblpPr w:leftFromText="187" w:rightFromText="187" w:horzAnchor="margin" w:tblpXSpec="center" w:tblpYSpec="bottom"/>
        <w:tblW w:w="5000" w:type="pct"/>
        <w:tblLook w:val="04A0" w:firstRow="1" w:lastRow="0" w:firstColumn="1" w:lastColumn="0" w:noHBand="0" w:noVBand="1"/>
      </w:tblPr>
      <w:tblGrid>
        <w:gridCol w:w="9214"/>
      </w:tblGrid>
      <w:tr w:rsidR="00D52DDC" w:rsidRPr="009575B4" w14:paraId="6423A699" w14:textId="77777777" w:rsidTr="00562B86">
        <w:tc>
          <w:tcPr>
            <w:tcW w:w="5000" w:type="pct"/>
          </w:tcPr>
          <w:p w14:paraId="440DE554" w14:textId="77777777" w:rsidR="00D52DDC" w:rsidRPr="009575B4" w:rsidRDefault="00D52DDC" w:rsidP="00661595">
            <w:pPr>
              <w:pStyle w:val="af3"/>
              <w:jc w:val="center"/>
            </w:pPr>
          </w:p>
        </w:tc>
      </w:tr>
    </w:tbl>
    <w:p w14:paraId="46BB28AD" w14:textId="77777777" w:rsidR="00D52DDC" w:rsidRDefault="00D52DDC" w:rsidP="00661595">
      <w:pPr>
        <w:ind w:left="400"/>
        <w:jc w:val="center"/>
        <w:rPr>
          <w:rFonts w:ascii="맑은 고딕" w:hAnsi="맑은 고딕"/>
        </w:rPr>
      </w:pPr>
    </w:p>
    <w:p w14:paraId="151460AC" w14:textId="77777777" w:rsidR="00AE6B41" w:rsidRDefault="00AE6B41" w:rsidP="00661595">
      <w:pPr>
        <w:ind w:left="400"/>
        <w:jc w:val="center"/>
        <w:rPr>
          <w:rFonts w:ascii="맑은 고딕" w:hAnsi="맑은 고딕"/>
        </w:rPr>
      </w:pPr>
    </w:p>
    <w:p w14:paraId="49CD6892" w14:textId="77777777" w:rsidR="00AE6B41" w:rsidRDefault="00AE6B41" w:rsidP="00D52DDC">
      <w:pPr>
        <w:ind w:left="400"/>
        <w:jc w:val="right"/>
        <w:rPr>
          <w:rFonts w:ascii="맑은 고딕" w:hAnsi="맑은 고딕"/>
        </w:rPr>
      </w:pPr>
    </w:p>
    <w:p w14:paraId="68318AD1" w14:textId="77777777" w:rsidR="00AE6B41" w:rsidRDefault="00AE6B41" w:rsidP="00D52DDC">
      <w:pPr>
        <w:ind w:left="400"/>
        <w:jc w:val="right"/>
        <w:rPr>
          <w:rFonts w:ascii="맑은 고딕" w:hAnsi="맑은 고딕"/>
        </w:rPr>
      </w:pPr>
    </w:p>
    <w:p w14:paraId="4FA775B3" w14:textId="77777777" w:rsidR="00AE6B41" w:rsidRDefault="00AE6B41" w:rsidP="00D52DDC">
      <w:pPr>
        <w:ind w:left="400"/>
        <w:jc w:val="right"/>
        <w:rPr>
          <w:rFonts w:ascii="맑은 고딕" w:hAnsi="맑은 고딕"/>
        </w:rPr>
      </w:pPr>
    </w:p>
    <w:p w14:paraId="665B44F1" w14:textId="77777777" w:rsidR="00AE6B41" w:rsidRPr="009575B4" w:rsidRDefault="00AE6B41" w:rsidP="00D52DDC">
      <w:pPr>
        <w:ind w:left="400"/>
        <w:jc w:val="right"/>
        <w:rPr>
          <w:rFonts w:ascii="맑은 고딕" w:hAnsi="맑은 고딕"/>
        </w:rPr>
      </w:pPr>
    </w:p>
    <w:p w14:paraId="5670C77D" w14:textId="77777777" w:rsidR="003004F8" w:rsidRDefault="003004F8">
      <w:pPr>
        <w:adjustRightInd/>
        <w:spacing w:line="240" w:lineRule="auto"/>
        <w:jc w:val="left"/>
        <w:textAlignment w:val="auto"/>
        <w:rPr>
          <w:rFonts w:ascii="맑은 고딕" w:hAnsi="맑은 고딕"/>
          <w:b/>
          <w:sz w:val="28"/>
        </w:rPr>
      </w:pPr>
    </w:p>
    <w:p w14:paraId="3FA1DC81" w14:textId="77777777" w:rsidR="00AE6B41" w:rsidRDefault="00AE6B41">
      <w:pPr>
        <w:adjustRightInd/>
        <w:spacing w:line="240" w:lineRule="auto"/>
        <w:jc w:val="left"/>
        <w:textAlignment w:val="auto"/>
        <w:rPr>
          <w:rFonts w:ascii="맑은 고딕" w:hAnsi="맑은 고딕"/>
          <w:b/>
          <w:sz w:val="28"/>
        </w:rPr>
      </w:pPr>
      <w:r>
        <w:rPr>
          <w:rFonts w:ascii="맑은 고딕" w:hAnsi="맑은 고딕"/>
          <w:b/>
          <w:sz w:val="28"/>
        </w:rPr>
        <w:br w:type="page"/>
      </w:r>
    </w:p>
    <w:p w14:paraId="3F950F63" w14:textId="77777777" w:rsidR="00C221C3" w:rsidRPr="00892D74" w:rsidRDefault="00C221C3" w:rsidP="00C221C3">
      <w:pPr>
        <w:ind w:left="400"/>
        <w:jc w:val="center"/>
        <w:rPr>
          <w:rFonts w:ascii="맑은 고딕" w:hAnsi="맑은 고딕"/>
          <w:b/>
          <w:sz w:val="20"/>
        </w:rPr>
      </w:pPr>
      <w:proofErr w:type="gramStart"/>
      <w:r w:rsidRPr="00126A5E">
        <w:rPr>
          <w:rFonts w:ascii="맑은 고딕" w:hAnsi="맑은 고딕"/>
          <w:b/>
          <w:sz w:val="28"/>
        </w:rPr>
        <w:lastRenderedPageBreak/>
        <w:t>제.개정</w:t>
      </w:r>
      <w:proofErr w:type="gramEnd"/>
      <w:r w:rsidRPr="00126A5E">
        <w:rPr>
          <w:rFonts w:ascii="맑은 고딕" w:hAnsi="맑은 고딕"/>
          <w:b/>
          <w:sz w:val="28"/>
        </w:rPr>
        <w:t xml:space="preserve"> 이력</w:t>
      </w:r>
    </w:p>
    <w:p w14:paraId="547C3097" w14:textId="77777777" w:rsidR="00C221C3" w:rsidRPr="00126A5E" w:rsidRDefault="00C221C3" w:rsidP="00892D74">
      <w:pPr>
        <w:rPr>
          <w:rFonts w:ascii="맑은 고딕" w:hAnsi="맑은 고딕"/>
          <w:b/>
          <w:sz w:val="24"/>
        </w:rPr>
      </w:pPr>
    </w:p>
    <w:tbl>
      <w:tblPr>
        <w:tblW w:w="9243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79"/>
        <w:gridCol w:w="1560"/>
        <w:gridCol w:w="5103"/>
        <w:gridCol w:w="1501"/>
      </w:tblGrid>
      <w:tr w:rsidR="00611D9D" w:rsidRPr="00B23958" w14:paraId="3D5B8C80" w14:textId="77777777" w:rsidTr="00611D9D">
        <w:trPr>
          <w:trHeight w:val="243"/>
          <w:jc w:val="center"/>
        </w:trPr>
        <w:tc>
          <w:tcPr>
            <w:tcW w:w="1079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14:paraId="3B60F2B6" w14:textId="77777777" w:rsidR="00611D9D" w:rsidRPr="00B23958" w:rsidRDefault="00611D9D" w:rsidP="003F316E">
            <w:pPr>
              <w:jc w:val="center"/>
              <w:rPr>
                <w:rFonts w:ascii="맑은 고딕" w:hAnsi="맑은 고딕"/>
                <w:b/>
                <w:sz w:val="18"/>
                <w:szCs w:val="18"/>
              </w:rPr>
            </w:pPr>
            <w:r w:rsidRPr="00B23958">
              <w:rPr>
                <w:rFonts w:ascii="맑은 고딕" w:hAnsi="맑은 고딕" w:hint="eastAsia"/>
                <w:b/>
                <w:sz w:val="18"/>
                <w:szCs w:val="18"/>
              </w:rPr>
              <w:t>버전</w:t>
            </w:r>
          </w:p>
        </w:tc>
        <w:tc>
          <w:tcPr>
            <w:tcW w:w="1560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14:paraId="114C1280" w14:textId="77777777" w:rsidR="00611D9D" w:rsidRPr="00B23958" w:rsidRDefault="00611D9D" w:rsidP="003F316E">
            <w:pPr>
              <w:jc w:val="center"/>
              <w:rPr>
                <w:rFonts w:ascii="맑은 고딕" w:hAnsi="맑은 고딕"/>
                <w:b/>
                <w:sz w:val="18"/>
                <w:szCs w:val="18"/>
              </w:rPr>
            </w:pPr>
            <w:r w:rsidRPr="00B23958">
              <w:rPr>
                <w:rFonts w:ascii="맑은 고딕" w:hAnsi="맑은 고딕" w:hint="eastAsia"/>
                <w:b/>
                <w:sz w:val="18"/>
                <w:szCs w:val="18"/>
              </w:rPr>
              <w:t>변경일자</w:t>
            </w:r>
          </w:p>
        </w:tc>
        <w:tc>
          <w:tcPr>
            <w:tcW w:w="5103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14:paraId="2E6E7EEF" w14:textId="77777777" w:rsidR="00611D9D" w:rsidRPr="00B23958" w:rsidRDefault="00611D9D" w:rsidP="003F316E">
            <w:pPr>
              <w:ind w:left="400"/>
              <w:jc w:val="center"/>
              <w:rPr>
                <w:rFonts w:ascii="맑은 고딕" w:hAnsi="맑은 고딕"/>
                <w:b/>
                <w:sz w:val="18"/>
                <w:szCs w:val="18"/>
              </w:rPr>
            </w:pPr>
            <w:proofErr w:type="gramStart"/>
            <w:r w:rsidRPr="00B23958">
              <w:rPr>
                <w:rFonts w:ascii="맑은 고딕" w:hAnsi="맑은 고딕"/>
                <w:b/>
                <w:sz w:val="18"/>
                <w:szCs w:val="18"/>
              </w:rPr>
              <w:t>제.개정</w:t>
            </w:r>
            <w:proofErr w:type="gramEnd"/>
            <w:r w:rsidRPr="00B23958">
              <w:rPr>
                <w:rFonts w:ascii="맑은 고딕" w:hAnsi="맑은 고딕"/>
                <w:b/>
                <w:sz w:val="18"/>
                <w:szCs w:val="18"/>
              </w:rPr>
              <w:t xml:space="preserve"> </w:t>
            </w:r>
            <w:r w:rsidRPr="00B23958">
              <w:rPr>
                <w:rFonts w:ascii="맑은 고딕" w:hAnsi="맑은 고딕" w:hint="eastAsia"/>
                <w:b/>
                <w:sz w:val="18"/>
                <w:szCs w:val="18"/>
              </w:rPr>
              <w:t>내용</w:t>
            </w:r>
          </w:p>
        </w:tc>
        <w:tc>
          <w:tcPr>
            <w:tcW w:w="1501" w:type="dxa"/>
            <w:tcBorders>
              <w:top w:val="single" w:sz="12" w:space="0" w:color="auto"/>
              <w:bottom w:val="single" w:sz="6" w:space="0" w:color="auto"/>
            </w:tcBorders>
            <w:shd w:val="clear" w:color="auto" w:fill="D9D9D9" w:themeFill="background1" w:themeFillShade="D9"/>
          </w:tcPr>
          <w:p w14:paraId="600866C5" w14:textId="77777777" w:rsidR="00611D9D" w:rsidRPr="00B23958" w:rsidRDefault="00611D9D" w:rsidP="003F316E">
            <w:pPr>
              <w:jc w:val="center"/>
              <w:rPr>
                <w:rFonts w:ascii="맑은 고딕" w:hAnsi="맑은 고딕"/>
                <w:b/>
                <w:sz w:val="18"/>
                <w:szCs w:val="18"/>
              </w:rPr>
            </w:pPr>
            <w:r w:rsidRPr="00B23958">
              <w:rPr>
                <w:rFonts w:ascii="맑은 고딕" w:hAnsi="맑은 고딕" w:hint="eastAsia"/>
                <w:b/>
                <w:sz w:val="18"/>
                <w:szCs w:val="18"/>
              </w:rPr>
              <w:t>작성자</w:t>
            </w:r>
          </w:p>
        </w:tc>
      </w:tr>
      <w:tr w:rsidR="00611D9D" w:rsidRPr="00B23958" w14:paraId="71D1F454" w14:textId="77777777" w:rsidTr="00A70923">
        <w:trPr>
          <w:trHeight w:val="243"/>
          <w:jc w:val="center"/>
        </w:trPr>
        <w:tc>
          <w:tcPr>
            <w:tcW w:w="1079" w:type="dxa"/>
          </w:tcPr>
          <w:p w14:paraId="7C29EAC8" w14:textId="77777777" w:rsidR="00611D9D" w:rsidRPr="00B23958" w:rsidRDefault="00611D9D" w:rsidP="003F316E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1.0</w:t>
            </w:r>
          </w:p>
        </w:tc>
        <w:tc>
          <w:tcPr>
            <w:tcW w:w="1560" w:type="dxa"/>
          </w:tcPr>
          <w:p w14:paraId="6F20E427" w14:textId="77777777" w:rsidR="00611D9D" w:rsidRPr="00B23958" w:rsidRDefault="00661595" w:rsidP="003F316E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2015.03.2</w:t>
            </w:r>
            <w:r w:rsidR="00611D9D">
              <w:rPr>
                <w:rFonts w:ascii="맑은 고딕" w:hAnsi="맑은 고딕" w:hint="eastAsia"/>
                <w:sz w:val="18"/>
                <w:szCs w:val="18"/>
              </w:rPr>
              <w:t>5</w:t>
            </w:r>
          </w:p>
        </w:tc>
        <w:tc>
          <w:tcPr>
            <w:tcW w:w="5103" w:type="dxa"/>
          </w:tcPr>
          <w:p w14:paraId="5BDDA2C7" w14:textId="77777777" w:rsidR="00611D9D" w:rsidRPr="00B23958" w:rsidRDefault="00611D9D" w:rsidP="003F316E">
            <w:pPr>
              <w:ind w:left="33"/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최초 작성</w:t>
            </w:r>
          </w:p>
        </w:tc>
        <w:tc>
          <w:tcPr>
            <w:tcW w:w="1501" w:type="dxa"/>
          </w:tcPr>
          <w:p w14:paraId="60BA9ACF" w14:textId="77777777" w:rsidR="00611D9D" w:rsidRPr="00B23958" w:rsidRDefault="00661595" w:rsidP="00A70923">
            <w:pPr>
              <w:ind w:left="33"/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장세경</w:t>
            </w:r>
          </w:p>
        </w:tc>
      </w:tr>
      <w:tr w:rsidR="00611D9D" w:rsidRPr="00B23958" w14:paraId="285B3C67" w14:textId="77777777" w:rsidTr="00A70923">
        <w:trPr>
          <w:trHeight w:val="243"/>
          <w:jc w:val="center"/>
        </w:trPr>
        <w:tc>
          <w:tcPr>
            <w:tcW w:w="1079" w:type="dxa"/>
          </w:tcPr>
          <w:p w14:paraId="1E972165" w14:textId="77777777" w:rsidR="00611D9D" w:rsidRPr="00B23958" w:rsidRDefault="00E03018" w:rsidP="007C32AB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1.1</w:t>
            </w:r>
          </w:p>
        </w:tc>
        <w:tc>
          <w:tcPr>
            <w:tcW w:w="1560" w:type="dxa"/>
          </w:tcPr>
          <w:p w14:paraId="26E8E24E" w14:textId="77777777" w:rsidR="00611D9D" w:rsidRPr="00B23958" w:rsidRDefault="00E03018" w:rsidP="007C32AB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2015.05.22</w:t>
            </w:r>
          </w:p>
        </w:tc>
        <w:tc>
          <w:tcPr>
            <w:tcW w:w="5103" w:type="dxa"/>
          </w:tcPr>
          <w:p w14:paraId="4F3E902B" w14:textId="77777777" w:rsidR="00611D9D" w:rsidRPr="00B23958" w:rsidRDefault="00E03018" w:rsidP="007F519A">
            <w:pPr>
              <w:ind w:left="33"/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 xml:space="preserve">LOG및 </w:t>
            </w:r>
            <w:r>
              <w:rPr>
                <w:rFonts w:ascii="맑은 고딕" w:hAnsi="맑은 고딕"/>
                <w:sz w:val="18"/>
                <w:szCs w:val="18"/>
              </w:rPr>
              <w:t xml:space="preserve">FILE </w:t>
            </w:r>
            <w:r w:rsidR="007F519A">
              <w:rPr>
                <w:rFonts w:ascii="맑은 고딕" w:hAnsi="맑은 고딕" w:hint="eastAsia"/>
                <w:sz w:val="18"/>
                <w:szCs w:val="18"/>
              </w:rPr>
              <w:t>Monitor</w:t>
            </w:r>
            <w:r>
              <w:rPr>
                <w:rFonts w:ascii="맑은 고딕" w:hAnsi="맑은 고딕" w:hint="eastAsia"/>
                <w:sz w:val="18"/>
                <w:szCs w:val="18"/>
              </w:rPr>
              <w:t>추가</w:t>
            </w:r>
          </w:p>
        </w:tc>
        <w:tc>
          <w:tcPr>
            <w:tcW w:w="1501" w:type="dxa"/>
          </w:tcPr>
          <w:p w14:paraId="2E2DA68D" w14:textId="77777777" w:rsidR="00611D9D" w:rsidRPr="00B23958" w:rsidRDefault="00E03018" w:rsidP="00E97290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김정아</w:t>
            </w:r>
          </w:p>
        </w:tc>
      </w:tr>
      <w:tr w:rsidR="00611D9D" w:rsidRPr="00B23958" w14:paraId="30E70D80" w14:textId="77777777" w:rsidTr="00A70923">
        <w:trPr>
          <w:trHeight w:val="243"/>
          <w:jc w:val="center"/>
        </w:trPr>
        <w:tc>
          <w:tcPr>
            <w:tcW w:w="1079" w:type="dxa"/>
          </w:tcPr>
          <w:p w14:paraId="4F28F257" w14:textId="66F78E47" w:rsidR="00611D9D" w:rsidRPr="00B23958" w:rsidRDefault="0079584D" w:rsidP="007C32AB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1.2</w:t>
            </w:r>
          </w:p>
        </w:tc>
        <w:tc>
          <w:tcPr>
            <w:tcW w:w="1560" w:type="dxa"/>
          </w:tcPr>
          <w:p w14:paraId="70E5D2E9" w14:textId="47C4C2FB" w:rsidR="00611D9D" w:rsidRPr="00B23958" w:rsidRDefault="0079584D" w:rsidP="007C32AB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2015.06.17</w:t>
            </w:r>
          </w:p>
        </w:tc>
        <w:tc>
          <w:tcPr>
            <w:tcW w:w="5103" w:type="dxa"/>
          </w:tcPr>
          <w:p w14:paraId="3BD936A5" w14:textId="4BA0F5AE" w:rsidR="00611D9D" w:rsidRPr="00B23958" w:rsidRDefault="0079584D" w:rsidP="00700C04">
            <w:pPr>
              <w:ind w:left="33"/>
              <w:jc w:val="center"/>
              <w:rPr>
                <w:rFonts w:ascii="맑은 고딕" w:hAnsi="맑은 고딕"/>
                <w:sz w:val="18"/>
                <w:szCs w:val="18"/>
              </w:rPr>
            </w:pPr>
            <w:proofErr w:type="spellStart"/>
            <w:r>
              <w:rPr>
                <w:rFonts w:ascii="맑은 고딕" w:hAnsi="맑은 고딕" w:hint="eastAsia"/>
                <w:sz w:val="18"/>
                <w:szCs w:val="18"/>
              </w:rPr>
              <w:t>M</w:t>
            </w:r>
            <w:r>
              <w:rPr>
                <w:rFonts w:ascii="맑은 고딕" w:hAnsi="맑은 고딕"/>
                <w:sz w:val="18"/>
                <w:szCs w:val="18"/>
              </w:rPr>
              <w:t>ysql</w:t>
            </w:r>
            <w:r w:rsidR="00700C04">
              <w:rPr>
                <w:rFonts w:ascii="맑은 고딕" w:hAnsi="맑은 고딕" w:hint="eastAsia"/>
                <w:sz w:val="18"/>
                <w:szCs w:val="18"/>
              </w:rPr>
              <w:t>DB</w:t>
            </w:r>
            <w:proofErr w:type="spellEnd"/>
            <w:r w:rsidR="00700C04">
              <w:rPr>
                <w:rFonts w:ascii="맑은 고딕" w:hAnsi="맑은 고딕"/>
                <w:sz w:val="18"/>
                <w:szCs w:val="18"/>
              </w:rPr>
              <w:t xml:space="preserve"> </w:t>
            </w:r>
            <w:r w:rsidR="00700C04">
              <w:rPr>
                <w:rFonts w:ascii="맑은 고딕" w:hAnsi="맑은 고딕" w:hint="eastAsia"/>
                <w:sz w:val="18"/>
                <w:szCs w:val="18"/>
              </w:rPr>
              <w:t>INSERT</w:t>
            </w:r>
            <w:r w:rsidR="00700C04">
              <w:rPr>
                <w:rFonts w:ascii="맑은 고딕" w:hAnsi="맑은 고딕"/>
                <w:sz w:val="18"/>
                <w:szCs w:val="18"/>
              </w:rPr>
              <w:t xml:space="preserve"> </w:t>
            </w:r>
            <w:r w:rsidR="00700C04">
              <w:rPr>
                <w:rFonts w:ascii="맑은 고딕" w:hAnsi="맑은 고딕" w:hint="eastAsia"/>
                <w:sz w:val="18"/>
                <w:szCs w:val="18"/>
              </w:rPr>
              <w:t>기</w:t>
            </w:r>
            <w:r>
              <w:rPr>
                <w:rFonts w:ascii="맑은 고딕" w:hAnsi="맑은 고딕" w:hint="eastAsia"/>
                <w:sz w:val="18"/>
                <w:szCs w:val="18"/>
              </w:rPr>
              <w:t>능 추가</w:t>
            </w:r>
          </w:p>
        </w:tc>
        <w:tc>
          <w:tcPr>
            <w:tcW w:w="1501" w:type="dxa"/>
          </w:tcPr>
          <w:p w14:paraId="1712377A" w14:textId="70D85070" w:rsidR="00611D9D" w:rsidRPr="00B23958" w:rsidRDefault="0079584D" w:rsidP="007C32AB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  <w:r>
              <w:rPr>
                <w:rFonts w:ascii="맑은 고딕" w:hAnsi="맑은 고딕" w:hint="eastAsia"/>
                <w:sz w:val="18"/>
                <w:szCs w:val="18"/>
              </w:rPr>
              <w:t>김정아</w:t>
            </w:r>
          </w:p>
        </w:tc>
      </w:tr>
      <w:tr w:rsidR="00611D9D" w:rsidRPr="00B23958" w14:paraId="7C1D7083" w14:textId="77777777" w:rsidTr="00A70923">
        <w:trPr>
          <w:trHeight w:val="243"/>
          <w:jc w:val="center"/>
        </w:trPr>
        <w:tc>
          <w:tcPr>
            <w:tcW w:w="1079" w:type="dxa"/>
          </w:tcPr>
          <w:p w14:paraId="2AFDBA99" w14:textId="77777777" w:rsidR="00611D9D" w:rsidRPr="00B23958" w:rsidRDefault="00611D9D" w:rsidP="00A70923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1560" w:type="dxa"/>
          </w:tcPr>
          <w:p w14:paraId="62EC43EA" w14:textId="77777777" w:rsidR="00611D9D" w:rsidRPr="00B23958" w:rsidRDefault="00611D9D" w:rsidP="00A70923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5103" w:type="dxa"/>
          </w:tcPr>
          <w:p w14:paraId="1CF65B06" w14:textId="77777777" w:rsidR="00611D9D" w:rsidRPr="00B23958" w:rsidRDefault="00611D9D" w:rsidP="00A70923">
            <w:pPr>
              <w:ind w:left="33"/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1501" w:type="dxa"/>
          </w:tcPr>
          <w:p w14:paraId="320EC80D" w14:textId="77777777" w:rsidR="00611D9D" w:rsidRPr="00B23958" w:rsidRDefault="00611D9D" w:rsidP="00A70923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</w:tr>
      <w:tr w:rsidR="00611D9D" w:rsidRPr="00B23958" w14:paraId="6A88815E" w14:textId="77777777" w:rsidTr="00A70923">
        <w:trPr>
          <w:trHeight w:val="243"/>
          <w:jc w:val="center"/>
        </w:trPr>
        <w:tc>
          <w:tcPr>
            <w:tcW w:w="1079" w:type="dxa"/>
          </w:tcPr>
          <w:p w14:paraId="107250F9" w14:textId="77777777" w:rsidR="00611D9D" w:rsidRPr="00B23958" w:rsidRDefault="00611D9D" w:rsidP="00290F9D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1560" w:type="dxa"/>
          </w:tcPr>
          <w:p w14:paraId="0C990BD8" w14:textId="77777777" w:rsidR="00611D9D" w:rsidRPr="00B23958" w:rsidRDefault="00611D9D" w:rsidP="00A70923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5103" w:type="dxa"/>
          </w:tcPr>
          <w:p w14:paraId="66681776" w14:textId="77777777" w:rsidR="00611D9D" w:rsidRPr="00B23958" w:rsidRDefault="00611D9D" w:rsidP="00A70923">
            <w:pPr>
              <w:ind w:left="33"/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1501" w:type="dxa"/>
          </w:tcPr>
          <w:p w14:paraId="4258FA56" w14:textId="77777777" w:rsidR="00611D9D" w:rsidRPr="00B23958" w:rsidRDefault="00611D9D" w:rsidP="00290F9D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</w:tr>
      <w:tr w:rsidR="00611D9D" w:rsidRPr="00B23958" w14:paraId="1B080392" w14:textId="77777777" w:rsidTr="00A70923">
        <w:trPr>
          <w:trHeight w:val="243"/>
          <w:jc w:val="center"/>
        </w:trPr>
        <w:tc>
          <w:tcPr>
            <w:tcW w:w="1079" w:type="dxa"/>
          </w:tcPr>
          <w:p w14:paraId="11D7E1F8" w14:textId="77777777" w:rsidR="00611D9D" w:rsidRPr="00B23958" w:rsidRDefault="00611D9D" w:rsidP="00290F9D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1560" w:type="dxa"/>
          </w:tcPr>
          <w:p w14:paraId="2204B35F" w14:textId="77777777" w:rsidR="00611D9D" w:rsidRPr="00B23958" w:rsidRDefault="00611D9D" w:rsidP="00A70923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5103" w:type="dxa"/>
          </w:tcPr>
          <w:p w14:paraId="296219E8" w14:textId="77777777" w:rsidR="00611D9D" w:rsidRPr="00B23958" w:rsidRDefault="00611D9D" w:rsidP="00A70923">
            <w:pPr>
              <w:ind w:left="33"/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1501" w:type="dxa"/>
          </w:tcPr>
          <w:p w14:paraId="33889D51" w14:textId="77777777" w:rsidR="00611D9D" w:rsidRPr="00B23958" w:rsidRDefault="00611D9D" w:rsidP="00290F9D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</w:tr>
      <w:tr w:rsidR="00611D9D" w:rsidRPr="00B23958" w14:paraId="203A4954" w14:textId="77777777" w:rsidTr="00A70923">
        <w:trPr>
          <w:trHeight w:val="243"/>
          <w:jc w:val="center"/>
        </w:trPr>
        <w:tc>
          <w:tcPr>
            <w:tcW w:w="1079" w:type="dxa"/>
            <w:tcBorders>
              <w:bottom w:val="single" w:sz="6" w:space="0" w:color="auto"/>
            </w:tcBorders>
          </w:tcPr>
          <w:p w14:paraId="1D7DB508" w14:textId="77777777" w:rsidR="00611D9D" w:rsidRPr="00B23958" w:rsidRDefault="00611D9D" w:rsidP="00290F9D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1560" w:type="dxa"/>
            <w:tcBorders>
              <w:bottom w:val="single" w:sz="6" w:space="0" w:color="auto"/>
            </w:tcBorders>
          </w:tcPr>
          <w:p w14:paraId="7A96C833" w14:textId="77777777" w:rsidR="00611D9D" w:rsidRPr="00B23958" w:rsidRDefault="00611D9D" w:rsidP="003004F8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5103" w:type="dxa"/>
            <w:tcBorders>
              <w:bottom w:val="single" w:sz="6" w:space="0" w:color="auto"/>
            </w:tcBorders>
          </w:tcPr>
          <w:p w14:paraId="058B33A2" w14:textId="77777777" w:rsidR="00611D9D" w:rsidRPr="00B23958" w:rsidRDefault="00611D9D" w:rsidP="00A70923">
            <w:pPr>
              <w:ind w:left="33"/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  <w:tc>
          <w:tcPr>
            <w:tcW w:w="1501" w:type="dxa"/>
            <w:tcBorders>
              <w:bottom w:val="single" w:sz="6" w:space="0" w:color="auto"/>
            </w:tcBorders>
          </w:tcPr>
          <w:p w14:paraId="48487EEE" w14:textId="77777777" w:rsidR="00611D9D" w:rsidRPr="00B23958" w:rsidRDefault="00611D9D" w:rsidP="00A70923">
            <w:pPr>
              <w:jc w:val="center"/>
              <w:rPr>
                <w:rFonts w:ascii="맑은 고딕" w:hAnsi="맑은 고딕"/>
                <w:sz w:val="18"/>
                <w:szCs w:val="18"/>
              </w:rPr>
            </w:pPr>
          </w:p>
        </w:tc>
      </w:tr>
    </w:tbl>
    <w:p w14:paraId="771BDF53" w14:textId="77777777" w:rsidR="000937ED" w:rsidRPr="00C221C3" w:rsidRDefault="00126A5E" w:rsidP="00C221C3">
      <w:pPr>
        <w:overflowPunct w:val="0"/>
        <w:autoSpaceDE w:val="0"/>
        <w:autoSpaceDN w:val="0"/>
        <w:spacing w:line="240" w:lineRule="auto"/>
        <w:jc w:val="center"/>
        <w:rPr>
          <w:b/>
          <w:sz w:val="44"/>
          <w:szCs w:val="44"/>
        </w:rPr>
      </w:pPr>
      <w:r w:rsidRPr="009575B4">
        <w:br w:type="page"/>
      </w:r>
      <w:r w:rsidR="000937ED" w:rsidRPr="00C221C3">
        <w:rPr>
          <w:rFonts w:hint="eastAsia"/>
          <w:b/>
          <w:sz w:val="44"/>
          <w:szCs w:val="44"/>
        </w:rPr>
        <w:lastRenderedPageBreak/>
        <w:t>목</w:t>
      </w:r>
      <w:r w:rsidR="000937ED" w:rsidRPr="00C221C3">
        <w:rPr>
          <w:b/>
          <w:sz w:val="44"/>
          <w:szCs w:val="44"/>
        </w:rPr>
        <w:t xml:space="preserve"> </w:t>
      </w:r>
      <w:r w:rsidR="002856E4" w:rsidRPr="00C221C3">
        <w:rPr>
          <w:rFonts w:hint="eastAsia"/>
          <w:b/>
          <w:sz w:val="44"/>
          <w:szCs w:val="44"/>
        </w:rPr>
        <w:t xml:space="preserve"> </w:t>
      </w:r>
      <w:r w:rsidR="000937ED" w:rsidRPr="00C221C3">
        <w:rPr>
          <w:b/>
          <w:sz w:val="44"/>
          <w:szCs w:val="44"/>
        </w:rPr>
        <w:t xml:space="preserve"> </w:t>
      </w:r>
      <w:r w:rsidR="000937ED" w:rsidRPr="00C221C3">
        <w:rPr>
          <w:rFonts w:hint="eastAsia"/>
          <w:b/>
          <w:sz w:val="44"/>
          <w:szCs w:val="44"/>
        </w:rPr>
        <w:t>차</w:t>
      </w:r>
    </w:p>
    <w:p w14:paraId="1E290AAD" w14:textId="77777777" w:rsidR="00C45104" w:rsidRDefault="00A30A6C">
      <w:pPr>
        <w:pStyle w:val="13"/>
        <w:ind w:left="1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r w:rsidRPr="009575B4">
        <w:rPr>
          <w:b w:val="0"/>
          <w:caps w:val="0"/>
        </w:rPr>
        <w:fldChar w:fldCharType="begin"/>
      </w:r>
      <w:r w:rsidR="000937ED" w:rsidRPr="009575B4">
        <w:rPr>
          <w:b w:val="0"/>
          <w:caps w:val="0"/>
        </w:rPr>
        <w:instrText xml:space="preserve"> TOC \o "1-4" \h \z \u </w:instrText>
      </w:r>
      <w:r w:rsidRPr="009575B4">
        <w:rPr>
          <w:b w:val="0"/>
          <w:caps w:val="0"/>
        </w:rPr>
        <w:fldChar w:fldCharType="separate"/>
      </w:r>
      <w:hyperlink w:anchor="_Toc423438583" w:history="1">
        <w:r w:rsidR="00C45104" w:rsidRPr="005063DB">
          <w:rPr>
            <w:rStyle w:val="ae"/>
            <w:rFonts w:ascii="Arial" w:eastAsia="굴림체"/>
            <w:noProof/>
          </w:rPr>
          <w:t>1.</w:t>
        </w:r>
        <w:r w:rsidR="00C45104" w:rsidRPr="005063DB">
          <w:rPr>
            <w:rStyle w:val="ae"/>
            <w:noProof/>
          </w:rPr>
          <w:t xml:space="preserve"> 개요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_Toc423438583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5</w:t>
        </w:r>
        <w:r w:rsidR="00C45104">
          <w:rPr>
            <w:noProof/>
            <w:webHidden/>
          </w:rPr>
          <w:fldChar w:fldCharType="end"/>
        </w:r>
      </w:hyperlink>
    </w:p>
    <w:p w14:paraId="278B604C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84" w:history="1">
        <w:r w:rsidR="00C45104" w:rsidRPr="005063DB">
          <w:rPr>
            <w:rStyle w:val="ae"/>
            <w:noProof/>
          </w:rPr>
          <w:t>1.1. SMS란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_Toc423438584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5</w:t>
        </w:r>
        <w:r w:rsidR="00C45104">
          <w:rPr>
            <w:noProof/>
            <w:webHidden/>
          </w:rPr>
          <w:fldChar w:fldCharType="end"/>
        </w:r>
      </w:hyperlink>
    </w:p>
    <w:p w14:paraId="28FA0818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85" w:history="1">
        <w:r w:rsidR="00C45104" w:rsidRPr="005063DB">
          <w:rPr>
            <w:rStyle w:val="ae"/>
            <w:noProof/>
          </w:rPr>
          <w:t>1.2. DFD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_Toc423438585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5</w:t>
        </w:r>
        <w:r w:rsidR="00C45104">
          <w:rPr>
            <w:noProof/>
            <w:webHidden/>
          </w:rPr>
          <w:fldChar w:fldCharType="end"/>
        </w:r>
      </w:hyperlink>
    </w:p>
    <w:p w14:paraId="1B155B4F" w14:textId="77777777" w:rsidR="00C45104" w:rsidRDefault="00DA14B6">
      <w:pPr>
        <w:pStyle w:val="13"/>
        <w:ind w:left="1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23438586" w:history="1">
        <w:r w:rsidR="00C45104" w:rsidRPr="005063DB">
          <w:rPr>
            <w:rStyle w:val="ae"/>
            <w:rFonts w:ascii="Arial" w:eastAsia="굴림체"/>
            <w:noProof/>
          </w:rPr>
          <w:t>2.</w:t>
        </w:r>
        <w:r w:rsidR="00C45104" w:rsidRPr="005063DB">
          <w:rPr>
            <w:rStyle w:val="ae"/>
            <w:noProof/>
          </w:rPr>
          <w:t xml:space="preserve"> 구성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_Toc423438586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6</w:t>
        </w:r>
        <w:r w:rsidR="00C45104">
          <w:rPr>
            <w:noProof/>
            <w:webHidden/>
          </w:rPr>
          <w:fldChar w:fldCharType="end"/>
        </w:r>
      </w:hyperlink>
    </w:p>
    <w:p w14:paraId="1D5CB055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87" w:history="1">
        <w:r w:rsidR="00C45104" w:rsidRPr="005063DB">
          <w:rPr>
            <w:rStyle w:val="ae"/>
            <w:noProof/>
          </w:rPr>
          <w:t>2.1. 설치해야 하는 외부 라이브러리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_Toc423438587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6</w:t>
        </w:r>
        <w:r w:rsidR="00C45104">
          <w:rPr>
            <w:noProof/>
            <w:webHidden/>
          </w:rPr>
          <w:fldChar w:fldCharType="end"/>
        </w:r>
      </w:hyperlink>
    </w:p>
    <w:p w14:paraId="07E55D10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88" w:history="1">
        <w:r w:rsidR="00C45104" w:rsidRPr="005063DB">
          <w:rPr>
            <w:rStyle w:val="ae"/>
            <w:noProof/>
          </w:rPr>
          <w:t>2.2. 구성정보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_Toc423438588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6</w:t>
        </w:r>
        <w:r w:rsidR="00C45104">
          <w:rPr>
            <w:noProof/>
            <w:webHidden/>
          </w:rPr>
          <w:fldChar w:fldCharType="end"/>
        </w:r>
      </w:hyperlink>
    </w:p>
    <w:p w14:paraId="052FDA6D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89" w:history="1">
        <w:r w:rsidR="00C45104" w:rsidRPr="005063DB">
          <w:rPr>
            <w:rStyle w:val="ae"/>
            <w:noProof/>
          </w:rPr>
          <w:t>2.3. 실행방법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_Toc423438589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7</w:t>
        </w:r>
        <w:r w:rsidR="00C45104">
          <w:rPr>
            <w:noProof/>
            <w:webHidden/>
          </w:rPr>
          <w:fldChar w:fldCharType="end"/>
        </w:r>
      </w:hyperlink>
    </w:p>
    <w:p w14:paraId="17DB3023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90" w:history="1">
        <w:r w:rsidR="00C45104" w:rsidRPr="005063DB">
          <w:rPr>
            <w:rStyle w:val="ae"/>
            <w:noProof/>
          </w:rPr>
          <w:t>2.4. Config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_Toc423438590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7</w:t>
        </w:r>
        <w:r w:rsidR="00C45104">
          <w:rPr>
            <w:noProof/>
            <w:webHidden/>
          </w:rPr>
          <w:fldChar w:fldCharType="end"/>
        </w:r>
      </w:hyperlink>
    </w:p>
    <w:p w14:paraId="4ED26C75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91" w:history="1">
        <w:r w:rsidR="00C45104" w:rsidRPr="005063DB">
          <w:rPr>
            <w:rStyle w:val="ae"/>
            <w:noProof/>
          </w:rPr>
          <w:t>2.5. Config파일 예시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_Toc423438591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10</w:t>
        </w:r>
        <w:r w:rsidR="00C45104">
          <w:rPr>
            <w:noProof/>
            <w:webHidden/>
          </w:rPr>
          <w:fldChar w:fldCharType="end"/>
        </w:r>
      </w:hyperlink>
    </w:p>
    <w:p w14:paraId="799791C0" w14:textId="77777777" w:rsidR="00C45104" w:rsidRDefault="00DA14B6">
      <w:pPr>
        <w:pStyle w:val="13"/>
        <w:ind w:left="1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23438592" w:history="1">
        <w:r w:rsidR="00C45104" w:rsidRPr="005063DB">
          <w:rPr>
            <w:rStyle w:val="ae"/>
            <w:rFonts w:ascii="Arial" w:eastAsia="굴림체"/>
            <w:noProof/>
          </w:rPr>
          <w:t>3.</w:t>
        </w:r>
        <w:r w:rsidR="00C45104" w:rsidRPr="005063DB">
          <w:rPr>
            <w:rStyle w:val="ae"/>
            <w:noProof/>
          </w:rPr>
          <w:t xml:space="preserve"> 추가 설명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_Toc423438592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13</w:t>
        </w:r>
        <w:r w:rsidR="00C45104">
          <w:rPr>
            <w:noProof/>
            <w:webHidden/>
          </w:rPr>
          <w:fldChar w:fldCharType="end"/>
        </w:r>
      </w:hyperlink>
    </w:p>
    <w:p w14:paraId="46BF7D5E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93" w:history="1">
        <w:r w:rsidR="00C45104" w:rsidRPr="005063DB">
          <w:rPr>
            <w:rStyle w:val="ae"/>
            <w:noProof/>
          </w:rPr>
          <w:t>3.1. IrisStatus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_Toc423438593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13</w:t>
        </w:r>
        <w:r w:rsidR="00C45104">
          <w:rPr>
            <w:noProof/>
            <w:webHidden/>
          </w:rPr>
          <w:fldChar w:fldCharType="end"/>
        </w:r>
      </w:hyperlink>
    </w:p>
    <w:p w14:paraId="3B395A7D" w14:textId="77777777" w:rsidR="00C45104" w:rsidRDefault="00DA14B6">
      <w:pPr>
        <w:pStyle w:val="3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23438594" w:history="1">
        <w:r w:rsidR="00C45104" w:rsidRPr="005063DB">
          <w:rPr>
            <w:rStyle w:val="ae"/>
            <w:noProof/>
          </w:rPr>
          <w:t>3.1.1. config 파일의 CMD_PATH경로를 실행시 나오는 화면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_Toc423438594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13</w:t>
        </w:r>
        <w:r w:rsidR="00C45104">
          <w:rPr>
            <w:noProof/>
            <w:webHidden/>
          </w:rPr>
          <w:fldChar w:fldCharType="end"/>
        </w:r>
      </w:hyperlink>
    </w:p>
    <w:p w14:paraId="225130FF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95" w:history="1">
        <w:r w:rsidR="00C45104" w:rsidRPr="005063DB">
          <w:rPr>
            <w:rStyle w:val="ae"/>
            <w:noProof/>
          </w:rPr>
          <w:t>3.2. ServerResource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_Toc423438595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13</w:t>
        </w:r>
        <w:r w:rsidR="00C45104">
          <w:rPr>
            <w:noProof/>
            <w:webHidden/>
          </w:rPr>
          <w:fldChar w:fldCharType="end"/>
        </w:r>
      </w:hyperlink>
    </w:p>
    <w:p w14:paraId="1FD17A55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96" w:history="1">
        <w:r w:rsidR="00C45104" w:rsidRPr="005063DB">
          <w:rPr>
            <w:rStyle w:val="ae"/>
            <w:noProof/>
          </w:rPr>
          <w:t>3.3. LogMonitor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_Toc423438596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13</w:t>
        </w:r>
        <w:r w:rsidR="00C45104">
          <w:rPr>
            <w:noProof/>
            <w:webHidden/>
          </w:rPr>
          <w:fldChar w:fldCharType="end"/>
        </w:r>
      </w:hyperlink>
    </w:p>
    <w:p w14:paraId="424EE499" w14:textId="77777777" w:rsidR="00C45104" w:rsidRDefault="00DA14B6">
      <w:pPr>
        <w:pStyle w:val="3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23438597" w:history="1">
        <w:r w:rsidR="00C45104" w:rsidRPr="005063DB">
          <w:rPr>
            <w:rStyle w:val="ae"/>
            <w:noProof/>
          </w:rPr>
          <w:t>3.3.1</w:t>
        </w:r>
        <w:r w:rsidR="00C45104" w:rsidRPr="005063DB">
          <w:rPr>
            <w:rStyle w:val="ae"/>
            <w:rFonts w:eastAsia="굴림체" w:hAnsi="굴림체"/>
            <w:noProof/>
          </w:rPr>
          <w:t>. LOG_FIND_STRING_LIST</w:t>
        </w:r>
        <w:r w:rsidR="00C45104" w:rsidRPr="005063DB">
          <w:rPr>
            <w:rStyle w:val="ae"/>
            <w:rFonts w:eastAsia="굴림체" w:hAnsi="굴림체"/>
            <w:noProof/>
          </w:rPr>
          <w:t>와</w:t>
        </w:r>
        <w:r w:rsidR="00C45104" w:rsidRPr="005063DB">
          <w:rPr>
            <w:rStyle w:val="ae"/>
            <w:rFonts w:eastAsia="굴림체" w:hAnsi="굴림체"/>
            <w:noProof/>
          </w:rPr>
          <w:t xml:space="preserve"> VALUE_PATT</w:t>
        </w:r>
        <w:r w:rsidR="00C45104" w:rsidRPr="005063DB">
          <w:rPr>
            <w:rStyle w:val="ae"/>
            <w:rFonts w:eastAsia="굴림체" w:hAnsi="굴림체"/>
            <w:noProof/>
          </w:rPr>
          <w:t>의</w:t>
        </w:r>
        <w:r w:rsidR="00C45104" w:rsidRPr="005063DB">
          <w:rPr>
            <w:rStyle w:val="ae"/>
            <w:rFonts w:eastAsia="굴림체" w:hAnsi="굴림체"/>
            <w:noProof/>
          </w:rPr>
          <w:t xml:space="preserve"> </w:t>
        </w:r>
        <w:r w:rsidR="00C45104" w:rsidRPr="005063DB">
          <w:rPr>
            <w:rStyle w:val="ae"/>
            <w:rFonts w:eastAsia="굴림체" w:hAnsi="굴림체"/>
            <w:noProof/>
          </w:rPr>
          <w:t>사용목적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_Toc423438597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13</w:t>
        </w:r>
        <w:r w:rsidR="00C45104">
          <w:rPr>
            <w:noProof/>
            <w:webHidden/>
          </w:rPr>
          <w:fldChar w:fldCharType="end"/>
        </w:r>
      </w:hyperlink>
    </w:p>
    <w:p w14:paraId="67A493A0" w14:textId="77777777" w:rsidR="00C45104" w:rsidRDefault="00DA14B6">
      <w:pPr>
        <w:pStyle w:val="3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23438598" w:history="1">
        <w:r w:rsidR="00C45104" w:rsidRPr="005063DB">
          <w:rPr>
            <w:rStyle w:val="ae"/>
            <w:noProof/>
          </w:rPr>
          <w:t>3.3.2</w:t>
        </w:r>
        <w:r w:rsidR="00C45104" w:rsidRPr="005063DB">
          <w:rPr>
            <w:rStyle w:val="ae"/>
            <w:rFonts w:eastAsia="굴림체" w:hAnsi="굴림체"/>
            <w:noProof/>
          </w:rPr>
          <w:t>. config</w:t>
        </w:r>
        <w:r w:rsidR="00C45104" w:rsidRPr="005063DB">
          <w:rPr>
            <w:rStyle w:val="ae"/>
            <w:rFonts w:eastAsia="굴림체" w:hAnsi="굴림체"/>
            <w:noProof/>
          </w:rPr>
          <w:t>파일의</w:t>
        </w:r>
        <w:r w:rsidR="00C45104" w:rsidRPr="005063DB">
          <w:rPr>
            <w:rStyle w:val="ae"/>
            <w:rFonts w:eastAsia="굴림체" w:hAnsi="굴림체"/>
            <w:noProof/>
          </w:rPr>
          <w:t xml:space="preserve"> (LOG | FILE)_TITLE_LIST </w:t>
        </w:r>
        <w:r w:rsidR="00C45104" w:rsidRPr="005063DB">
          <w:rPr>
            <w:rStyle w:val="ae"/>
            <w:rFonts w:eastAsia="굴림체" w:hAnsi="굴림체"/>
            <w:noProof/>
          </w:rPr>
          <w:t>작성에</w:t>
        </w:r>
        <w:r w:rsidR="00C45104" w:rsidRPr="005063DB">
          <w:rPr>
            <w:rStyle w:val="ae"/>
            <w:rFonts w:eastAsia="굴림체" w:hAnsi="굴림체"/>
            <w:noProof/>
          </w:rPr>
          <w:t xml:space="preserve"> </w:t>
        </w:r>
        <w:r w:rsidR="00C45104" w:rsidRPr="005063DB">
          <w:rPr>
            <w:rStyle w:val="ae"/>
            <w:rFonts w:eastAsia="굴림체" w:hAnsi="굴림체"/>
            <w:noProof/>
          </w:rPr>
          <w:t>따른</w:t>
        </w:r>
        <w:r w:rsidR="00C45104" w:rsidRPr="005063DB">
          <w:rPr>
            <w:rStyle w:val="ae"/>
            <w:rFonts w:eastAsia="굴림체" w:hAnsi="굴림체"/>
            <w:noProof/>
          </w:rPr>
          <w:t xml:space="preserve"> Email UI </w:t>
        </w:r>
        <w:r w:rsidR="00C45104" w:rsidRPr="005063DB">
          <w:rPr>
            <w:rStyle w:val="ae"/>
            <w:rFonts w:eastAsia="굴림체" w:hAnsi="굴림체"/>
            <w:noProof/>
          </w:rPr>
          <w:t>변경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_Toc423438598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14</w:t>
        </w:r>
        <w:r w:rsidR="00C45104">
          <w:rPr>
            <w:noProof/>
            <w:webHidden/>
          </w:rPr>
          <w:fldChar w:fldCharType="end"/>
        </w:r>
      </w:hyperlink>
    </w:p>
    <w:p w14:paraId="2FC05D5B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599" w:history="1">
        <w:r w:rsidR="00C45104" w:rsidRPr="005063DB">
          <w:rPr>
            <w:rStyle w:val="ae"/>
            <w:noProof/>
          </w:rPr>
          <w:t>3.4. FileMonitor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_Toc423438599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15</w:t>
        </w:r>
        <w:r w:rsidR="00C45104">
          <w:rPr>
            <w:noProof/>
            <w:webHidden/>
          </w:rPr>
          <w:fldChar w:fldCharType="end"/>
        </w:r>
      </w:hyperlink>
    </w:p>
    <w:p w14:paraId="01CA4C0C" w14:textId="77777777" w:rsidR="00C45104" w:rsidRDefault="00DA14B6">
      <w:pPr>
        <w:pStyle w:val="3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23438600" w:history="1">
        <w:r w:rsidR="00C45104" w:rsidRPr="005063DB">
          <w:rPr>
            <w:rStyle w:val="ae"/>
            <w:noProof/>
          </w:rPr>
          <w:t>3.4.1</w:t>
        </w:r>
        <w:r w:rsidR="00C45104" w:rsidRPr="005063DB">
          <w:rPr>
            <w:rStyle w:val="ae"/>
            <w:rFonts w:eastAsia="굴림체" w:hAnsi="굴림체"/>
            <w:noProof/>
          </w:rPr>
          <w:t xml:space="preserve">. FILE_FIND_STRING_LIST </w:t>
        </w:r>
        <w:r w:rsidR="00C45104" w:rsidRPr="005063DB">
          <w:rPr>
            <w:rStyle w:val="ae"/>
            <w:rFonts w:eastAsia="굴림체" w:hAnsi="굴림체"/>
            <w:noProof/>
          </w:rPr>
          <w:t>사용</w:t>
        </w:r>
        <w:r w:rsidR="00C45104" w:rsidRPr="005063DB">
          <w:rPr>
            <w:rStyle w:val="ae"/>
            <w:rFonts w:eastAsia="굴림체" w:hAnsi="굴림체"/>
            <w:noProof/>
          </w:rPr>
          <w:t xml:space="preserve"> </w:t>
        </w:r>
        <w:r w:rsidR="00C45104" w:rsidRPr="005063DB">
          <w:rPr>
            <w:rStyle w:val="ae"/>
            <w:rFonts w:eastAsia="굴림체" w:hAnsi="굴림체"/>
            <w:noProof/>
          </w:rPr>
          <w:t>예시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_Toc423438600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15</w:t>
        </w:r>
        <w:r w:rsidR="00C45104">
          <w:rPr>
            <w:noProof/>
            <w:webHidden/>
          </w:rPr>
          <w:fldChar w:fldCharType="end"/>
        </w:r>
      </w:hyperlink>
    </w:p>
    <w:p w14:paraId="48D40F9F" w14:textId="77777777" w:rsidR="00C45104" w:rsidRDefault="00DA14B6">
      <w:pPr>
        <w:pStyle w:val="3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23438601" w:history="1">
        <w:r w:rsidR="00C45104" w:rsidRPr="005063DB">
          <w:rPr>
            <w:rStyle w:val="ae"/>
            <w:noProof/>
          </w:rPr>
          <w:t>3.4.2</w:t>
        </w:r>
        <w:r w:rsidR="00C45104" w:rsidRPr="005063DB">
          <w:rPr>
            <w:rStyle w:val="ae"/>
            <w:rFonts w:eastAsia="굴림체" w:hAnsi="굴림체"/>
            <w:noProof/>
          </w:rPr>
          <w:t>. 3.3.2</w:t>
        </w:r>
        <w:r w:rsidR="00C45104" w:rsidRPr="005063DB">
          <w:rPr>
            <w:rStyle w:val="ae"/>
            <w:rFonts w:eastAsia="굴림체" w:hAnsi="굴림체"/>
            <w:noProof/>
          </w:rPr>
          <w:t>의</w:t>
        </w:r>
        <w:r w:rsidR="00C45104" w:rsidRPr="005063DB">
          <w:rPr>
            <w:rStyle w:val="ae"/>
            <w:rFonts w:eastAsia="굴림체" w:hAnsi="굴림체"/>
            <w:noProof/>
          </w:rPr>
          <w:t xml:space="preserve"> </w:t>
        </w:r>
        <w:r w:rsidR="00C45104" w:rsidRPr="005063DB">
          <w:rPr>
            <w:rStyle w:val="ae"/>
            <w:rFonts w:eastAsia="굴림체" w:hAnsi="굴림체"/>
            <w:noProof/>
          </w:rPr>
          <w:t>예시추가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_Toc423438601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15</w:t>
        </w:r>
        <w:r w:rsidR="00C45104">
          <w:rPr>
            <w:noProof/>
            <w:webHidden/>
          </w:rPr>
          <w:fldChar w:fldCharType="end"/>
        </w:r>
      </w:hyperlink>
    </w:p>
    <w:p w14:paraId="0A682780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02" w:history="1">
        <w:r w:rsidR="00C45104" w:rsidRPr="005063DB">
          <w:rPr>
            <w:rStyle w:val="ae"/>
            <w:noProof/>
          </w:rPr>
          <w:t>3.5. NotiDB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_Toc423438602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16</w:t>
        </w:r>
        <w:r w:rsidR="00C45104">
          <w:rPr>
            <w:noProof/>
            <w:webHidden/>
          </w:rPr>
          <w:fldChar w:fldCharType="end"/>
        </w:r>
      </w:hyperlink>
    </w:p>
    <w:p w14:paraId="58C010B9" w14:textId="77777777" w:rsidR="00C45104" w:rsidRDefault="00DA14B6">
      <w:pPr>
        <w:pStyle w:val="3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23438603" w:history="1">
        <w:r w:rsidR="00C45104" w:rsidRPr="005063DB">
          <w:rPr>
            <w:rStyle w:val="ae"/>
            <w:noProof/>
          </w:rPr>
          <w:t>3.5.1</w:t>
        </w:r>
        <w:r w:rsidR="00C45104" w:rsidRPr="005063DB">
          <w:rPr>
            <w:rStyle w:val="ae"/>
            <w:rFonts w:eastAsia="굴림체" w:hAnsi="굴림체"/>
            <w:noProof/>
          </w:rPr>
          <w:t xml:space="preserve">. Mysql </w:t>
        </w:r>
        <w:r w:rsidR="00C45104" w:rsidRPr="005063DB">
          <w:rPr>
            <w:rStyle w:val="ae"/>
            <w:rFonts w:eastAsia="굴림체" w:hAnsi="굴림체"/>
            <w:noProof/>
          </w:rPr>
          <w:t>연동</w:t>
        </w:r>
        <w:r w:rsidR="00C45104" w:rsidRPr="005063DB">
          <w:rPr>
            <w:rStyle w:val="ae"/>
            <w:rFonts w:eastAsia="굴림체" w:hAnsi="굴림체"/>
            <w:noProof/>
          </w:rPr>
          <w:t xml:space="preserve"> </w:t>
        </w:r>
        <w:r w:rsidR="00C45104" w:rsidRPr="005063DB">
          <w:rPr>
            <w:rStyle w:val="ae"/>
            <w:rFonts w:eastAsia="굴림체" w:hAnsi="굴림체"/>
            <w:noProof/>
          </w:rPr>
          <w:t>오류시</w:t>
        </w:r>
        <w:r w:rsidR="00C45104" w:rsidRPr="005063DB">
          <w:rPr>
            <w:rStyle w:val="ae"/>
            <w:rFonts w:eastAsia="굴림체" w:hAnsi="굴림체"/>
            <w:noProof/>
          </w:rPr>
          <w:t xml:space="preserve"> </w:t>
        </w:r>
        <w:r w:rsidR="00C45104" w:rsidRPr="005063DB">
          <w:rPr>
            <w:rStyle w:val="ae"/>
            <w:rFonts w:eastAsia="굴림체" w:hAnsi="굴림체"/>
            <w:noProof/>
          </w:rPr>
          <w:t>대처방법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_Toc423438603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16</w:t>
        </w:r>
        <w:r w:rsidR="00C45104">
          <w:rPr>
            <w:noProof/>
            <w:webHidden/>
          </w:rPr>
          <w:fldChar w:fldCharType="end"/>
        </w:r>
      </w:hyperlink>
    </w:p>
    <w:p w14:paraId="5B4E5E06" w14:textId="77777777" w:rsidR="00C45104" w:rsidRDefault="00DA14B6">
      <w:pPr>
        <w:pStyle w:val="31"/>
        <w:rPr>
          <w:rFonts w:asciiTheme="minorHAnsi" w:eastAsiaTheme="minorEastAsia" w:hAnsiTheme="minorHAnsi" w:cstheme="minorBidi"/>
          <w:noProof/>
          <w:kern w:val="2"/>
          <w:szCs w:val="22"/>
        </w:rPr>
      </w:pPr>
      <w:hyperlink w:anchor="_Toc423438604" w:history="1">
        <w:r w:rsidR="00C45104" w:rsidRPr="005063DB">
          <w:rPr>
            <w:rStyle w:val="ae"/>
            <w:noProof/>
          </w:rPr>
          <w:t>3.5.2</w:t>
        </w:r>
        <w:r w:rsidR="00C45104" w:rsidRPr="005063DB">
          <w:rPr>
            <w:rStyle w:val="ae"/>
            <w:rFonts w:eastAsia="굴림체" w:hAnsi="굴림체"/>
            <w:noProof/>
          </w:rPr>
          <w:t xml:space="preserve">. Mysql </w:t>
        </w:r>
        <w:r w:rsidR="00C45104" w:rsidRPr="005063DB">
          <w:rPr>
            <w:rStyle w:val="ae"/>
            <w:rFonts w:eastAsia="굴림체" w:hAnsi="굴림체"/>
            <w:noProof/>
          </w:rPr>
          <w:t>연동</w:t>
        </w:r>
        <w:r w:rsidR="00C45104" w:rsidRPr="005063DB">
          <w:rPr>
            <w:rStyle w:val="ae"/>
            <w:rFonts w:eastAsia="굴림체" w:hAnsi="굴림체"/>
            <w:noProof/>
          </w:rPr>
          <w:t xml:space="preserve"> </w:t>
        </w:r>
        <w:r w:rsidR="00C45104" w:rsidRPr="005063DB">
          <w:rPr>
            <w:rStyle w:val="ae"/>
            <w:rFonts w:eastAsia="굴림체" w:hAnsi="굴림체"/>
            <w:noProof/>
          </w:rPr>
          <w:t>확인하는</w:t>
        </w:r>
        <w:r w:rsidR="00C45104" w:rsidRPr="005063DB">
          <w:rPr>
            <w:rStyle w:val="ae"/>
            <w:rFonts w:eastAsia="굴림체" w:hAnsi="굴림체"/>
            <w:noProof/>
          </w:rPr>
          <w:t xml:space="preserve"> </w:t>
        </w:r>
        <w:r w:rsidR="00C45104" w:rsidRPr="005063DB">
          <w:rPr>
            <w:rStyle w:val="ae"/>
            <w:rFonts w:eastAsia="굴림체" w:hAnsi="굴림체"/>
            <w:noProof/>
          </w:rPr>
          <w:t>방법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_Toc423438604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17</w:t>
        </w:r>
        <w:r w:rsidR="00C45104">
          <w:rPr>
            <w:noProof/>
            <w:webHidden/>
          </w:rPr>
          <w:fldChar w:fldCharType="end"/>
        </w:r>
      </w:hyperlink>
    </w:p>
    <w:p w14:paraId="6879FDB2" w14:textId="77777777" w:rsidR="00C45104" w:rsidRDefault="00DA14B6">
      <w:pPr>
        <w:pStyle w:val="13"/>
        <w:ind w:left="110"/>
        <w:rPr>
          <w:rFonts w:asciiTheme="minorHAnsi" w:eastAsiaTheme="minorEastAsia" w:hAnsiTheme="minorHAnsi" w:cstheme="minorBidi"/>
          <w:b w:val="0"/>
          <w:caps w:val="0"/>
          <w:noProof/>
          <w:kern w:val="2"/>
          <w:sz w:val="20"/>
          <w:szCs w:val="22"/>
        </w:rPr>
      </w:pPr>
      <w:hyperlink w:anchor="_Toc423438605" w:history="1">
        <w:r w:rsidR="00C45104" w:rsidRPr="005063DB">
          <w:rPr>
            <w:rStyle w:val="ae"/>
            <w:noProof/>
          </w:rPr>
          <w:t>4. 수신화면 예시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_Toc423438605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17</w:t>
        </w:r>
        <w:r w:rsidR="00C45104">
          <w:rPr>
            <w:noProof/>
            <w:webHidden/>
          </w:rPr>
          <w:fldChar w:fldCharType="end"/>
        </w:r>
      </w:hyperlink>
    </w:p>
    <w:p w14:paraId="2B06769F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06" w:history="1">
        <w:r w:rsidR="00C45104" w:rsidRPr="005063DB">
          <w:rPr>
            <w:rStyle w:val="ae"/>
            <w:noProof/>
          </w:rPr>
          <w:t>4.1. Email – IrisStatus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_Toc423438606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17</w:t>
        </w:r>
        <w:r w:rsidR="00C45104">
          <w:rPr>
            <w:noProof/>
            <w:webHidden/>
          </w:rPr>
          <w:fldChar w:fldCharType="end"/>
        </w:r>
      </w:hyperlink>
    </w:p>
    <w:p w14:paraId="32018D40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07" w:history="1">
        <w:r w:rsidR="00C45104" w:rsidRPr="005063DB">
          <w:rPr>
            <w:rStyle w:val="ae"/>
            <w:noProof/>
          </w:rPr>
          <w:t>4.2. Email – ServerResource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_Toc423438607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18</w:t>
        </w:r>
        <w:r w:rsidR="00C45104">
          <w:rPr>
            <w:noProof/>
            <w:webHidden/>
          </w:rPr>
          <w:fldChar w:fldCharType="end"/>
        </w:r>
      </w:hyperlink>
    </w:p>
    <w:p w14:paraId="0094A1C7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08" w:history="1">
        <w:r w:rsidR="00C45104" w:rsidRPr="005063DB">
          <w:rPr>
            <w:rStyle w:val="ae"/>
            <w:noProof/>
          </w:rPr>
          <w:t>4.3. Email – LogMonitor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_Toc423438608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20</w:t>
        </w:r>
        <w:r w:rsidR="00C45104">
          <w:rPr>
            <w:noProof/>
            <w:webHidden/>
          </w:rPr>
          <w:fldChar w:fldCharType="end"/>
        </w:r>
      </w:hyperlink>
    </w:p>
    <w:p w14:paraId="610EF461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09" w:history="1">
        <w:r w:rsidR="00C45104" w:rsidRPr="005063DB">
          <w:rPr>
            <w:rStyle w:val="ae"/>
            <w:noProof/>
          </w:rPr>
          <w:t>4.4. Email – FileMonitor or Filetime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_Toc423438609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20</w:t>
        </w:r>
        <w:r w:rsidR="00C45104">
          <w:rPr>
            <w:noProof/>
            <w:webHidden/>
          </w:rPr>
          <w:fldChar w:fldCharType="end"/>
        </w:r>
      </w:hyperlink>
    </w:p>
    <w:p w14:paraId="15C22A13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10" w:history="1">
        <w:r w:rsidR="00C45104" w:rsidRPr="005063DB">
          <w:rPr>
            <w:rStyle w:val="ae"/>
            <w:noProof/>
          </w:rPr>
          <w:t>4.5. SMS – Connection Fail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_Toc423438610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23</w:t>
        </w:r>
        <w:r w:rsidR="00C45104">
          <w:rPr>
            <w:noProof/>
            <w:webHidden/>
          </w:rPr>
          <w:fldChar w:fldCharType="end"/>
        </w:r>
      </w:hyperlink>
    </w:p>
    <w:p w14:paraId="54D4CB01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11" w:history="1">
        <w:r w:rsidR="00C45104" w:rsidRPr="005063DB">
          <w:rPr>
            <w:rStyle w:val="ae"/>
            <w:noProof/>
          </w:rPr>
          <w:t>4.6. SMS – IrisStatus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_Toc423438611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23</w:t>
        </w:r>
        <w:r w:rsidR="00C45104">
          <w:rPr>
            <w:noProof/>
            <w:webHidden/>
          </w:rPr>
          <w:fldChar w:fldCharType="end"/>
        </w:r>
      </w:hyperlink>
    </w:p>
    <w:p w14:paraId="027CD6BC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12" w:history="1">
        <w:r w:rsidR="00C45104" w:rsidRPr="005063DB">
          <w:rPr>
            <w:rStyle w:val="ae"/>
            <w:noProof/>
          </w:rPr>
          <w:t>4.7. SMS – ServerResource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_Toc423438612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24</w:t>
        </w:r>
        <w:r w:rsidR="00C45104">
          <w:rPr>
            <w:noProof/>
            <w:webHidden/>
          </w:rPr>
          <w:fldChar w:fldCharType="end"/>
        </w:r>
      </w:hyperlink>
    </w:p>
    <w:p w14:paraId="0A4696F5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13" w:history="1">
        <w:r w:rsidR="00C45104" w:rsidRPr="005063DB">
          <w:rPr>
            <w:rStyle w:val="ae"/>
            <w:noProof/>
          </w:rPr>
          <w:t>4.8. SMS – LogMonitor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_Toc423438613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24</w:t>
        </w:r>
        <w:r w:rsidR="00C45104">
          <w:rPr>
            <w:noProof/>
            <w:webHidden/>
          </w:rPr>
          <w:fldChar w:fldCharType="end"/>
        </w:r>
      </w:hyperlink>
    </w:p>
    <w:p w14:paraId="5119F25F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14" w:history="1">
        <w:r w:rsidR="00C45104" w:rsidRPr="005063DB">
          <w:rPr>
            <w:rStyle w:val="ae"/>
            <w:noProof/>
          </w:rPr>
          <w:t>4.9. SMS – FileMonitor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_Toc423438614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25</w:t>
        </w:r>
        <w:r w:rsidR="00C45104">
          <w:rPr>
            <w:noProof/>
            <w:webHidden/>
          </w:rPr>
          <w:fldChar w:fldCharType="end"/>
        </w:r>
      </w:hyperlink>
    </w:p>
    <w:p w14:paraId="6B740E47" w14:textId="77777777" w:rsidR="00C45104" w:rsidRDefault="00DA14B6">
      <w:pPr>
        <w:pStyle w:val="22"/>
        <w:rPr>
          <w:rFonts w:asciiTheme="minorHAnsi" w:eastAsiaTheme="minorEastAsia" w:hAnsiTheme="minorHAnsi" w:cstheme="minorBidi"/>
          <w:b w:val="0"/>
          <w:noProof/>
          <w:kern w:val="2"/>
          <w:sz w:val="20"/>
          <w:szCs w:val="22"/>
        </w:rPr>
      </w:pPr>
      <w:hyperlink w:anchor="_Toc423438615" w:history="1">
        <w:r w:rsidR="00C45104" w:rsidRPr="005063DB">
          <w:rPr>
            <w:rStyle w:val="ae"/>
            <w:noProof/>
          </w:rPr>
          <w:t>4.10. NotiDB – IrisStatus &amp; ServerResource</w:t>
        </w:r>
        <w:r w:rsidR="00C45104">
          <w:rPr>
            <w:noProof/>
            <w:webHidden/>
          </w:rPr>
          <w:tab/>
        </w:r>
        <w:r w:rsidR="00C45104">
          <w:rPr>
            <w:noProof/>
            <w:webHidden/>
          </w:rPr>
          <w:fldChar w:fldCharType="begin"/>
        </w:r>
        <w:r w:rsidR="00C45104">
          <w:rPr>
            <w:noProof/>
            <w:webHidden/>
          </w:rPr>
          <w:instrText xml:space="preserve"> PAGEREF _Toc423438615 \h </w:instrText>
        </w:r>
        <w:r w:rsidR="00C45104">
          <w:rPr>
            <w:noProof/>
            <w:webHidden/>
          </w:rPr>
        </w:r>
        <w:r w:rsidR="00C45104">
          <w:rPr>
            <w:noProof/>
            <w:webHidden/>
          </w:rPr>
          <w:fldChar w:fldCharType="separate"/>
        </w:r>
        <w:r w:rsidR="00C45104">
          <w:rPr>
            <w:noProof/>
            <w:webHidden/>
          </w:rPr>
          <w:t>25</w:t>
        </w:r>
        <w:r w:rsidR="00C45104">
          <w:rPr>
            <w:noProof/>
            <w:webHidden/>
          </w:rPr>
          <w:fldChar w:fldCharType="end"/>
        </w:r>
      </w:hyperlink>
    </w:p>
    <w:p w14:paraId="450CCAC5" w14:textId="77777777" w:rsidR="003D7B0C" w:rsidRDefault="00A30A6C" w:rsidP="0046122F">
      <w:pPr>
        <w:rPr>
          <w:rFonts w:ascii="맑은 고딕" w:hAnsi="맑은 고딕"/>
          <w:b/>
          <w:caps/>
          <w:sz w:val="24"/>
        </w:rPr>
      </w:pPr>
      <w:r w:rsidRPr="009575B4">
        <w:rPr>
          <w:rFonts w:ascii="맑은 고딕" w:hAnsi="맑은 고딕"/>
          <w:b/>
          <w:caps/>
          <w:sz w:val="24"/>
        </w:rPr>
        <w:fldChar w:fldCharType="end"/>
      </w:r>
    </w:p>
    <w:p w14:paraId="16CBB50C" w14:textId="77777777" w:rsidR="00CD07FF" w:rsidRDefault="003D7B0C" w:rsidP="00CD07FF">
      <w:r>
        <w:rPr>
          <w:rFonts w:ascii="맑은 고딕" w:hAnsi="맑은 고딕"/>
          <w:b/>
          <w:caps/>
          <w:sz w:val="24"/>
        </w:rPr>
        <w:br w:type="page"/>
      </w:r>
    </w:p>
    <w:p w14:paraId="1FED39CB" w14:textId="77777777" w:rsidR="00CB4F45" w:rsidRDefault="00CD07FF" w:rsidP="002D56E3">
      <w:pPr>
        <w:pStyle w:val="1"/>
        <w:numPr>
          <w:ilvl w:val="0"/>
          <w:numId w:val="20"/>
        </w:numPr>
        <w:pBdr>
          <w:top w:val="single" w:sz="12" w:space="1" w:color="auto"/>
        </w:pBdr>
        <w:wordWrap/>
        <w:autoSpaceDE w:val="0"/>
        <w:autoSpaceDN w:val="0"/>
        <w:adjustRightInd/>
        <w:spacing w:before="0" w:after="0" w:line="240" w:lineRule="auto"/>
        <w:textAlignment w:val="auto"/>
        <w:rPr>
          <w:rFonts w:ascii="맑은 고딕" w:hAnsi="맑은 고딕"/>
        </w:rPr>
      </w:pPr>
      <w:bookmarkStart w:id="0" w:name="_Toc369529222"/>
      <w:bookmarkStart w:id="1" w:name="_Toc423438583"/>
      <w:r w:rsidRPr="009612BD">
        <w:rPr>
          <w:rFonts w:ascii="맑은 고딕" w:hAnsi="맑은 고딕" w:hint="eastAsia"/>
        </w:rPr>
        <w:lastRenderedPageBreak/>
        <w:t>개</w:t>
      </w:r>
      <w:bookmarkEnd w:id="0"/>
      <w:r w:rsidR="002D56E3">
        <w:rPr>
          <w:rFonts w:ascii="맑은 고딕" w:hAnsi="맑은 고딕" w:hint="eastAsia"/>
        </w:rPr>
        <w:t>요</w:t>
      </w:r>
      <w:bookmarkEnd w:id="1"/>
    </w:p>
    <w:p w14:paraId="6ACEEF92" w14:textId="77777777" w:rsidR="002D56E3" w:rsidRDefault="00661595" w:rsidP="002D56E3">
      <w:pPr>
        <w:pStyle w:val="2"/>
      </w:pPr>
      <w:bookmarkStart w:id="2" w:name="_Toc423438584"/>
      <w:r>
        <w:rPr>
          <w:rFonts w:hint="eastAsia"/>
        </w:rPr>
        <w:t>SMS</w:t>
      </w:r>
      <w:r>
        <w:rPr>
          <w:rFonts w:hint="eastAsia"/>
        </w:rPr>
        <w:t>란</w:t>
      </w:r>
      <w:bookmarkEnd w:id="2"/>
    </w:p>
    <w:p w14:paraId="1FC9912D" w14:textId="77777777" w:rsidR="00661595" w:rsidRDefault="00661595" w:rsidP="00661595">
      <w:pPr>
        <w:widowControl w:val="0"/>
        <w:numPr>
          <w:ilvl w:val="0"/>
          <w:numId w:val="27"/>
        </w:numPr>
        <w:autoSpaceDE w:val="0"/>
        <w:autoSpaceDN w:val="0"/>
        <w:adjustRightInd/>
        <w:spacing w:line="240" w:lineRule="auto"/>
        <w:ind w:rightChars="128" w:right="282"/>
        <w:textAlignment w:val="auto"/>
        <w:rPr>
          <w:rFonts w:ascii="맑은 고딕" w:hAnsi="맑은 고딕"/>
          <w:sz w:val="20"/>
        </w:rPr>
      </w:pPr>
      <w:r>
        <w:rPr>
          <w:rFonts w:ascii="맑은 고딕" w:hAnsi="맑은 고딕" w:hint="eastAsia"/>
          <w:sz w:val="20"/>
        </w:rPr>
        <w:t>IRIS/System Resource를 확인하여 Email/SMS 전송 라이브러리</w:t>
      </w:r>
    </w:p>
    <w:p w14:paraId="12D33CCC" w14:textId="77777777" w:rsidR="00CB4F09" w:rsidRDefault="00CB4F09" w:rsidP="00CB4F09">
      <w:pPr>
        <w:pStyle w:val="2"/>
      </w:pPr>
      <w:bookmarkStart w:id="3" w:name="_Toc423438585"/>
      <w:r>
        <w:rPr>
          <w:rFonts w:hint="eastAsia"/>
        </w:rPr>
        <w:t>DFD</w:t>
      </w:r>
      <w:bookmarkEnd w:id="3"/>
    </w:p>
    <w:p w14:paraId="4CD02298" w14:textId="77777777" w:rsidR="00CB4F09" w:rsidRPr="008C5C19" w:rsidRDefault="00CB4F09" w:rsidP="00661595">
      <w:pPr>
        <w:widowControl w:val="0"/>
        <w:numPr>
          <w:ilvl w:val="0"/>
          <w:numId w:val="27"/>
        </w:numPr>
        <w:autoSpaceDE w:val="0"/>
        <w:autoSpaceDN w:val="0"/>
        <w:adjustRightInd/>
        <w:spacing w:line="240" w:lineRule="auto"/>
        <w:ind w:rightChars="128" w:right="282"/>
        <w:textAlignment w:val="auto"/>
        <w:rPr>
          <w:rFonts w:ascii="맑은 고딕" w:hAnsi="맑은 고딕"/>
          <w:sz w:val="20"/>
        </w:rPr>
      </w:pPr>
      <w:r>
        <w:object w:dxaOrig="7321" w:dyaOrig="8482" w14:anchorId="71096D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426pt" o:ole="">
            <v:imagedata r:id="rId8" o:title=""/>
          </v:shape>
          <o:OLEObject Type="Embed" ProgID="Visio.Drawing.11" ShapeID="_x0000_i1025" DrawAspect="Content" ObjectID="_1499671289" r:id="rId9"/>
        </w:object>
      </w:r>
    </w:p>
    <w:p w14:paraId="5AD65A4A" w14:textId="77777777" w:rsidR="008C5C19" w:rsidRDefault="008C5C19" w:rsidP="008C5C19">
      <w:pPr>
        <w:widowControl w:val="0"/>
        <w:autoSpaceDE w:val="0"/>
        <w:autoSpaceDN w:val="0"/>
        <w:adjustRightInd/>
        <w:spacing w:line="240" w:lineRule="auto"/>
        <w:ind w:rightChars="128" w:right="282"/>
        <w:textAlignment w:val="auto"/>
      </w:pPr>
    </w:p>
    <w:p w14:paraId="6C52A471" w14:textId="77777777" w:rsidR="008C5C19" w:rsidRDefault="008C5C19" w:rsidP="008C5C19">
      <w:pPr>
        <w:widowControl w:val="0"/>
        <w:autoSpaceDE w:val="0"/>
        <w:autoSpaceDN w:val="0"/>
        <w:adjustRightInd/>
        <w:spacing w:line="240" w:lineRule="auto"/>
        <w:ind w:rightChars="128" w:right="282"/>
        <w:textAlignment w:val="auto"/>
      </w:pPr>
    </w:p>
    <w:p w14:paraId="619D5A1C" w14:textId="77777777" w:rsidR="008C5C19" w:rsidRDefault="008C5C19" w:rsidP="008C5C19">
      <w:pPr>
        <w:widowControl w:val="0"/>
        <w:autoSpaceDE w:val="0"/>
        <w:autoSpaceDN w:val="0"/>
        <w:adjustRightInd/>
        <w:spacing w:line="240" w:lineRule="auto"/>
        <w:ind w:rightChars="128" w:right="282"/>
        <w:textAlignment w:val="auto"/>
        <w:rPr>
          <w:rFonts w:ascii="맑은 고딕" w:hAnsi="맑은 고딕"/>
          <w:sz w:val="20"/>
        </w:rPr>
      </w:pPr>
    </w:p>
    <w:p w14:paraId="452317A9" w14:textId="65B85F47" w:rsidR="008C5C19" w:rsidRPr="00E15A97" w:rsidRDefault="00E15A97" w:rsidP="00E15A97">
      <w:pPr>
        <w:pStyle w:val="1"/>
        <w:numPr>
          <w:ilvl w:val="0"/>
          <w:numId w:val="20"/>
        </w:numPr>
        <w:pBdr>
          <w:top w:val="single" w:sz="12" w:space="1" w:color="auto"/>
        </w:pBdr>
        <w:wordWrap/>
        <w:autoSpaceDE w:val="0"/>
        <w:autoSpaceDN w:val="0"/>
        <w:adjustRightInd/>
        <w:spacing w:before="0" w:after="0" w:line="240" w:lineRule="auto"/>
        <w:textAlignment w:val="auto"/>
        <w:rPr>
          <w:rFonts w:ascii="맑은 고딕" w:hAnsi="맑은 고딕"/>
        </w:rPr>
      </w:pPr>
      <w:bookmarkStart w:id="4" w:name="_Toc423438586"/>
      <w:r>
        <w:rPr>
          <w:rFonts w:ascii="맑은 고딕" w:hAnsi="맑은 고딕" w:hint="eastAsia"/>
        </w:rPr>
        <w:lastRenderedPageBreak/>
        <w:t>구성</w:t>
      </w:r>
      <w:bookmarkEnd w:id="4"/>
    </w:p>
    <w:p w14:paraId="59EC09C8" w14:textId="1FCF8573" w:rsidR="005D1721" w:rsidRDefault="00E15A97" w:rsidP="00E15A97">
      <w:pPr>
        <w:pStyle w:val="2"/>
        <w:numPr>
          <w:ilvl w:val="0"/>
          <w:numId w:val="0"/>
        </w:numPr>
      </w:pPr>
      <w:bookmarkStart w:id="5" w:name="_Toc423438587"/>
      <w:r>
        <w:rPr>
          <w:rFonts w:hint="eastAsia"/>
        </w:rPr>
        <w:t>2</w:t>
      </w:r>
      <w:r>
        <w:t xml:space="preserve">.1. </w:t>
      </w:r>
      <w:r w:rsidR="005D1721">
        <w:rPr>
          <w:rFonts w:hint="eastAsia"/>
        </w:rPr>
        <w:t>설치해야</w:t>
      </w:r>
      <w:r w:rsidR="005D1721">
        <w:rPr>
          <w:rFonts w:hint="eastAsia"/>
        </w:rPr>
        <w:t xml:space="preserve"> </w:t>
      </w:r>
      <w:r w:rsidR="005D1721">
        <w:rPr>
          <w:rFonts w:hint="eastAsia"/>
        </w:rPr>
        <w:t>하는</w:t>
      </w:r>
      <w:r w:rsidR="005D1721">
        <w:rPr>
          <w:rFonts w:hint="eastAsia"/>
        </w:rPr>
        <w:t xml:space="preserve"> </w:t>
      </w:r>
      <w:r w:rsidR="0079584D">
        <w:rPr>
          <w:rFonts w:hint="eastAsia"/>
        </w:rPr>
        <w:t>외부</w:t>
      </w:r>
      <w:r w:rsidR="0079584D">
        <w:rPr>
          <w:rFonts w:hint="eastAsia"/>
        </w:rPr>
        <w:t xml:space="preserve"> </w:t>
      </w:r>
      <w:r w:rsidR="005D1721">
        <w:rPr>
          <w:rFonts w:hint="eastAsia"/>
        </w:rPr>
        <w:t>라이브러리</w:t>
      </w:r>
      <w:bookmarkEnd w:id="5"/>
    </w:p>
    <w:p w14:paraId="3852F49E" w14:textId="78FDF8FD" w:rsidR="005D1721" w:rsidRDefault="005D1721" w:rsidP="005D1721">
      <w:pPr>
        <w:pStyle w:val="-2"/>
      </w:pPr>
      <w:r>
        <w:rPr>
          <w:rFonts w:hint="eastAsia"/>
        </w:rPr>
        <w:t xml:space="preserve">1. </w:t>
      </w:r>
      <w:proofErr w:type="spellStart"/>
      <w:r>
        <w:t>paramiko</w:t>
      </w:r>
      <w:proofErr w:type="spellEnd"/>
      <w:r w:rsidR="0079584D">
        <w:t>: [</w:t>
      </w:r>
      <w:r w:rsidR="0079584D">
        <w:rPr>
          <w:rFonts w:hint="eastAsia"/>
        </w:rPr>
        <w:t>필수</w:t>
      </w:r>
      <w:r w:rsidR="00010F86">
        <w:rPr>
          <w:rFonts w:hint="eastAsia"/>
        </w:rPr>
        <w:t>설치</w:t>
      </w:r>
      <w:r w:rsidR="0079584D">
        <w:rPr>
          <w:rFonts w:hint="eastAsia"/>
        </w:rPr>
        <w:t>]</w:t>
      </w:r>
      <w:r w:rsidR="00700C04">
        <w:t xml:space="preserve"> </w:t>
      </w:r>
      <w:proofErr w:type="spellStart"/>
      <w:r w:rsidR="0079584D">
        <w:rPr>
          <w:rFonts w:hint="eastAsia"/>
        </w:rPr>
        <w:t>ssh</w:t>
      </w:r>
      <w:proofErr w:type="spellEnd"/>
      <w:r w:rsidR="0079584D">
        <w:rPr>
          <w:rFonts w:hint="eastAsia"/>
        </w:rPr>
        <w:t xml:space="preserve">접속을 위한 </w:t>
      </w:r>
      <w:proofErr w:type="spellStart"/>
      <w:r w:rsidR="0079584D">
        <w:rPr>
          <w:rFonts w:hint="eastAsia"/>
        </w:rPr>
        <w:t>파이썬</w:t>
      </w:r>
      <w:proofErr w:type="spellEnd"/>
      <w:r w:rsidR="0079584D">
        <w:rPr>
          <w:rFonts w:hint="eastAsia"/>
        </w:rPr>
        <w:t xml:space="preserve"> 외부 라이브러리</w:t>
      </w:r>
    </w:p>
    <w:p w14:paraId="14369DA6" w14:textId="7DC1657E" w:rsidR="005D1721" w:rsidRDefault="005D1721" w:rsidP="005D1721">
      <w:pPr>
        <w:pStyle w:val="-2"/>
      </w:pPr>
      <w:r>
        <w:t xml:space="preserve">2. </w:t>
      </w:r>
      <w:proofErr w:type="spellStart"/>
      <w:r>
        <w:t>pycrypto</w:t>
      </w:r>
      <w:proofErr w:type="spellEnd"/>
      <w:r w:rsidR="0079584D">
        <w:t>: [</w:t>
      </w:r>
      <w:r w:rsidR="0079584D">
        <w:rPr>
          <w:rFonts w:hint="eastAsia"/>
        </w:rPr>
        <w:t>필수</w:t>
      </w:r>
      <w:r w:rsidR="00010F86">
        <w:rPr>
          <w:rFonts w:hint="eastAsia"/>
        </w:rPr>
        <w:t>설치</w:t>
      </w:r>
      <w:r w:rsidR="0079584D">
        <w:t xml:space="preserve">] </w:t>
      </w:r>
      <w:proofErr w:type="spellStart"/>
      <w:r w:rsidR="0079584D">
        <w:t>ssh</w:t>
      </w:r>
      <w:proofErr w:type="spellEnd"/>
      <w:r w:rsidR="0079584D">
        <w:t xml:space="preserve"> </w:t>
      </w:r>
      <w:r w:rsidR="0079584D">
        <w:rPr>
          <w:rFonts w:hint="eastAsia"/>
        </w:rPr>
        <w:t xml:space="preserve">접속을 위한 </w:t>
      </w:r>
      <w:proofErr w:type="spellStart"/>
      <w:r w:rsidR="0079584D">
        <w:rPr>
          <w:rFonts w:hint="eastAsia"/>
        </w:rPr>
        <w:t>파이썬</w:t>
      </w:r>
      <w:proofErr w:type="spellEnd"/>
      <w:r w:rsidR="0079584D">
        <w:rPr>
          <w:rFonts w:hint="eastAsia"/>
        </w:rPr>
        <w:t xml:space="preserve"> 외부 라이브러리</w:t>
      </w:r>
    </w:p>
    <w:p w14:paraId="7CB9D871" w14:textId="0ECF721F" w:rsidR="0079584D" w:rsidRPr="005D1721" w:rsidRDefault="005D1721" w:rsidP="0079584D">
      <w:pPr>
        <w:pStyle w:val="-2"/>
      </w:pPr>
      <w:r>
        <w:t xml:space="preserve">3. </w:t>
      </w:r>
      <w:proofErr w:type="spellStart"/>
      <w:r>
        <w:t>mysql</w:t>
      </w:r>
      <w:proofErr w:type="spellEnd"/>
      <w:r w:rsidR="0079584D">
        <w:t>: [</w:t>
      </w:r>
      <w:r w:rsidR="0079584D">
        <w:rPr>
          <w:rFonts w:hint="eastAsia"/>
        </w:rPr>
        <w:t>선택</w:t>
      </w:r>
      <w:r w:rsidR="00010F86">
        <w:rPr>
          <w:rFonts w:hint="eastAsia"/>
        </w:rPr>
        <w:t>설치</w:t>
      </w:r>
      <w:r w:rsidR="0079584D">
        <w:rPr>
          <w:rFonts w:hint="eastAsia"/>
        </w:rPr>
        <w:t>]</w:t>
      </w:r>
      <w:r w:rsidR="00700C04">
        <w:t xml:space="preserve"> </w:t>
      </w:r>
      <w:r w:rsidR="0079584D">
        <w:rPr>
          <w:rFonts w:hint="eastAsia"/>
        </w:rPr>
        <w:t>DB</w:t>
      </w:r>
      <w:r w:rsidR="0079584D">
        <w:t xml:space="preserve"> </w:t>
      </w:r>
      <w:r w:rsidR="0079584D">
        <w:rPr>
          <w:rFonts w:hint="eastAsia"/>
        </w:rPr>
        <w:t xml:space="preserve">Insert의 기능이 </w:t>
      </w:r>
      <w:r w:rsidR="00010F86">
        <w:rPr>
          <w:rFonts w:hint="eastAsia"/>
        </w:rPr>
        <w:t>필요할 때</w:t>
      </w:r>
      <w:r w:rsidR="0079584D">
        <w:rPr>
          <w:rFonts w:hint="eastAsia"/>
        </w:rPr>
        <w:t xml:space="preserve"> </w:t>
      </w:r>
      <w:r w:rsidR="00010F86">
        <w:rPr>
          <w:rFonts w:hint="eastAsia"/>
        </w:rPr>
        <w:t xml:space="preserve">사용하는 </w:t>
      </w:r>
      <w:proofErr w:type="spellStart"/>
      <w:r w:rsidR="00010F86">
        <w:rPr>
          <w:rFonts w:hint="eastAsia"/>
        </w:rPr>
        <w:t>파이썬</w:t>
      </w:r>
      <w:proofErr w:type="spellEnd"/>
      <w:r w:rsidR="00010F86">
        <w:rPr>
          <w:rFonts w:hint="eastAsia"/>
        </w:rPr>
        <w:t xml:space="preserve"> 외부 라이브러리.</w:t>
      </w:r>
    </w:p>
    <w:p w14:paraId="67CBFBCE" w14:textId="6950AF1E" w:rsidR="00661595" w:rsidRDefault="005D1721" w:rsidP="00E15A97">
      <w:pPr>
        <w:pStyle w:val="2"/>
        <w:numPr>
          <w:ilvl w:val="0"/>
          <w:numId w:val="0"/>
        </w:numPr>
      </w:pPr>
      <w:bookmarkStart w:id="6" w:name="_Toc423438588"/>
      <w:r>
        <w:rPr>
          <w:rFonts w:hint="eastAsia"/>
        </w:rPr>
        <w:t xml:space="preserve">2.2. </w:t>
      </w:r>
      <w:r w:rsidR="00661595">
        <w:rPr>
          <w:rFonts w:hint="eastAsia"/>
        </w:rPr>
        <w:t>구성정보</w:t>
      </w:r>
      <w:bookmarkEnd w:id="6"/>
    </w:p>
    <w:tbl>
      <w:tblPr>
        <w:tblStyle w:val="aff"/>
        <w:tblW w:w="0" w:type="auto"/>
        <w:tblInd w:w="440" w:type="dxa"/>
        <w:tblLook w:val="04A0" w:firstRow="1" w:lastRow="0" w:firstColumn="1" w:lastColumn="0" w:noHBand="0" w:noVBand="1"/>
      </w:tblPr>
      <w:tblGrid>
        <w:gridCol w:w="2504"/>
        <w:gridCol w:w="2874"/>
        <w:gridCol w:w="3386"/>
      </w:tblGrid>
      <w:tr w:rsidR="00BF5DD5" w14:paraId="0387B8A3" w14:textId="77777777" w:rsidTr="00BF5DD5">
        <w:tc>
          <w:tcPr>
            <w:tcW w:w="2798" w:type="dxa"/>
          </w:tcPr>
          <w:p w14:paraId="1787FED5" w14:textId="77777777" w:rsidR="00661595" w:rsidRDefault="00661595" w:rsidP="00661595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디렉토리</w:t>
            </w:r>
            <w:proofErr w:type="spellEnd"/>
          </w:p>
        </w:tc>
        <w:tc>
          <w:tcPr>
            <w:tcW w:w="2328" w:type="dxa"/>
          </w:tcPr>
          <w:p w14:paraId="5747E18F" w14:textId="77777777" w:rsidR="00661595" w:rsidRDefault="00661595" w:rsidP="00661595">
            <w:pPr>
              <w:pStyle w:val="-2"/>
              <w:ind w:leftChars="0" w:left="0"/>
            </w:pPr>
            <w:r>
              <w:rPr>
                <w:rFonts w:hint="eastAsia"/>
              </w:rPr>
              <w:t>파일명</w:t>
            </w:r>
          </w:p>
        </w:tc>
        <w:tc>
          <w:tcPr>
            <w:tcW w:w="3638" w:type="dxa"/>
          </w:tcPr>
          <w:p w14:paraId="7BA4FCEB" w14:textId="77777777" w:rsidR="00661595" w:rsidRDefault="00661595" w:rsidP="00661595">
            <w:pPr>
              <w:pStyle w:val="-2"/>
              <w:ind w:leftChars="0" w:left="0"/>
            </w:pPr>
            <w:r>
              <w:rPr>
                <w:rFonts w:hint="eastAsia"/>
              </w:rPr>
              <w:t>설명</w:t>
            </w:r>
          </w:p>
        </w:tc>
      </w:tr>
      <w:tr w:rsidR="00BF5DD5" w14:paraId="614C9B0A" w14:textId="77777777" w:rsidTr="0011602E">
        <w:tc>
          <w:tcPr>
            <w:tcW w:w="2835" w:type="dxa"/>
            <w:vMerge w:val="restart"/>
            <w:shd w:val="clear" w:color="auto" w:fill="BFBFBF" w:themeFill="background1" w:themeFillShade="BF"/>
          </w:tcPr>
          <w:p w14:paraId="08C30309" w14:textId="77777777" w:rsidR="00661595" w:rsidRDefault="00661595" w:rsidP="00661595">
            <w:pPr>
              <w:pStyle w:val="-2"/>
              <w:ind w:leftChars="0" w:left="0"/>
            </w:pPr>
            <w:r>
              <w:rPr>
                <w:rFonts w:hint="eastAsia"/>
              </w:rPr>
              <w:t>SMS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3C581E20" w14:textId="77777777" w:rsidR="00661595" w:rsidRDefault="00661595" w:rsidP="00661595">
            <w:pPr>
              <w:pStyle w:val="-2"/>
              <w:ind w:leftChars="0" w:left="0"/>
            </w:pPr>
            <w:r>
              <w:rPr>
                <w:rFonts w:hint="eastAsia"/>
              </w:rPr>
              <w:t>main.py</w:t>
            </w:r>
          </w:p>
        </w:tc>
        <w:tc>
          <w:tcPr>
            <w:tcW w:w="3670" w:type="dxa"/>
            <w:shd w:val="clear" w:color="auto" w:fill="BFBFBF" w:themeFill="background1" w:themeFillShade="BF"/>
          </w:tcPr>
          <w:p w14:paraId="1B8891C3" w14:textId="77777777" w:rsidR="00661595" w:rsidRDefault="00661595" w:rsidP="00661595">
            <w:pPr>
              <w:pStyle w:val="-2"/>
              <w:ind w:leftChars="0" w:left="0"/>
            </w:pPr>
          </w:p>
        </w:tc>
      </w:tr>
      <w:tr w:rsidR="00BF5DD5" w14:paraId="64A06A50" w14:textId="77777777" w:rsidTr="0011602E">
        <w:tc>
          <w:tcPr>
            <w:tcW w:w="2835" w:type="dxa"/>
            <w:vMerge/>
            <w:shd w:val="clear" w:color="auto" w:fill="BFBFBF" w:themeFill="background1" w:themeFillShade="BF"/>
          </w:tcPr>
          <w:p w14:paraId="52E4A71F" w14:textId="77777777" w:rsidR="00661595" w:rsidRDefault="00661595" w:rsidP="00661595">
            <w:pPr>
              <w:pStyle w:val="-2"/>
              <w:ind w:leftChars="0" w:left="0"/>
            </w:pPr>
          </w:p>
        </w:tc>
        <w:tc>
          <w:tcPr>
            <w:tcW w:w="2259" w:type="dxa"/>
            <w:shd w:val="clear" w:color="auto" w:fill="BFBFBF" w:themeFill="background1" w:themeFillShade="BF"/>
          </w:tcPr>
          <w:p w14:paraId="28EC3DF5" w14:textId="77777777" w:rsidR="00661595" w:rsidRDefault="00661595" w:rsidP="00661595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main.conf</w:t>
            </w:r>
            <w:proofErr w:type="spellEnd"/>
          </w:p>
        </w:tc>
        <w:tc>
          <w:tcPr>
            <w:tcW w:w="3670" w:type="dxa"/>
            <w:shd w:val="clear" w:color="auto" w:fill="BFBFBF" w:themeFill="background1" w:themeFillShade="BF"/>
          </w:tcPr>
          <w:p w14:paraId="0A11B6D9" w14:textId="77777777" w:rsidR="00661595" w:rsidRDefault="00661595" w:rsidP="00661595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Config</w:t>
            </w:r>
            <w:proofErr w:type="spellEnd"/>
            <w:r>
              <w:rPr>
                <w:rFonts w:hint="eastAsia"/>
              </w:rPr>
              <w:t xml:space="preserve"> 파일</w:t>
            </w:r>
          </w:p>
        </w:tc>
      </w:tr>
      <w:tr w:rsidR="00BF5DD5" w14:paraId="0D152DB8" w14:textId="77777777" w:rsidTr="0011602E">
        <w:tc>
          <w:tcPr>
            <w:tcW w:w="2835" w:type="dxa"/>
            <w:vMerge w:val="restart"/>
          </w:tcPr>
          <w:p w14:paraId="791B63D7" w14:textId="77777777" w:rsidR="00E03018" w:rsidRDefault="00E03018" w:rsidP="00661595">
            <w:pPr>
              <w:pStyle w:val="-2"/>
              <w:ind w:leftChars="0" w:left="0"/>
            </w:pPr>
            <w:r>
              <w:rPr>
                <w:rFonts w:hint="eastAsia"/>
              </w:rPr>
              <w:t>SMS/Collect</w:t>
            </w:r>
          </w:p>
        </w:tc>
        <w:tc>
          <w:tcPr>
            <w:tcW w:w="2259" w:type="dxa"/>
          </w:tcPr>
          <w:p w14:paraId="2AD214B6" w14:textId="77777777" w:rsidR="00E03018" w:rsidRDefault="00E03018" w:rsidP="00661595">
            <w:pPr>
              <w:pStyle w:val="-2"/>
              <w:ind w:leftChars="0" w:left="0"/>
            </w:pPr>
            <w:r>
              <w:rPr>
                <w:rFonts w:hint="eastAsia"/>
              </w:rPr>
              <w:t>__init__.py</w:t>
            </w:r>
          </w:p>
        </w:tc>
        <w:tc>
          <w:tcPr>
            <w:tcW w:w="3670" w:type="dxa"/>
          </w:tcPr>
          <w:p w14:paraId="58714948" w14:textId="77777777" w:rsidR="00E03018" w:rsidRDefault="00E03018" w:rsidP="00661595">
            <w:pPr>
              <w:pStyle w:val="-2"/>
              <w:ind w:leftChars="0" w:left="0"/>
            </w:pPr>
          </w:p>
        </w:tc>
      </w:tr>
      <w:tr w:rsidR="00BF5DD5" w14:paraId="7B0E6BBD" w14:textId="77777777" w:rsidTr="0011602E">
        <w:tc>
          <w:tcPr>
            <w:tcW w:w="2835" w:type="dxa"/>
            <w:vMerge/>
          </w:tcPr>
          <w:p w14:paraId="0087A82A" w14:textId="77777777" w:rsidR="00E03018" w:rsidRDefault="00E03018" w:rsidP="00661595">
            <w:pPr>
              <w:pStyle w:val="-2"/>
              <w:ind w:leftChars="0" w:left="0"/>
            </w:pPr>
          </w:p>
        </w:tc>
        <w:tc>
          <w:tcPr>
            <w:tcW w:w="2259" w:type="dxa"/>
          </w:tcPr>
          <w:p w14:paraId="6F4B0F33" w14:textId="77777777" w:rsidR="00E03018" w:rsidRDefault="00E03018" w:rsidP="00661595">
            <w:pPr>
              <w:pStyle w:val="-2"/>
              <w:ind w:leftChars="0" w:left="0"/>
            </w:pPr>
            <w:r>
              <w:rPr>
                <w:rFonts w:hint="eastAsia"/>
              </w:rPr>
              <w:t>ServerResource.py</w:t>
            </w:r>
          </w:p>
        </w:tc>
        <w:tc>
          <w:tcPr>
            <w:tcW w:w="3670" w:type="dxa"/>
          </w:tcPr>
          <w:p w14:paraId="2D92FD5C" w14:textId="77777777" w:rsidR="00E03018" w:rsidRDefault="00E03018" w:rsidP="00E03018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서버 자원 조회(LOAD_AVG, MEM, SWAP, DISK</w:t>
            </w:r>
            <w:r>
              <w:t>)</w:t>
            </w:r>
          </w:p>
        </w:tc>
      </w:tr>
      <w:tr w:rsidR="00BF5DD5" w14:paraId="26D98820" w14:textId="77777777" w:rsidTr="0011602E">
        <w:tc>
          <w:tcPr>
            <w:tcW w:w="2835" w:type="dxa"/>
            <w:vMerge/>
          </w:tcPr>
          <w:p w14:paraId="73483023" w14:textId="77777777" w:rsidR="00E03018" w:rsidRDefault="00E03018" w:rsidP="00661595">
            <w:pPr>
              <w:pStyle w:val="-2"/>
              <w:ind w:leftChars="0" w:left="0"/>
            </w:pPr>
          </w:p>
        </w:tc>
        <w:tc>
          <w:tcPr>
            <w:tcW w:w="2259" w:type="dxa"/>
          </w:tcPr>
          <w:p w14:paraId="336B9FEF" w14:textId="77777777" w:rsidR="00E03018" w:rsidRDefault="00E03018" w:rsidP="00661595">
            <w:pPr>
              <w:pStyle w:val="-2"/>
              <w:ind w:leftChars="0" w:left="0"/>
            </w:pPr>
            <w:r>
              <w:rPr>
                <w:rFonts w:hint="eastAsia"/>
              </w:rPr>
              <w:t>IrisStatus.py</w:t>
            </w:r>
          </w:p>
        </w:tc>
        <w:tc>
          <w:tcPr>
            <w:tcW w:w="3670" w:type="dxa"/>
          </w:tcPr>
          <w:p w14:paraId="42E358FC" w14:textId="77777777" w:rsidR="00E03018" w:rsidRDefault="00E03018" w:rsidP="00E03018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IRIS상태 조회(SYS_STATUS, UPDATE_TIME</w:t>
            </w:r>
            <w:r>
              <w:t>, CPU, LOAD_AVG, MEMORY, DISK</w:t>
            </w:r>
            <w:r>
              <w:rPr>
                <w:rFonts w:hint="eastAsia"/>
              </w:rPr>
              <w:t>)</w:t>
            </w:r>
          </w:p>
        </w:tc>
      </w:tr>
      <w:tr w:rsidR="00BF5DD5" w14:paraId="73BD4836" w14:textId="77777777" w:rsidTr="0011602E">
        <w:tc>
          <w:tcPr>
            <w:tcW w:w="2835" w:type="dxa"/>
            <w:vMerge/>
          </w:tcPr>
          <w:p w14:paraId="0247FF88" w14:textId="77777777" w:rsidR="00E03018" w:rsidRDefault="00E03018" w:rsidP="00661595">
            <w:pPr>
              <w:pStyle w:val="-2"/>
              <w:ind w:leftChars="0" w:left="0"/>
            </w:pPr>
          </w:p>
        </w:tc>
        <w:tc>
          <w:tcPr>
            <w:tcW w:w="2259" w:type="dxa"/>
          </w:tcPr>
          <w:p w14:paraId="1F22B7F6" w14:textId="77777777" w:rsidR="00E03018" w:rsidRDefault="00E03018" w:rsidP="00661595">
            <w:pPr>
              <w:pStyle w:val="-2"/>
              <w:ind w:leftChars="0" w:left="0"/>
            </w:pPr>
            <w:r>
              <w:rPr>
                <w:rFonts w:hint="eastAsia"/>
              </w:rPr>
              <w:t>LogMonitor.py</w:t>
            </w:r>
          </w:p>
        </w:tc>
        <w:tc>
          <w:tcPr>
            <w:tcW w:w="3670" w:type="dxa"/>
          </w:tcPr>
          <w:p w14:paraId="11F80AA6" w14:textId="77777777" w:rsidR="00E03018" w:rsidRDefault="00E03018" w:rsidP="00E03018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LOG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최근수집시간</w:t>
            </w:r>
            <w:proofErr w:type="spellEnd"/>
            <w:r>
              <w:rPr>
                <w:rFonts w:hint="eastAsia"/>
              </w:rPr>
              <w:t xml:space="preserve"> 조회(</w:t>
            </w:r>
            <w:proofErr w:type="spellStart"/>
            <w:r>
              <w:t>LogName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수집로그시간,</w:t>
            </w:r>
            <w:r>
              <w:t xml:space="preserve"> </w:t>
            </w:r>
            <w:proofErr w:type="spellStart"/>
            <w:r>
              <w:t>LogName</w:t>
            </w:r>
            <w:proofErr w:type="spellEnd"/>
            <w:r>
              <w:t>)</w:t>
            </w:r>
          </w:p>
        </w:tc>
      </w:tr>
      <w:tr w:rsidR="00BF5DD5" w14:paraId="79FFA3C0" w14:textId="77777777" w:rsidTr="0011602E">
        <w:tc>
          <w:tcPr>
            <w:tcW w:w="2835" w:type="dxa"/>
            <w:vMerge/>
          </w:tcPr>
          <w:p w14:paraId="3F882B84" w14:textId="77777777" w:rsidR="00E03018" w:rsidRDefault="00E03018" w:rsidP="00661595">
            <w:pPr>
              <w:pStyle w:val="-2"/>
              <w:ind w:leftChars="0" w:left="0"/>
            </w:pPr>
          </w:p>
        </w:tc>
        <w:tc>
          <w:tcPr>
            <w:tcW w:w="2259" w:type="dxa"/>
          </w:tcPr>
          <w:p w14:paraId="38A4F44D" w14:textId="77777777" w:rsidR="00E03018" w:rsidRDefault="00E03018" w:rsidP="00661595">
            <w:pPr>
              <w:pStyle w:val="-2"/>
              <w:ind w:leftChars="0" w:left="0"/>
            </w:pPr>
            <w:r>
              <w:rPr>
                <w:rFonts w:hint="eastAsia"/>
              </w:rPr>
              <w:t>FileMonitor.py</w:t>
            </w:r>
          </w:p>
          <w:p w14:paraId="65FA3002" w14:textId="2B3CF59B" w:rsidR="004B5F4F" w:rsidRDefault="004B5F4F" w:rsidP="00661595">
            <w:pPr>
              <w:pStyle w:val="-2"/>
              <w:ind w:leftChars="0" w:left="0"/>
            </w:pPr>
            <w:r>
              <w:t>Filetime.py</w:t>
            </w:r>
          </w:p>
        </w:tc>
        <w:tc>
          <w:tcPr>
            <w:tcW w:w="3670" w:type="dxa"/>
          </w:tcPr>
          <w:p w14:paraId="4A109A63" w14:textId="77777777" w:rsidR="00E03018" w:rsidRDefault="00E03018" w:rsidP="00E03018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FILE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최근수집시간</w:t>
            </w:r>
            <w:proofErr w:type="spellEnd"/>
            <w:r>
              <w:rPr>
                <w:rFonts w:hint="eastAsia"/>
              </w:rPr>
              <w:t xml:space="preserve"> 조회(</w:t>
            </w:r>
            <w:proofErr w:type="spellStart"/>
            <w:r>
              <w:t>FILEName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>수집파일시간,</w:t>
            </w:r>
            <w:r>
              <w:t xml:space="preserve"> </w:t>
            </w:r>
            <w:proofErr w:type="spellStart"/>
            <w:r>
              <w:t>FileName</w:t>
            </w:r>
            <w:proofErr w:type="spellEnd"/>
            <w:r>
              <w:t>)</w:t>
            </w:r>
          </w:p>
        </w:tc>
      </w:tr>
      <w:tr w:rsidR="00BF5DD5" w14:paraId="31372979" w14:textId="77777777" w:rsidTr="0011602E">
        <w:tc>
          <w:tcPr>
            <w:tcW w:w="2835" w:type="dxa"/>
            <w:vMerge w:val="restart"/>
            <w:shd w:val="clear" w:color="auto" w:fill="BFBFBF" w:themeFill="background1" w:themeFillShade="BF"/>
          </w:tcPr>
          <w:p w14:paraId="5F39EA25" w14:textId="77777777" w:rsidR="00661595" w:rsidRDefault="00661595" w:rsidP="00661595">
            <w:pPr>
              <w:pStyle w:val="-2"/>
              <w:ind w:leftChars="0" w:left="0"/>
            </w:pPr>
            <w:r>
              <w:rPr>
                <w:rFonts w:hint="eastAsia"/>
              </w:rPr>
              <w:t>SMS/Filter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4BD86EC6" w14:textId="77777777" w:rsidR="00661595" w:rsidRDefault="00661595" w:rsidP="00661595">
            <w:pPr>
              <w:pStyle w:val="-2"/>
              <w:ind w:leftChars="0" w:left="0"/>
            </w:pPr>
            <w:r>
              <w:rPr>
                <w:rFonts w:hint="eastAsia"/>
              </w:rPr>
              <w:t>__init__.py</w:t>
            </w:r>
          </w:p>
        </w:tc>
        <w:tc>
          <w:tcPr>
            <w:tcW w:w="3670" w:type="dxa"/>
            <w:shd w:val="clear" w:color="auto" w:fill="BFBFBF" w:themeFill="background1" w:themeFillShade="BF"/>
          </w:tcPr>
          <w:p w14:paraId="491E79E5" w14:textId="77777777" w:rsidR="00661595" w:rsidRDefault="00661595" w:rsidP="00E03018">
            <w:pPr>
              <w:pStyle w:val="-2"/>
              <w:ind w:leftChars="0" w:left="0"/>
              <w:jc w:val="left"/>
            </w:pPr>
          </w:p>
        </w:tc>
      </w:tr>
      <w:tr w:rsidR="00BF5DD5" w14:paraId="0462ADBA" w14:textId="77777777" w:rsidTr="0011602E">
        <w:tc>
          <w:tcPr>
            <w:tcW w:w="2835" w:type="dxa"/>
            <w:vMerge/>
            <w:shd w:val="clear" w:color="auto" w:fill="BFBFBF" w:themeFill="background1" w:themeFillShade="BF"/>
          </w:tcPr>
          <w:p w14:paraId="2C3ED449" w14:textId="77777777" w:rsidR="00661595" w:rsidRDefault="00661595" w:rsidP="00661595">
            <w:pPr>
              <w:pStyle w:val="-2"/>
              <w:ind w:leftChars="0" w:left="0"/>
            </w:pPr>
          </w:p>
        </w:tc>
        <w:tc>
          <w:tcPr>
            <w:tcW w:w="2259" w:type="dxa"/>
            <w:shd w:val="clear" w:color="auto" w:fill="BFBFBF" w:themeFill="background1" w:themeFillShade="BF"/>
          </w:tcPr>
          <w:p w14:paraId="0162B962" w14:textId="77777777" w:rsidR="00661595" w:rsidRDefault="00661595" w:rsidP="00661595">
            <w:pPr>
              <w:pStyle w:val="-2"/>
              <w:ind w:leftChars="0" w:left="0"/>
            </w:pPr>
            <w:r>
              <w:rPr>
                <w:rFonts w:hint="eastAsia"/>
              </w:rPr>
              <w:t>Filter.py</w:t>
            </w:r>
          </w:p>
        </w:tc>
        <w:tc>
          <w:tcPr>
            <w:tcW w:w="3670" w:type="dxa"/>
            <w:shd w:val="clear" w:color="auto" w:fill="BFBFBF" w:themeFill="background1" w:themeFillShade="BF"/>
          </w:tcPr>
          <w:p w14:paraId="436E954E" w14:textId="77777777" w:rsidR="00661595" w:rsidRPr="000951E4" w:rsidRDefault="00661595" w:rsidP="00E03018">
            <w:pPr>
              <w:pStyle w:val="-2"/>
              <w:ind w:leftChars="0" w:left="0"/>
              <w:jc w:val="left"/>
            </w:pP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 xml:space="preserve"> 확인</w:t>
            </w:r>
            <w:r w:rsidR="000951E4">
              <w:rPr>
                <w:rFonts w:hint="eastAsia"/>
              </w:rPr>
              <w:t xml:space="preserve"> 후 </w:t>
            </w:r>
            <w:r w:rsidR="000951E4">
              <w:t xml:space="preserve">STATUS </w:t>
            </w:r>
            <w:r w:rsidR="000951E4">
              <w:rPr>
                <w:rFonts w:hint="eastAsia"/>
              </w:rPr>
              <w:t>결정</w:t>
            </w:r>
          </w:p>
        </w:tc>
      </w:tr>
      <w:tr w:rsidR="00BF5DD5" w14:paraId="75D9B301" w14:textId="77777777" w:rsidTr="0011602E">
        <w:tc>
          <w:tcPr>
            <w:tcW w:w="2835" w:type="dxa"/>
            <w:vMerge w:val="restart"/>
          </w:tcPr>
          <w:p w14:paraId="58AF7616" w14:textId="77777777" w:rsidR="00E03018" w:rsidRDefault="00E03018" w:rsidP="00661595">
            <w:pPr>
              <w:pStyle w:val="-2"/>
              <w:ind w:leftChars="0" w:left="0"/>
            </w:pPr>
            <w:r>
              <w:rPr>
                <w:rFonts w:hint="eastAsia"/>
              </w:rPr>
              <w:t>SMS/</w:t>
            </w:r>
            <w:proofErr w:type="spellStart"/>
            <w:r>
              <w:rPr>
                <w:rFonts w:hint="eastAsia"/>
              </w:rPr>
              <w:t>Noti</w:t>
            </w:r>
            <w:proofErr w:type="spellEnd"/>
          </w:p>
        </w:tc>
        <w:tc>
          <w:tcPr>
            <w:tcW w:w="2259" w:type="dxa"/>
          </w:tcPr>
          <w:p w14:paraId="5E5208B3" w14:textId="77777777" w:rsidR="00E03018" w:rsidRDefault="00E03018" w:rsidP="003B5A48">
            <w:pPr>
              <w:pStyle w:val="-2"/>
              <w:ind w:leftChars="0" w:left="0"/>
            </w:pPr>
            <w:r>
              <w:rPr>
                <w:rFonts w:hint="eastAsia"/>
              </w:rPr>
              <w:t>__init__.py</w:t>
            </w:r>
          </w:p>
        </w:tc>
        <w:tc>
          <w:tcPr>
            <w:tcW w:w="3670" w:type="dxa"/>
          </w:tcPr>
          <w:p w14:paraId="0C24ABA6" w14:textId="77777777" w:rsidR="00E03018" w:rsidRDefault="00E03018" w:rsidP="00E03018">
            <w:pPr>
              <w:pStyle w:val="-2"/>
              <w:ind w:leftChars="0" w:left="0"/>
              <w:jc w:val="left"/>
            </w:pPr>
          </w:p>
        </w:tc>
      </w:tr>
      <w:tr w:rsidR="00BF5DD5" w14:paraId="087348FC" w14:textId="77777777" w:rsidTr="0011602E">
        <w:tc>
          <w:tcPr>
            <w:tcW w:w="2835" w:type="dxa"/>
            <w:vMerge/>
          </w:tcPr>
          <w:p w14:paraId="36194254" w14:textId="77777777" w:rsidR="00BF5DD5" w:rsidRDefault="00BF5DD5" w:rsidP="00661595">
            <w:pPr>
              <w:pStyle w:val="-2"/>
              <w:ind w:leftChars="0" w:left="0"/>
            </w:pPr>
          </w:p>
        </w:tc>
        <w:tc>
          <w:tcPr>
            <w:tcW w:w="2259" w:type="dxa"/>
          </w:tcPr>
          <w:p w14:paraId="0212651D" w14:textId="6160D967" w:rsidR="00BF5DD5" w:rsidRDefault="00BF5DD5" w:rsidP="00661595">
            <w:pPr>
              <w:pStyle w:val="-2"/>
              <w:ind w:leftChars="0" w:left="0"/>
            </w:pPr>
            <w:r>
              <w:rPr>
                <w:rFonts w:hint="eastAsia"/>
              </w:rPr>
              <w:t>SendEmail.py</w:t>
            </w:r>
          </w:p>
        </w:tc>
        <w:tc>
          <w:tcPr>
            <w:tcW w:w="3670" w:type="dxa"/>
          </w:tcPr>
          <w:p w14:paraId="16BDBFC9" w14:textId="36902B7E" w:rsidR="00BF5DD5" w:rsidRDefault="00BF5DD5" w:rsidP="00E03018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Email 전송</w:t>
            </w:r>
          </w:p>
        </w:tc>
      </w:tr>
      <w:tr w:rsidR="00BF5DD5" w14:paraId="6D26ABF9" w14:textId="77777777" w:rsidTr="00BF5DD5">
        <w:trPr>
          <w:trHeight w:val="2629"/>
        </w:trPr>
        <w:tc>
          <w:tcPr>
            <w:tcW w:w="2835" w:type="dxa"/>
            <w:vMerge/>
          </w:tcPr>
          <w:p w14:paraId="3BB513F1" w14:textId="77777777" w:rsidR="00BF5DD5" w:rsidRDefault="00BF5DD5" w:rsidP="00661595">
            <w:pPr>
              <w:pStyle w:val="-2"/>
              <w:ind w:leftChars="0" w:left="0"/>
            </w:pPr>
          </w:p>
        </w:tc>
        <w:tc>
          <w:tcPr>
            <w:tcW w:w="2259" w:type="dxa"/>
          </w:tcPr>
          <w:p w14:paraId="2E2605D5" w14:textId="60BB7FCF" w:rsidR="00BF5DD5" w:rsidRPr="00F428B1" w:rsidRDefault="00BF5DD5" w:rsidP="00A26BBE">
            <w:pPr>
              <w:pStyle w:val="8"/>
              <w:numPr>
                <w:ilvl w:val="0"/>
                <w:numId w:val="30"/>
              </w:numPr>
              <w:rPr>
                <w:rFonts w:ascii="맑은 고딕" w:hAnsi="맑은 고딕"/>
              </w:rPr>
            </w:pPr>
            <w:r w:rsidRPr="00F428B1">
              <w:rPr>
                <w:rFonts w:ascii="맑은 고딕" w:hAnsi="맑은 고딕" w:hint="eastAsia"/>
              </w:rPr>
              <w:t>ServerHTML</w:t>
            </w:r>
            <w:r w:rsidRPr="00F428B1">
              <w:rPr>
                <w:rFonts w:ascii="맑은 고딕" w:hAnsi="맑은 고딕"/>
              </w:rPr>
              <w:t>.</w:t>
            </w:r>
            <w:r w:rsidRPr="00F428B1">
              <w:rPr>
                <w:rFonts w:ascii="맑은 고딕" w:hAnsi="맑은 고딕" w:hint="eastAsia"/>
              </w:rPr>
              <w:t>py</w:t>
            </w:r>
          </w:p>
          <w:p w14:paraId="68A9D5D9" w14:textId="77777777" w:rsidR="00BF5DD5" w:rsidRPr="00F428B1" w:rsidRDefault="00BF5DD5" w:rsidP="00BF5DD5">
            <w:pPr>
              <w:pStyle w:val="8"/>
              <w:numPr>
                <w:ilvl w:val="0"/>
                <w:numId w:val="0"/>
              </w:numPr>
              <w:rPr>
                <w:rFonts w:ascii="맑은 고딕" w:hAnsi="맑은 고딕"/>
              </w:rPr>
            </w:pPr>
          </w:p>
          <w:p w14:paraId="567DD925" w14:textId="5338A45F" w:rsidR="00BF5DD5" w:rsidRPr="00F428B1" w:rsidRDefault="00BF5DD5" w:rsidP="00A26BBE">
            <w:pPr>
              <w:pStyle w:val="8"/>
              <w:numPr>
                <w:ilvl w:val="0"/>
                <w:numId w:val="30"/>
              </w:numPr>
              <w:rPr>
                <w:rFonts w:ascii="맑은 고딕" w:hAnsi="맑은 고딕"/>
              </w:rPr>
            </w:pPr>
            <w:r w:rsidRPr="00F428B1">
              <w:rPr>
                <w:rFonts w:ascii="맑은 고딕" w:hAnsi="맑은 고딕"/>
              </w:rPr>
              <w:t>I</w:t>
            </w:r>
            <w:r w:rsidRPr="00F428B1">
              <w:rPr>
                <w:rFonts w:ascii="맑은 고딕" w:hAnsi="맑은 고딕" w:hint="eastAsia"/>
              </w:rPr>
              <w:t>risHTML</w:t>
            </w:r>
            <w:r w:rsidRPr="00F428B1">
              <w:rPr>
                <w:rFonts w:ascii="맑은 고딕" w:hAnsi="맑은 고딕"/>
              </w:rPr>
              <w:t>.py</w:t>
            </w:r>
          </w:p>
          <w:p w14:paraId="3F06A2DC" w14:textId="77777777" w:rsidR="00BF5DD5" w:rsidRPr="00F428B1" w:rsidRDefault="00BF5DD5" w:rsidP="00BF5DD5">
            <w:pPr>
              <w:pStyle w:val="8"/>
              <w:numPr>
                <w:ilvl w:val="0"/>
                <w:numId w:val="0"/>
              </w:numPr>
              <w:rPr>
                <w:rFonts w:ascii="맑은 고딕" w:hAnsi="맑은 고딕"/>
              </w:rPr>
            </w:pPr>
          </w:p>
          <w:p w14:paraId="40F9853A" w14:textId="5835AEF5" w:rsidR="00BF5DD5" w:rsidRPr="00F428B1" w:rsidRDefault="00BF5DD5" w:rsidP="00A26BBE">
            <w:pPr>
              <w:pStyle w:val="-2"/>
              <w:numPr>
                <w:ilvl w:val="0"/>
                <w:numId w:val="30"/>
              </w:numPr>
              <w:ind w:leftChars="0"/>
              <w:rPr>
                <w:sz w:val="20"/>
              </w:rPr>
            </w:pPr>
            <w:r w:rsidRPr="00F428B1">
              <w:rPr>
                <w:rFonts w:hint="eastAsia"/>
                <w:sz w:val="20"/>
              </w:rPr>
              <w:t>LogMonitorHTML</w:t>
            </w:r>
            <w:r w:rsidRPr="00F428B1">
              <w:rPr>
                <w:sz w:val="20"/>
              </w:rPr>
              <w:t>.py</w:t>
            </w:r>
          </w:p>
          <w:p w14:paraId="35004F30" w14:textId="77777777" w:rsidR="00BF5DD5" w:rsidRPr="00F428B1" w:rsidRDefault="00BF5DD5" w:rsidP="00BF5DD5">
            <w:pPr>
              <w:pStyle w:val="-2"/>
              <w:ind w:leftChars="0" w:left="0"/>
              <w:rPr>
                <w:sz w:val="20"/>
              </w:rPr>
            </w:pPr>
          </w:p>
          <w:p w14:paraId="2CCAD1A7" w14:textId="3D2B13D7" w:rsidR="004B5F4F" w:rsidRPr="004B5F4F" w:rsidRDefault="00BF5DD5" w:rsidP="004B5F4F">
            <w:pPr>
              <w:pStyle w:val="-2"/>
              <w:numPr>
                <w:ilvl w:val="0"/>
                <w:numId w:val="30"/>
              </w:numPr>
              <w:ind w:leftChars="0"/>
              <w:rPr>
                <w:sz w:val="18"/>
              </w:rPr>
            </w:pPr>
            <w:r w:rsidRPr="00F428B1">
              <w:rPr>
                <w:rFonts w:hint="eastAsia"/>
                <w:sz w:val="20"/>
              </w:rPr>
              <w:t>FileHTML</w:t>
            </w:r>
            <w:r w:rsidRPr="00F428B1">
              <w:rPr>
                <w:sz w:val="20"/>
              </w:rPr>
              <w:t>.py</w:t>
            </w:r>
          </w:p>
        </w:tc>
        <w:tc>
          <w:tcPr>
            <w:tcW w:w="3670" w:type="dxa"/>
          </w:tcPr>
          <w:p w14:paraId="27BA1044" w14:textId="19F89C19" w:rsidR="00BF5DD5" w:rsidRDefault="00BF5DD5" w:rsidP="00201738">
            <w:pPr>
              <w:pStyle w:val="-2"/>
              <w:ind w:leftChars="0" w:left="0"/>
              <w:jc w:val="left"/>
              <w:rPr>
                <w:sz w:val="18"/>
              </w:rPr>
            </w:pPr>
            <w:r>
              <w:rPr>
                <w:sz w:val="18"/>
              </w:rPr>
              <w:t>1.</w:t>
            </w:r>
            <w:r w:rsidRPr="00BF5DD5">
              <w:rPr>
                <w:sz w:val="18"/>
              </w:rPr>
              <w:t xml:space="preserve"> </w:t>
            </w:r>
            <w:proofErr w:type="spellStart"/>
            <w:r w:rsidRPr="00BF5DD5">
              <w:rPr>
                <w:sz w:val="18"/>
              </w:rPr>
              <w:t>S</w:t>
            </w:r>
            <w:r w:rsidRPr="00BF5DD5">
              <w:rPr>
                <w:rFonts w:hint="eastAsia"/>
                <w:sz w:val="18"/>
              </w:rPr>
              <w:t>erver</w:t>
            </w:r>
            <w:r w:rsidRPr="00BF5DD5">
              <w:rPr>
                <w:sz w:val="18"/>
              </w:rPr>
              <w:t>Resource</w:t>
            </w:r>
            <w:proofErr w:type="spellEnd"/>
            <w:r w:rsidRPr="00BF5DD5">
              <w:rPr>
                <w:rFonts w:hint="eastAsia"/>
                <w:sz w:val="18"/>
              </w:rPr>
              <w:t>정보를 담은</w:t>
            </w:r>
            <w:r w:rsidRPr="00BF5DD5">
              <w:rPr>
                <w:sz w:val="18"/>
              </w:rPr>
              <w:t xml:space="preserve"> </w:t>
            </w:r>
            <w:proofErr w:type="spellStart"/>
            <w:r w:rsidRPr="00BF5DD5">
              <w:rPr>
                <w:sz w:val="18"/>
              </w:rPr>
              <w:t>dict</w:t>
            </w:r>
            <w:proofErr w:type="spellEnd"/>
            <w:r w:rsidRPr="00BF5DD5">
              <w:rPr>
                <w:rFonts w:hint="eastAsia"/>
                <w:sz w:val="18"/>
              </w:rPr>
              <w:t xml:space="preserve">를 </w:t>
            </w:r>
            <w:r w:rsidRPr="00BF5DD5">
              <w:rPr>
                <w:sz w:val="18"/>
              </w:rPr>
              <w:t>HTML</w:t>
            </w:r>
            <w:r w:rsidRPr="00BF5DD5">
              <w:rPr>
                <w:rFonts w:hint="eastAsia"/>
                <w:sz w:val="18"/>
              </w:rPr>
              <w:t xml:space="preserve">변환 후 </w:t>
            </w:r>
            <w:proofErr w:type="spellStart"/>
            <w:r w:rsidRPr="00BF5DD5">
              <w:rPr>
                <w:sz w:val="18"/>
              </w:rPr>
              <w:t>SendEmail</w:t>
            </w:r>
            <w:proofErr w:type="spellEnd"/>
            <w:r w:rsidRPr="00BF5DD5">
              <w:rPr>
                <w:rFonts w:hint="eastAsia"/>
                <w:sz w:val="18"/>
              </w:rPr>
              <w:t>로 전달</w:t>
            </w:r>
          </w:p>
          <w:p w14:paraId="280EB694" w14:textId="37CFFE4F" w:rsidR="00BF5DD5" w:rsidRPr="00BF5DD5" w:rsidRDefault="00BF5DD5" w:rsidP="00201738">
            <w:pPr>
              <w:pStyle w:val="-2"/>
              <w:ind w:leftChars="0" w:left="0"/>
              <w:jc w:val="left"/>
              <w:rPr>
                <w:sz w:val="18"/>
              </w:rPr>
            </w:pPr>
            <w:r>
              <w:rPr>
                <w:sz w:val="18"/>
              </w:rPr>
              <w:t xml:space="preserve">2. </w:t>
            </w:r>
            <w:r w:rsidRPr="00BF5DD5">
              <w:rPr>
                <w:rFonts w:hint="eastAsia"/>
                <w:sz w:val="18"/>
              </w:rPr>
              <w:t xml:space="preserve">iris정보를 담은 </w:t>
            </w:r>
            <w:proofErr w:type="spellStart"/>
            <w:r w:rsidRPr="00BF5DD5">
              <w:rPr>
                <w:sz w:val="18"/>
              </w:rPr>
              <w:t>dict</w:t>
            </w:r>
            <w:proofErr w:type="spellEnd"/>
            <w:r w:rsidRPr="00BF5DD5">
              <w:rPr>
                <w:rFonts w:hint="eastAsia"/>
                <w:sz w:val="18"/>
              </w:rPr>
              <w:t xml:space="preserve">를 </w:t>
            </w:r>
            <w:r w:rsidRPr="00BF5DD5">
              <w:rPr>
                <w:sz w:val="18"/>
              </w:rPr>
              <w:t xml:space="preserve">HTML </w:t>
            </w:r>
            <w:r w:rsidRPr="00BF5DD5">
              <w:rPr>
                <w:rFonts w:hint="eastAsia"/>
                <w:sz w:val="18"/>
              </w:rPr>
              <w:t xml:space="preserve">변환 후 </w:t>
            </w:r>
            <w:proofErr w:type="spellStart"/>
            <w:r w:rsidRPr="00BF5DD5">
              <w:rPr>
                <w:sz w:val="18"/>
              </w:rPr>
              <w:t>SendEmail</w:t>
            </w:r>
            <w:proofErr w:type="spellEnd"/>
            <w:r w:rsidRPr="00BF5DD5">
              <w:rPr>
                <w:rFonts w:hint="eastAsia"/>
                <w:sz w:val="18"/>
              </w:rPr>
              <w:t>로 전달</w:t>
            </w:r>
          </w:p>
          <w:p w14:paraId="577F163E" w14:textId="7C3C89C6" w:rsidR="00BF5DD5" w:rsidRPr="00BF5DD5" w:rsidRDefault="00BF5DD5" w:rsidP="00201738">
            <w:pPr>
              <w:pStyle w:val="-2"/>
              <w:ind w:leftChars="0" w:left="0"/>
              <w:jc w:val="left"/>
              <w:rPr>
                <w:sz w:val="18"/>
              </w:rPr>
            </w:pPr>
            <w:r>
              <w:rPr>
                <w:sz w:val="18"/>
              </w:rPr>
              <w:t xml:space="preserve">3. </w:t>
            </w:r>
            <w:r w:rsidRPr="00BF5DD5">
              <w:rPr>
                <w:rFonts w:hint="eastAsia"/>
                <w:sz w:val="18"/>
              </w:rPr>
              <w:t xml:space="preserve">Log정보를 담은 </w:t>
            </w:r>
            <w:proofErr w:type="spellStart"/>
            <w:r w:rsidRPr="00BF5DD5">
              <w:rPr>
                <w:sz w:val="18"/>
              </w:rPr>
              <w:t>dict</w:t>
            </w:r>
            <w:proofErr w:type="spellEnd"/>
            <w:r w:rsidRPr="00BF5DD5">
              <w:rPr>
                <w:rFonts w:hint="eastAsia"/>
                <w:sz w:val="18"/>
              </w:rPr>
              <w:t xml:space="preserve">를 </w:t>
            </w:r>
            <w:r w:rsidRPr="00BF5DD5">
              <w:rPr>
                <w:sz w:val="18"/>
              </w:rPr>
              <w:t xml:space="preserve">HTML </w:t>
            </w:r>
            <w:r w:rsidRPr="00BF5DD5">
              <w:rPr>
                <w:rFonts w:hint="eastAsia"/>
                <w:sz w:val="18"/>
              </w:rPr>
              <w:t xml:space="preserve">변환 후 </w:t>
            </w:r>
            <w:proofErr w:type="spellStart"/>
            <w:r w:rsidRPr="00BF5DD5">
              <w:rPr>
                <w:sz w:val="18"/>
              </w:rPr>
              <w:t>SendEmail</w:t>
            </w:r>
            <w:proofErr w:type="spellEnd"/>
            <w:r w:rsidRPr="00BF5DD5">
              <w:rPr>
                <w:rFonts w:hint="eastAsia"/>
                <w:sz w:val="18"/>
              </w:rPr>
              <w:t>로 전달</w:t>
            </w:r>
          </w:p>
          <w:p w14:paraId="7BD9C9FB" w14:textId="3FF8576E" w:rsidR="00BF5DD5" w:rsidRDefault="00BF5DD5" w:rsidP="00BF5DD5">
            <w:pPr>
              <w:pStyle w:val="-2"/>
              <w:ind w:leftChars="0" w:left="0"/>
              <w:jc w:val="left"/>
            </w:pPr>
            <w:r>
              <w:rPr>
                <w:sz w:val="18"/>
              </w:rPr>
              <w:t xml:space="preserve">4. </w:t>
            </w:r>
            <w:r w:rsidRPr="00BF5DD5">
              <w:rPr>
                <w:rFonts w:hint="eastAsia"/>
                <w:sz w:val="18"/>
              </w:rPr>
              <w:t xml:space="preserve">FILE정보를 담은 </w:t>
            </w:r>
            <w:proofErr w:type="spellStart"/>
            <w:r w:rsidRPr="00BF5DD5">
              <w:rPr>
                <w:sz w:val="18"/>
              </w:rPr>
              <w:t>dict</w:t>
            </w:r>
            <w:proofErr w:type="spellEnd"/>
            <w:r w:rsidRPr="00BF5DD5">
              <w:rPr>
                <w:rFonts w:hint="eastAsia"/>
                <w:sz w:val="18"/>
              </w:rPr>
              <w:t xml:space="preserve">를 </w:t>
            </w:r>
            <w:r w:rsidRPr="00BF5DD5">
              <w:rPr>
                <w:sz w:val="18"/>
              </w:rPr>
              <w:t>HTML</w:t>
            </w:r>
            <w:r w:rsidRPr="00BF5DD5">
              <w:rPr>
                <w:rFonts w:hint="eastAsia"/>
                <w:sz w:val="18"/>
              </w:rPr>
              <w:t xml:space="preserve">변환 후 </w:t>
            </w:r>
            <w:proofErr w:type="spellStart"/>
            <w:r w:rsidRPr="00BF5DD5">
              <w:rPr>
                <w:sz w:val="18"/>
              </w:rPr>
              <w:t>SendEmail</w:t>
            </w:r>
            <w:proofErr w:type="spellEnd"/>
            <w:r w:rsidRPr="00BF5DD5">
              <w:rPr>
                <w:rFonts w:hint="eastAsia"/>
                <w:sz w:val="18"/>
              </w:rPr>
              <w:t>로 전달</w:t>
            </w:r>
          </w:p>
        </w:tc>
      </w:tr>
      <w:tr w:rsidR="0079584D" w14:paraId="06D586E8" w14:textId="77777777" w:rsidTr="00BF5DD5">
        <w:tc>
          <w:tcPr>
            <w:tcW w:w="2798" w:type="dxa"/>
            <w:vMerge/>
          </w:tcPr>
          <w:p w14:paraId="6DE2A56B" w14:textId="77777777" w:rsidR="0079584D" w:rsidRDefault="0079584D" w:rsidP="00E03018">
            <w:pPr>
              <w:pStyle w:val="-2"/>
              <w:ind w:leftChars="0" w:left="0"/>
            </w:pPr>
          </w:p>
        </w:tc>
        <w:tc>
          <w:tcPr>
            <w:tcW w:w="2328" w:type="dxa"/>
          </w:tcPr>
          <w:p w14:paraId="2AF0E818" w14:textId="7B43BCCF" w:rsidR="0079584D" w:rsidRDefault="0079584D" w:rsidP="00E03018">
            <w:pPr>
              <w:pStyle w:val="-2"/>
              <w:ind w:leftChars="0" w:left="0"/>
            </w:pPr>
            <w:r>
              <w:rPr>
                <w:rFonts w:hint="eastAsia"/>
              </w:rPr>
              <w:t>NotiDB.py</w:t>
            </w:r>
          </w:p>
        </w:tc>
        <w:tc>
          <w:tcPr>
            <w:tcW w:w="3638" w:type="dxa"/>
          </w:tcPr>
          <w:p w14:paraId="77049BAF" w14:textId="50BF5108" w:rsidR="0079584D" w:rsidRDefault="0079584D" w:rsidP="00E03018">
            <w:pPr>
              <w:pStyle w:val="-2"/>
              <w:ind w:leftChars="0" w:left="0"/>
              <w:jc w:val="left"/>
            </w:pP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t>(</w:t>
            </w:r>
            <w:r>
              <w:rPr>
                <w:rFonts w:hint="eastAsia"/>
              </w:rPr>
              <w:t xml:space="preserve">Maria)DB에 </w:t>
            </w:r>
            <w:r>
              <w:t>insert</w:t>
            </w:r>
          </w:p>
        </w:tc>
      </w:tr>
      <w:tr w:rsidR="0079584D" w14:paraId="32CB6C1D" w14:textId="77777777" w:rsidTr="00BF5DD5">
        <w:tc>
          <w:tcPr>
            <w:tcW w:w="2798" w:type="dxa"/>
            <w:vMerge/>
          </w:tcPr>
          <w:p w14:paraId="23F4A258" w14:textId="77777777" w:rsidR="0079584D" w:rsidRDefault="0079584D" w:rsidP="00E03018">
            <w:pPr>
              <w:pStyle w:val="-2"/>
              <w:ind w:leftChars="0" w:left="0"/>
            </w:pPr>
          </w:p>
        </w:tc>
        <w:tc>
          <w:tcPr>
            <w:tcW w:w="2328" w:type="dxa"/>
          </w:tcPr>
          <w:p w14:paraId="0FED3C31" w14:textId="77777777" w:rsidR="0079584D" w:rsidRDefault="0079584D" w:rsidP="00E03018">
            <w:pPr>
              <w:pStyle w:val="-2"/>
              <w:ind w:leftChars="0" w:left="0"/>
            </w:pPr>
            <w:r>
              <w:tab/>
              <w:t xml:space="preserve">1. </w:t>
            </w:r>
            <w:r>
              <w:rPr>
                <w:rFonts w:hint="eastAsia"/>
              </w:rPr>
              <w:t>ServerData.py</w:t>
            </w:r>
          </w:p>
          <w:p w14:paraId="1B2ACE7A" w14:textId="77777777" w:rsidR="0079584D" w:rsidRDefault="0079584D" w:rsidP="00E03018">
            <w:pPr>
              <w:pStyle w:val="-2"/>
              <w:ind w:leftChars="0" w:left="0"/>
            </w:pPr>
          </w:p>
          <w:p w14:paraId="7B04DF4F" w14:textId="18607515" w:rsidR="0079584D" w:rsidRDefault="0079584D" w:rsidP="00E03018">
            <w:pPr>
              <w:pStyle w:val="-2"/>
              <w:ind w:leftChars="0" w:left="0"/>
            </w:pPr>
            <w:r>
              <w:tab/>
              <w:t>2, IrisData.py</w:t>
            </w:r>
          </w:p>
        </w:tc>
        <w:tc>
          <w:tcPr>
            <w:tcW w:w="3638" w:type="dxa"/>
          </w:tcPr>
          <w:p w14:paraId="2FF9743E" w14:textId="77777777" w:rsidR="0079584D" w:rsidRDefault="0079584D" w:rsidP="00E03018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 xml:space="preserve">1. </w:t>
            </w:r>
            <w:proofErr w:type="spellStart"/>
            <w:r>
              <w:rPr>
                <w:rFonts w:hint="eastAsia"/>
              </w:rPr>
              <w:t>ServerResource</w:t>
            </w:r>
            <w:proofErr w:type="spellEnd"/>
            <w:r>
              <w:rPr>
                <w:rFonts w:hint="eastAsia"/>
              </w:rPr>
              <w:t xml:space="preserve">정보를 담은 </w:t>
            </w:r>
            <w:proofErr w:type="spellStart"/>
            <w:r>
              <w:t>dict</w:t>
            </w:r>
            <w:proofErr w:type="spellEnd"/>
            <w:r>
              <w:rPr>
                <w:rFonts w:hint="eastAsia"/>
              </w:rPr>
              <w:t xml:space="preserve">를 가공해 </w:t>
            </w:r>
            <w:proofErr w:type="spellStart"/>
            <w:r>
              <w:t>Noti</w:t>
            </w:r>
            <w:r>
              <w:rPr>
                <w:rFonts w:hint="eastAsia"/>
              </w:rPr>
              <w:t>DB</w:t>
            </w:r>
            <w:proofErr w:type="spellEnd"/>
            <w:r>
              <w:rPr>
                <w:rFonts w:hint="eastAsia"/>
              </w:rPr>
              <w:t>에 전달</w:t>
            </w:r>
          </w:p>
          <w:p w14:paraId="04F7D5A2" w14:textId="49B5C432" w:rsidR="0079584D" w:rsidRDefault="0079584D" w:rsidP="00E03018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hint="eastAsia"/>
              </w:rPr>
              <w:t>IrisStatus</w:t>
            </w:r>
            <w:proofErr w:type="spellEnd"/>
            <w:r>
              <w:rPr>
                <w:rFonts w:hint="eastAsia"/>
              </w:rPr>
              <w:t xml:space="preserve">정보를 담은 </w:t>
            </w:r>
            <w:proofErr w:type="spellStart"/>
            <w:r>
              <w:t>dict</w:t>
            </w:r>
            <w:proofErr w:type="spellEnd"/>
            <w:r>
              <w:rPr>
                <w:rFonts w:hint="eastAsia"/>
              </w:rPr>
              <w:t xml:space="preserve">를 가공해 </w:t>
            </w:r>
            <w:proofErr w:type="spellStart"/>
            <w:r>
              <w:t>Not</w:t>
            </w:r>
            <w:r>
              <w:rPr>
                <w:rFonts w:hint="eastAsia"/>
              </w:rPr>
              <w:t>iDB</w:t>
            </w:r>
            <w:proofErr w:type="spellEnd"/>
            <w:r>
              <w:rPr>
                <w:rFonts w:hint="eastAsia"/>
              </w:rPr>
              <w:t xml:space="preserve">에 전달 </w:t>
            </w:r>
          </w:p>
        </w:tc>
      </w:tr>
      <w:tr w:rsidR="00BF5DD5" w14:paraId="66C41AD8" w14:textId="77777777" w:rsidTr="00BF5DD5">
        <w:tc>
          <w:tcPr>
            <w:tcW w:w="2798" w:type="dxa"/>
            <w:vMerge/>
          </w:tcPr>
          <w:p w14:paraId="2C9108EC" w14:textId="77777777" w:rsidR="00E03018" w:rsidRDefault="00E03018" w:rsidP="00E03018">
            <w:pPr>
              <w:pStyle w:val="-2"/>
              <w:ind w:leftChars="0" w:left="0"/>
            </w:pPr>
          </w:p>
        </w:tc>
        <w:tc>
          <w:tcPr>
            <w:tcW w:w="2328" w:type="dxa"/>
          </w:tcPr>
          <w:p w14:paraId="5310117C" w14:textId="77777777" w:rsidR="00E03018" w:rsidRDefault="00E03018" w:rsidP="00E03018">
            <w:pPr>
              <w:pStyle w:val="-2"/>
              <w:ind w:leftChars="0" w:left="0"/>
            </w:pPr>
            <w:r>
              <w:rPr>
                <w:rFonts w:hint="eastAsia"/>
              </w:rPr>
              <w:t>SMSSKSend.py</w:t>
            </w:r>
          </w:p>
        </w:tc>
        <w:tc>
          <w:tcPr>
            <w:tcW w:w="3638" w:type="dxa"/>
          </w:tcPr>
          <w:p w14:paraId="2A7BB464" w14:textId="77777777" w:rsidR="00E03018" w:rsidRDefault="00E03018" w:rsidP="00E03018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SMS 전송(SKT 무료)</w:t>
            </w:r>
          </w:p>
        </w:tc>
      </w:tr>
    </w:tbl>
    <w:p w14:paraId="0C46CB5B" w14:textId="5793B200" w:rsidR="00A17EE1" w:rsidRDefault="00E15A97" w:rsidP="00E15A97">
      <w:pPr>
        <w:pStyle w:val="2"/>
        <w:numPr>
          <w:ilvl w:val="0"/>
          <w:numId w:val="0"/>
        </w:numPr>
      </w:pPr>
      <w:bookmarkStart w:id="7" w:name="_Toc423438589"/>
      <w:r>
        <w:rPr>
          <w:rFonts w:hint="eastAsia"/>
        </w:rPr>
        <w:t>2</w:t>
      </w:r>
      <w:r w:rsidR="005D1721">
        <w:t>.3</w:t>
      </w:r>
      <w:r>
        <w:t xml:space="preserve">. </w:t>
      </w:r>
      <w:r w:rsidR="003E3E11">
        <w:rPr>
          <w:rFonts w:hint="eastAsia"/>
        </w:rPr>
        <w:t>실행방법</w:t>
      </w:r>
      <w:bookmarkEnd w:id="7"/>
    </w:p>
    <w:p w14:paraId="12F41157" w14:textId="77777777" w:rsidR="001B7E14" w:rsidRDefault="003E3E11" w:rsidP="001B7E14">
      <w:pPr>
        <w:pStyle w:val="-2"/>
      </w:pPr>
      <w:proofErr w:type="gramStart"/>
      <w:r>
        <w:rPr>
          <w:rFonts w:hint="eastAsia"/>
        </w:rPr>
        <w:t>python</w:t>
      </w:r>
      <w:proofErr w:type="gramEnd"/>
      <w:r>
        <w:rPr>
          <w:rFonts w:hint="eastAsia"/>
        </w:rPr>
        <w:t xml:space="preserve"> main.py [</w:t>
      </w:r>
      <w:r w:rsidRPr="0008422A">
        <w:rPr>
          <w:rFonts w:hint="eastAsia"/>
          <w:b/>
          <w:color w:val="1F497D" w:themeColor="text2"/>
        </w:rPr>
        <w:t>Collect</w:t>
      </w:r>
      <w:r>
        <w:rPr>
          <w:rFonts w:hint="eastAsia"/>
        </w:rPr>
        <w:t>] [</w:t>
      </w:r>
      <w:r w:rsidRPr="0008422A">
        <w:rPr>
          <w:rFonts w:hint="eastAsia"/>
          <w:b/>
          <w:color w:val="1F497D" w:themeColor="text2"/>
        </w:rPr>
        <w:t>Filter</w:t>
      </w:r>
      <w:r>
        <w:rPr>
          <w:rFonts w:hint="eastAsia"/>
        </w:rPr>
        <w:t>] [</w:t>
      </w:r>
      <w:proofErr w:type="spellStart"/>
      <w:r w:rsidRPr="0008422A">
        <w:rPr>
          <w:rFonts w:hint="eastAsia"/>
          <w:b/>
          <w:color w:val="1F497D" w:themeColor="text2"/>
        </w:rPr>
        <w:t>Noti</w:t>
      </w:r>
      <w:proofErr w:type="spellEnd"/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main.conf</w:t>
      </w:r>
      <w:proofErr w:type="spellEnd"/>
    </w:p>
    <w:p w14:paraId="384A01AF" w14:textId="77777777" w:rsidR="003E3E11" w:rsidRPr="00C1491B" w:rsidRDefault="0008422A" w:rsidP="0008422A">
      <w:pPr>
        <w:pStyle w:val="-2"/>
        <w:ind w:firstLine="280"/>
        <w:rPr>
          <w:b/>
          <w:sz w:val="16"/>
          <w:szCs w:val="18"/>
        </w:rPr>
      </w:pPr>
      <w:proofErr w:type="gramStart"/>
      <w:r w:rsidRPr="00C1491B">
        <w:rPr>
          <w:rFonts w:hint="eastAsia"/>
          <w:b/>
          <w:sz w:val="16"/>
          <w:szCs w:val="18"/>
        </w:rPr>
        <w:t>ex</w:t>
      </w:r>
      <w:proofErr w:type="gramEnd"/>
      <w:r w:rsidRPr="00C1491B">
        <w:rPr>
          <w:rFonts w:hint="eastAsia"/>
          <w:b/>
          <w:sz w:val="16"/>
          <w:szCs w:val="18"/>
        </w:rPr>
        <w:t xml:space="preserve">) python main.py </w:t>
      </w:r>
      <w:proofErr w:type="spellStart"/>
      <w:r w:rsidRPr="00C1491B">
        <w:rPr>
          <w:rFonts w:hint="eastAsia"/>
          <w:b/>
          <w:sz w:val="16"/>
          <w:szCs w:val="18"/>
        </w:rPr>
        <w:t>IrisStatus</w:t>
      </w:r>
      <w:proofErr w:type="spellEnd"/>
      <w:r w:rsidRPr="00C1491B">
        <w:rPr>
          <w:rFonts w:hint="eastAsia"/>
          <w:b/>
          <w:sz w:val="16"/>
          <w:szCs w:val="18"/>
        </w:rPr>
        <w:t xml:space="preserve"> Filter </w:t>
      </w:r>
      <w:proofErr w:type="spellStart"/>
      <w:r w:rsidRPr="00C1491B">
        <w:rPr>
          <w:rFonts w:hint="eastAsia"/>
          <w:b/>
          <w:sz w:val="16"/>
          <w:szCs w:val="18"/>
        </w:rPr>
        <w:t>SendEmail</w:t>
      </w:r>
      <w:proofErr w:type="spellEnd"/>
      <w:r w:rsidRPr="00C1491B">
        <w:rPr>
          <w:rFonts w:hint="eastAsia"/>
          <w:b/>
          <w:sz w:val="16"/>
          <w:szCs w:val="18"/>
        </w:rPr>
        <w:t xml:space="preserve"> </w:t>
      </w:r>
      <w:proofErr w:type="spellStart"/>
      <w:r w:rsidRPr="00C1491B">
        <w:rPr>
          <w:rFonts w:hint="eastAsia"/>
          <w:b/>
          <w:sz w:val="16"/>
          <w:szCs w:val="18"/>
        </w:rPr>
        <w:t>main.conf</w:t>
      </w:r>
      <w:proofErr w:type="spellEnd"/>
    </w:p>
    <w:p w14:paraId="0A2F7091" w14:textId="77777777" w:rsidR="0008422A" w:rsidRPr="00C1491B" w:rsidRDefault="001256FA" w:rsidP="0008422A">
      <w:pPr>
        <w:pStyle w:val="-2"/>
        <w:ind w:firstLine="280"/>
        <w:rPr>
          <w:b/>
          <w:sz w:val="16"/>
          <w:szCs w:val="18"/>
        </w:rPr>
      </w:pPr>
      <w:r w:rsidRPr="00C1491B">
        <w:rPr>
          <w:rFonts w:hint="eastAsia"/>
          <w:b/>
          <w:sz w:val="16"/>
          <w:szCs w:val="18"/>
        </w:rPr>
        <w:t xml:space="preserve">ex) python main.py </w:t>
      </w:r>
      <w:proofErr w:type="spellStart"/>
      <w:r w:rsidRPr="00C1491B">
        <w:rPr>
          <w:rFonts w:hint="eastAsia"/>
          <w:b/>
          <w:sz w:val="16"/>
          <w:szCs w:val="18"/>
        </w:rPr>
        <w:t>IrisStatus</w:t>
      </w:r>
      <w:proofErr w:type="gramStart"/>
      <w:r w:rsidRPr="00C1491B">
        <w:rPr>
          <w:rFonts w:hint="eastAsia"/>
          <w:b/>
          <w:sz w:val="16"/>
          <w:szCs w:val="18"/>
        </w:rPr>
        <w:t>,ServerResource,LogMonitor,FileMonitor</w:t>
      </w:r>
      <w:proofErr w:type="spellEnd"/>
      <w:proofErr w:type="gramEnd"/>
      <w:r w:rsidRPr="00C1491B">
        <w:rPr>
          <w:b/>
          <w:sz w:val="16"/>
          <w:szCs w:val="18"/>
        </w:rPr>
        <w:t>(</w:t>
      </w:r>
      <w:r w:rsidRPr="00C1491B">
        <w:rPr>
          <w:rFonts w:hint="eastAsia"/>
          <w:b/>
          <w:sz w:val="16"/>
          <w:szCs w:val="18"/>
        </w:rPr>
        <w:t>공백x)</w:t>
      </w:r>
      <w:r w:rsidRPr="00C1491B">
        <w:rPr>
          <w:b/>
          <w:sz w:val="16"/>
          <w:szCs w:val="18"/>
        </w:rPr>
        <w:t xml:space="preserve"> </w:t>
      </w:r>
      <w:r w:rsidRPr="00C1491B">
        <w:rPr>
          <w:rFonts w:hint="eastAsia"/>
          <w:b/>
          <w:sz w:val="16"/>
          <w:szCs w:val="18"/>
        </w:rPr>
        <w:t xml:space="preserve">Filter </w:t>
      </w:r>
      <w:proofErr w:type="spellStart"/>
      <w:r w:rsidRPr="00C1491B">
        <w:rPr>
          <w:rFonts w:hint="eastAsia"/>
          <w:b/>
          <w:sz w:val="16"/>
          <w:szCs w:val="18"/>
        </w:rPr>
        <w:t>SendEmail</w:t>
      </w:r>
      <w:proofErr w:type="spellEnd"/>
      <w:r w:rsidRPr="00C1491B">
        <w:rPr>
          <w:rFonts w:hint="eastAsia"/>
          <w:b/>
          <w:sz w:val="16"/>
          <w:szCs w:val="18"/>
        </w:rPr>
        <w:t xml:space="preserve"> </w:t>
      </w:r>
      <w:proofErr w:type="spellStart"/>
      <w:r w:rsidRPr="00C1491B">
        <w:rPr>
          <w:rFonts w:hint="eastAsia"/>
          <w:b/>
          <w:sz w:val="16"/>
          <w:szCs w:val="18"/>
        </w:rPr>
        <w:t>main.conf</w:t>
      </w:r>
      <w:proofErr w:type="spellEnd"/>
    </w:p>
    <w:p w14:paraId="58FE23EB" w14:textId="44F2272A" w:rsidR="003E3E11" w:rsidRDefault="003E3E11" w:rsidP="001B7E14">
      <w:pPr>
        <w:pStyle w:val="-2"/>
      </w:pPr>
      <w:r w:rsidRPr="0008422A">
        <w:rPr>
          <w:rFonts w:hint="eastAsia"/>
          <w:b/>
          <w:color w:val="1F497D" w:themeColor="text2"/>
        </w:rPr>
        <w:t>Collect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IrisStatus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ServerResource</w:t>
      </w:r>
      <w:proofErr w:type="spellEnd"/>
      <w:r w:rsidR="00201738">
        <w:t xml:space="preserve">, </w:t>
      </w:r>
      <w:proofErr w:type="spellStart"/>
      <w:r w:rsidR="00201738">
        <w:t>LogMonitor</w:t>
      </w:r>
      <w:proofErr w:type="spellEnd"/>
      <w:r w:rsidR="00201738">
        <w:t xml:space="preserve">, </w:t>
      </w:r>
      <w:proofErr w:type="spellStart"/>
      <w:proofErr w:type="gramStart"/>
      <w:r w:rsidR="00201738">
        <w:t>FileMonitor</w:t>
      </w:r>
      <w:proofErr w:type="spellEnd"/>
      <w:r w:rsidR="003529CB">
        <w:t>(</w:t>
      </w:r>
      <w:proofErr w:type="gramEnd"/>
      <w:r w:rsidR="003529CB">
        <w:t xml:space="preserve">or </w:t>
      </w:r>
      <w:proofErr w:type="spellStart"/>
      <w:r w:rsidR="003529CB">
        <w:t>Filetime</w:t>
      </w:r>
      <w:proofErr w:type="spellEnd"/>
      <w:r w:rsidR="003529CB">
        <w:t>)</w:t>
      </w:r>
    </w:p>
    <w:p w14:paraId="28B4E5E2" w14:textId="782DD85D" w:rsidR="003E3E11" w:rsidRDefault="003E3E11" w:rsidP="001B7E14">
      <w:pPr>
        <w:pStyle w:val="-2"/>
      </w:pPr>
      <w:r w:rsidRPr="0008422A">
        <w:rPr>
          <w:rFonts w:hint="eastAsia"/>
          <w:b/>
          <w:color w:val="1F497D" w:themeColor="text2"/>
        </w:rPr>
        <w:t>Filter</w:t>
      </w:r>
      <w:r>
        <w:rPr>
          <w:rFonts w:hint="eastAsia"/>
        </w:rPr>
        <w:t>: Filter</w:t>
      </w:r>
      <w:r w:rsidR="0079584D">
        <w:t>, None</w:t>
      </w:r>
    </w:p>
    <w:p w14:paraId="470806A9" w14:textId="459820C4" w:rsidR="003529CB" w:rsidRDefault="003E3E11" w:rsidP="008E2E89">
      <w:pPr>
        <w:pStyle w:val="-2"/>
      </w:pPr>
      <w:proofErr w:type="spellStart"/>
      <w:r w:rsidRPr="0008422A">
        <w:rPr>
          <w:rFonts w:hint="eastAsia"/>
          <w:b/>
          <w:color w:val="1F497D" w:themeColor="text2"/>
        </w:rPr>
        <w:t>Noti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SendEmail</w:t>
      </w:r>
      <w:proofErr w:type="spellEnd"/>
      <w:r>
        <w:rPr>
          <w:rFonts w:hint="eastAsia"/>
        </w:rPr>
        <w:t xml:space="preserve">, </w:t>
      </w:r>
      <w:proofErr w:type="spellStart"/>
      <w:r w:rsidR="001256FA">
        <w:rPr>
          <w:rFonts w:hint="eastAsia"/>
        </w:rPr>
        <w:t>SMSSKSen</w:t>
      </w:r>
      <w:r w:rsidR="001256FA">
        <w:t>d</w:t>
      </w:r>
      <w:proofErr w:type="spellEnd"/>
      <w:r w:rsidR="0079584D">
        <w:t xml:space="preserve">, </w:t>
      </w:r>
      <w:proofErr w:type="spellStart"/>
      <w:r w:rsidR="0079584D">
        <w:t>NotiDB</w:t>
      </w:r>
      <w:proofErr w:type="spellEnd"/>
    </w:p>
    <w:p w14:paraId="19F45A56" w14:textId="241CE66F" w:rsidR="003529CB" w:rsidRDefault="003529CB" w:rsidP="00056C0D">
      <w:pPr>
        <w:pStyle w:val="-2"/>
        <w:numPr>
          <w:ilvl w:val="1"/>
          <w:numId w:val="35"/>
        </w:numPr>
        <w:ind w:leftChars="0"/>
        <w:rPr>
          <w:color w:val="FF0000"/>
          <w:sz w:val="20"/>
        </w:rPr>
      </w:pPr>
      <w:r w:rsidRPr="008E2E89">
        <w:rPr>
          <w:rFonts w:hint="eastAsia"/>
          <w:color w:val="FF0000"/>
          <w:sz w:val="20"/>
        </w:rPr>
        <w:t>Fi</w:t>
      </w:r>
      <w:r w:rsidR="008E2E89">
        <w:rPr>
          <w:color w:val="FF0000"/>
          <w:sz w:val="20"/>
        </w:rPr>
        <w:t>le</w:t>
      </w:r>
      <w:r w:rsidRPr="008E2E89">
        <w:rPr>
          <w:rFonts w:hint="eastAsia"/>
          <w:color w:val="FF0000"/>
          <w:sz w:val="20"/>
        </w:rPr>
        <w:t xml:space="preserve">이 만들어지고 몇 초 뒤에 삭제되는 구조라면 </w:t>
      </w:r>
      <w:proofErr w:type="spellStart"/>
      <w:r w:rsidR="00700C04">
        <w:rPr>
          <w:color w:val="FF0000"/>
          <w:sz w:val="20"/>
        </w:rPr>
        <w:t>Filetime</w:t>
      </w:r>
      <w:proofErr w:type="spellEnd"/>
      <w:r w:rsidR="00056C0D">
        <w:rPr>
          <w:rFonts w:hint="eastAsia"/>
          <w:color w:val="FF0000"/>
          <w:sz w:val="20"/>
        </w:rPr>
        <w:t xml:space="preserve">을 사용하면 되고 </w:t>
      </w:r>
      <w:r w:rsidRPr="008E2E89">
        <w:rPr>
          <w:color w:val="FF0000"/>
          <w:sz w:val="20"/>
        </w:rPr>
        <w:t>File</w:t>
      </w:r>
      <w:r w:rsidRPr="008E2E89">
        <w:rPr>
          <w:rFonts w:hint="eastAsia"/>
          <w:color w:val="FF0000"/>
          <w:sz w:val="20"/>
        </w:rPr>
        <w:t xml:space="preserve">이 계속적으로 </w:t>
      </w:r>
      <w:r w:rsidR="00056C0D">
        <w:rPr>
          <w:rFonts w:hint="eastAsia"/>
          <w:color w:val="FF0000"/>
          <w:sz w:val="20"/>
        </w:rPr>
        <w:t>남아있는 구조라면</w:t>
      </w:r>
      <w:r w:rsidRPr="008E2E89">
        <w:rPr>
          <w:rFonts w:hint="eastAsia"/>
          <w:color w:val="FF0000"/>
          <w:sz w:val="20"/>
        </w:rPr>
        <w:t xml:space="preserve"> </w:t>
      </w:r>
      <w:proofErr w:type="spellStart"/>
      <w:r w:rsidRPr="008E2E89">
        <w:rPr>
          <w:color w:val="FF0000"/>
          <w:sz w:val="20"/>
        </w:rPr>
        <w:t>FileMonitor</w:t>
      </w:r>
      <w:proofErr w:type="spellEnd"/>
      <w:r w:rsidRPr="008E2E89">
        <w:rPr>
          <w:rFonts w:hint="eastAsia"/>
          <w:color w:val="FF0000"/>
          <w:sz w:val="20"/>
        </w:rPr>
        <w:t>를 사용하면 된다.</w:t>
      </w:r>
    </w:p>
    <w:p w14:paraId="1C35A1D6" w14:textId="3BFD716D" w:rsidR="00056C0D" w:rsidRDefault="00056C0D" w:rsidP="00056C0D">
      <w:pPr>
        <w:pStyle w:val="-2"/>
        <w:numPr>
          <w:ilvl w:val="1"/>
          <w:numId w:val="35"/>
        </w:numPr>
        <w:ind w:leftChars="0"/>
        <w:rPr>
          <w:color w:val="FF0000"/>
          <w:sz w:val="20"/>
        </w:rPr>
      </w:pPr>
      <w:r>
        <w:rPr>
          <w:rFonts w:hint="eastAsia"/>
          <w:color w:val="FF0000"/>
          <w:sz w:val="20"/>
        </w:rPr>
        <w:t xml:space="preserve">다만 </w:t>
      </w:r>
      <w:proofErr w:type="spellStart"/>
      <w:r>
        <w:rPr>
          <w:color w:val="FF0000"/>
          <w:sz w:val="20"/>
        </w:rPr>
        <w:t>Filetime</w:t>
      </w:r>
      <w:proofErr w:type="spellEnd"/>
      <w:r>
        <w:rPr>
          <w:rFonts w:hint="eastAsia"/>
          <w:color w:val="FF0000"/>
          <w:sz w:val="20"/>
        </w:rPr>
        <w:t xml:space="preserve">이나 </w:t>
      </w:r>
      <w:proofErr w:type="spellStart"/>
      <w:r>
        <w:rPr>
          <w:color w:val="FF0000"/>
          <w:sz w:val="20"/>
        </w:rPr>
        <w:t>File</w:t>
      </w:r>
      <w:r>
        <w:rPr>
          <w:rFonts w:hint="eastAsia"/>
          <w:color w:val="FF0000"/>
          <w:sz w:val="20"/>
        </w:rPr>
        <w:t>Monitor</w:t>
      </w:r>
      <w:proofErr w:type="spellEnd"/>
      <w:r>
        <w:rPr>
          <w:rFonts w:hint="eastAsia"/>
          <w:color w:val="FF0000"/>
          <w:sz w:val="20"/>
        </w:rPr>
        <w:t xml:space="preserve">중에 </w:t>
      </w:r>
      <w:proofErr w:type="spellStart"/>
      <w:r>
        <w:rPr>
          <w:rFonts w:hint="eastAsia"/>
          <w:color w:val="FF0000"/>
          <w:sz w:val="20"/>
        </w:rPr>
        <w:t>택</w:t>
      </w:r>
      <w:proofErr w:type="spellEnd"/>
      <w:r>
        <w:rPr>
          <w:rFonts w:hint="eastAsia"/>
          <w:color w:val="FF0000"/>
          <w:sz w:val="20"/>
        </w:rPr>
        <w:t>1하여 사용되어야 한다.</w:t>
      </w:r>
    </w:p>
    <w:p w14:paraId="470942B0" w14:textId="4FEF5C04" w:rsidR="0057586B" w:rsidRPr="0057586B" w:rsidRDefault="0057586B" w:rsidP="0057586B">
      <w:pPr>
        <w:pStyle w:val="-2"/>
        <w:numPr>
          <w:ilvl w:val="1"/>
          <w:numId w:val="35"/>
        </w:numPr>
        <w:ind w:leftChars="0"/>
        <w:rPr>
          <w:color w:val="FF0000"/>
          <w:sz w:val="20"/>
        </w:rPr>
      </w:pPr>
      <w:r>
        <w:rPr>
          <w:rFonts w:hint="eastAsia"/>
          <w:color w:val="FF0000"/>
          <w:sz w:val="20"/>
        </w:rPr>
        <w:t xml:space="preserve">만약 </w:t>
      </w:r>
      <w:proofErr w:type="spellStart"/>
      <w:r w:rsidRPr="0057586B">
        <w:rPr>
          <w:color w:val="FF0000"/>
          <w:sz w:val="20"/>
        </w:rPr>
        <w:t>SMTPAuthenticationError</w:t>
      </w:r>
      <w:proofErr w:type="spellEnd"/>
      <w:r w:rsidRPr="0057586B">
        <w:rPr>
          <w:color w:val="FF0000"/>
          <w:sz w:val="20"/>
        </w:rPr>
        <w:t>: (535, '5.7.8 User</w:t>
      </w:r>
      <w:r>
        <w:rPr>
          <w:color w:val="FF0000"/>
          <w:sz w:val="20"/>
        </w:rPr>
        <w:t>name and Password not accepted……)</w:t>
      </w:r>
      <w:r>
        <w:rPr>
          <w:rFonts w:hint="eastAsia"/>
          <w:color w:val="FF0000"/>
          <w:sz w:val="20"/>
        </w:rPr>
        <w:t xml:space="preserve">라는 에러가 발생하면 </w:t>
      </w:r>
      <w:hyperlink r:id="rId10" w:history="1">
        <w:r w:rsidRPr="00EC2704">
          <w:rPr>
            <w:rStyle w:val="ae"/>
            <w:sz w:val="20"/>
          </w:rPr>
          <w:t>https://support.google.com/accounts/answer/6 010255</w:t>
        </w:r>
      </w:hyperlink>
      <w:r>
        <w:rPr>
          <w:rFonts w:hint="eastAsia"/>
          <w:color w:val="FF0000"/>
          <w:sz w:val="20"/>
        </w:rPr>
        <w:t xml:space="preserve">로 들어가 안전하지 않은 </w:t>
      </w:r>
      <w:proofErr w:type="spellStart"/>
      <w:r>
        <w:rPr>
          <w:rFonts w:hint="eastAsia"/>
          <w:color w:val="FF0000"/>
          <w:sz w:val="20"/>
        </w:rPr>
        <w:t>앱을</w:t>
      </w:r>
      <w:proofErr w:type="spellEnd"/>
      <w:r>
        <w:rPr>
          <w:rFonts w:hint="eastAsia"/>
          <w:color w:val="FF0000"/>
          <w:sz w:val="20"/>
        </w:rPr>
        <w:t xml:space="preserve"> 사용하도록 변경하면 된다.</w:t>
      </w:r>
    </w:p>
    <w:p w14:paraId="46CB69FA" w14:textId="75D87976" w:rsidR="0008422A" w:rsidRDefault="00E15A97" w:rsidP="00E15A97">
      <w:pPr>
        <w:pStyle w:val="2"/>
        <w:numPr>
          <w:ilvl w:val="0"/>
          <w:numId w:val="0"/>
        </w:numPr>
      </w:pPr>
      <w:bookmarkStart w:id="8" w:name="_Toc423438590"/>
      <w:r>
        <w:rPr>
          <w:rFonts w:ascii="맑은 고딕" w:hAnsi="맑은 고딕"/>
        </w:rPr>
        <w:t>2.</w:t>
      </w:r>
      <w:r w:rsidR="005D1721">
        <w:rPr>
          <w:rFonts w:ascii="맑은 고딕" w:hAnsi="맑은 고딕"/>
        </w:rPr>
        <w:t>4</w:t>
      </w:r>
      <w:r>
        <w:rPr>
          <w:rFonts w:ascii="맑은 고딕" w:hAnsi="맑은 고딕"/>
        </w:rPr>
        <w:t xml:space="preserve">. </w:t>
      </w:r>
      <w:proofErr w:type="spellStart"/>
      <w:r w:rsidR="0008422A">
        <w:rPr>
          <w:rFonts w:ascii="맑은 고딕" w:hAnsi="맑은 고딕" w:hint="eastAsia"/>
        </w:rPr>
        <w:t>Config</w:t>
      </w:r>
      <w:bookmarkEnd w:id="8"/>
      <w:proofErr w:type="spellEnd"/>
    </w:p>
    <w:tbl>
      <w:tblPr>
        <w:tblStyle w:val="aff"/>
        <w:tblW w:w="0" w:type="auto"/>
        <w:tblInd w:w="440" w:type="dxa"/>
        <w:tblLook w:val="04A0" w:firstRow="1" w:lastRow="0" w:firstColumn="1" w:lastColumn="0" w:noHBand="0" w:noVBand="1"/>
      </w:tblPr>
      <w:tblGrid>
        <w:gridCol w:w="1992"/>
        <w:gridCol w:w="2848"/>
        <w:gridCol w:w="3924"/>
      </w:tblGrid>
      <w:tr w:rsidR="00A63379" w14:paraId="784DB2AE" w14:textId="77777777" w:rsidTr="00052855">
        <w:tc>
          <w:tcPr>
            <w:tcW w:w="1992" w:type="dxa"/>
          </w:tcPr>
          <w:p w14:paraId="04AD64F4" w14:textId="77777777" w:rsidR="00FF02B5" w:rsidRDefault="00FF02B5" w:rsidP="00E97290">
            <w:pPr>
              <w:pStyle w:val="-2"/>
              <w:ind w:leftChars="0" w:left="0"/>
            </w:pPr>
            <w:r>
              <w:rPr>
                <w:rFonts w:hint="eastAsia"/>
              </w:rPr>
              <w:t>Section</w:t>
            </w:r>
          </w:p>
        </w:tc>
        <w:tc>
          <w:tcPr>
            <w:tcW w:w="2848" w:type="dxa"/>
          </w:tcPr>
          <w:p w14:paraId="0B06A2E9" w14:textId="77777777" w:rsidR="00FF02B5" w:rsidRDefault="00FF02B5" w:rsidP="00E97290">
            <w:pPr>
              <w:pStyle w:val="-2"/>
              <w:ind w:leftChars="0" w:left="0"/>
            </w:pPr>
            <w:r>
              <w:rPr>
                <w:rFonts w:hint="eastAsia"/>
              </w:rPr>
              <w:t>Value</w:t>
            </w:r>
          </w:p>
        </w:tc>
        <w:tc>
          <w:tcPr>
            <w:tcW w:w="3924" w:type="dxa"/>
          </w:tcPr>
          <w:p w14:paraId="18A475F3" w14:textId="77777777" w:rsidR="00FF02B5" w:rsidRDefault="00FF02B5" w:rsidP="00E97290">
            <w:pPr>
              <w:pStyle w:val="-2"/>
              <w:ind w:leftChars="0" w:left="0"/>
            </w:pPr>
            <w:r>
              <w:rPr>
                <w:rFonts w:hint="eastAsia"/>
              </w:rPr>
              <w:t>설명</w:t>
            </w:r>
          </w:p>
        </w:tc>
      </w:tr>
      <w:tr w:rsidR="00FF02B5" w14:paraId="4652596B" w14:textId="77777777" w:rsidTr="00052855">
        <w:tc>
          <w:tcPr>
            <w:tcW w:w="1992" w:type="dxa"/>
            <w:vMerge w:val="restart"/>
            <w:shd w:val="clear" w:color="auto" w:fill="BFBFBF" w:themeFill="background1" w:themeFillShade="BF"/>
            <w:vAlign w:val="center"/>
          </w:tcPr>
          <w:p w14:paraId="57CCC162" w14:textId="77777777" w:rsidR="00FF02B5" w:rsidRDefault="00FF02B5" w:rsidP="00E97290">
            <w:pPr>
              <w:pStyle w:val="-2"/>
              <w:ind w:leftChars="0" w:left="0"/>
            </w:pPr>
            <w:r>
              <w:rPr>
                <w:rFonts w:hint="eastAsia"/>
              </w:rPr>
              <w:t>Log</w:t>
            </w:r>
          </w:p>
        </w:tc>
        <w:tc>
          <w:tcPr>
            <w:tcW w:w="2848" w:type="dxa"/>
            <w:shd w:val="clear" w:color="auto" w:fill="BFBFBF" w:themeFill="background1" w:themeFillShade="BF"/>
          </w:tcPr>
          <w:p w14:paraId="6523B653" w14:textId="77777777" w:rsidR="00FF02B5" w:rsidRDefault="00FF02B5" w:rsidP="00E97290">
            <w:pPr>
              <w:pStyle w:val="-2"/>
              <w:ind w:leftChars="0" w:left="0"/>
            </w:pPr>
            <w:proofErr w:type="spellStart"/>
            <w:r w:rsidRPr="00FF02B5">
              <w:t>LogFilePath</w:t>
            </w:r>
            <w:proofErr w:type="spellEnd"/>
          </w:p>
        </w:tc>
        <w:tc>
          <w:tcPr>
            <w:tcW w:w="3924" w:type="dxa"/>
            <w:shd w:val="clear" w:color="auto" w:fill="BFBFBF" w:themeFill="background1" w:themeFillShade="BF"/>
          </w:tcPr>
          <w:p w14:paraId="2616734F" w14:textId="77777777" w:rsidR="00FF02B5" w:rsidRDefault="00FF02B5" w:rsidP="00E97290">
            <w:pPr>
              <w:pStyle w:val="-2"/>
              <w:ind w:leftChars="0" w:left="0"/>
            </w:pPr>
            <w:r>
              <w:rPr>
                <w:rFonts w:hint="eastAsia"/>
              </w:rPr>
              <w:t>Log File Path</w:t>
            </w:r>
          </w:p>
        </w:tc>
      </w:tr>
      <w:tr w:rsidR="00FF02B5" w14:paraId="756E3A06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603D2ECB" w14:textId="77777777" w:rsidR="00FF02B5" w:rsidRDefault="00FF02B5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2639022E" w14:textId="77777777" w:rsidR="00FF02B5" w:rsidRDefault="00FF02B5" w:rsidP="00E97290">
            <w:pPr>
              <w:pStyle w:val="-2"/>
              <w:ind w:leftChars="0" w:left="0"/>
            </w:pPr>
            <w:proofErr w:type="spellStart"/>
            <w:r w:rsidRPr="00FF02B5">
              <w:t>LogFileSize</w:t>
            </w:r>
            <w:proofErr w:type="spellEnd"/>
          </w:p>
        </w:tc>
        <w:tc>
          <w:tcPr>
            <w:tcW w:w="3924" w:type="dxa"/>
            <w:shd w:val="clear" w:color="auto" w:fill="BFBFBF" w:themeFill="background1" w:themeFillShade="BF"/>
          </w:tcPr>
          <w:p w14:paraId="74156FC8" w14:textId="77777777" w:rsidR="00FF02B5" w:rsidRDefault="00FF02B5" w:rsidP="00E97290">
            <w:pPr>
              <w:pStyle w:val="-2"/>
              <w:ind w:leftChars="0" w:left="0"/>
            </w:pPr>
            <w:r>
              <w:rPr>
                <w:rFonts w:hint="eastAsia"/>
              </w:rPr>
              <w:t>Log File의 사이즈</w:t>
            </w:r>
          </w:p>
        </w:tc>
      </w:tr>
      <w:tr w:rsidR="00FF02B5" w14:paraId="31704195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20B4E773" w14:textId="77777777" w:rsidR="00FF02B5" w:rsidRDefault="00FF02B5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571FF693" w14:textId="77777777" w:rsidR="00FF02B5" w:rsidRPr="00FF02B5" w:rsidRDefault="00FF02B5" w:rsidP="00E97290">
            <w:pPr>
              <w:pStyle w:val="-2"/>
              <w:ind w:leftChars="0" w:left="0"/>
            </w:pPr>
            <w:proofErr w:type="spellStart"/>
            <w:r w:rsidRPr="00FF02B5">
              <w:t>LogFlieCount</w:t>
            </w:r>
            <w:proofErr w:type="spellEnd"/>
          </w:p>
        </w:tc>
        <w:tc>
          <w:tcPr>
            <w:tcW w:w="3924" w:type="dxa"/>
            <w:shd w:val="clear" w:color="auto" w:fill="BFBFBF" w:themeFill="background1" w:themeFillShade="BF"/>
          </w:tcPr>
          <w:p w14:paraId="00435067" w14:textId="77777777" w:rsidR="00FF02B5" w:rsidRDefault="00FF02B5" w:rsidP="00E97290">
            <w:pPr>
              <w:pStyle w:val="-2"/>
              <w:ind w:leftChars="0" w:left="0"/>
            </w:pPr>
            <w:r>
              <w:rPr>
                <w:rFonts w:hint="eastAsia"/>
              </w:rPr>
              <w:t>Log File의 개수</w:t>
            </w:r>
          </w:p>
        </w:tc>
      </w:tr>
      <w:tr w:rsidR="00FF02B5" w14:paraId="307C4DFD" w14:textId="77777777" w:rsidTr="00052855">
        <w:tc>
          <w:tcPr>
            <w:tcW w:w="1992" w:type="dxa"/>
            <w:vMerge w:val="restart"/>
            <w:vAlign w:val="center"/>
          </w:tcPr>
          <w:p w14:paraId="3A90B384" w14:textId="77777777" w:rsidR="00FF02B5" w:rsidRDefault="00FF02B5" w:rsidP="00E97290">
            <w:pPr>
              <w:pStyle w:val="-2"/>
              <w:ind w:leftChars="0" w:left="0"/>
            </w:pPr>
            <w:r>
              <w:rPr>
                <w:rFonts w:hint="eastAsia"/>
              </w:rPr>
              <w:lastRenderedPageBreak/>
              <w:t>SMS</w:t>
            </w:r>
          </w:p>
        </w:tc>
        <w:tc>
          <w:tcPr>
            <w:tcW w:w="2848" w:type="dxa"/>
          </w:tcPr>
          <w:p w14:paraId="5C43B4A1" w14:textId="77777777" w:rsidR="00FF02B5" w:rsidRDefault="00FF02B5" w:rsidP="00E97290">
            <w:pPr>
              <w:pStyle w:val="-2"/>
              <w:ind w:leftChars="0" w:left="0"/>
            </w:pPr>
            <w:r w:rsidRPr="00FF02B5">
              <w:t>TITLE</w:t>
            </w:r>
          </w:p>
        </w:tc>
        <w:tc>
          <w:tcPr>
            <w:tcW w:w="3924" w:type="dxa"/>
          </w:tcPr>
          <w:p w14:paraId="2C7570FC" w14:textId="77777777" w:rsidR="00FF02B5" w:rsidRDefault="004F6038" w:rsidP="00E97290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SMS </w:t>
            </w:r>
            <w:proofErr w:type="spellStart"/>
            <w:r>
              <w:rPr>
                <w:rFonts w:hint="eastAsia"/>
              </w:rPr>
              <w:t>전송시</w:t>
            </w:r>
            <w:proofErr w:type="spellEnd"/>
            <w:r>
              <w:rPr>
                <w:rFonts w:hint="eastAsia"/>
              </w:rPr>
              <w:t xml:space="preserve"> Title</w:t>
            </w:r>
          </w:p>
        </w:tc>
      </w:tr>
      <w:tr w:rsidR="00FF02B5" w14:paraId="13D90C7A" w14:textId="77777777" w:rsidTr="00052855">
        <w:tc>
          <w:tcPr>
            <w:tcW w:w="1992" w:type="dxa"/>
            <w:vMerge/>
            <w:vAlign w:val="center"/>
          </w:tcPr>
          <w:p w14:paraId="2BC89F9B" w14:textId="77777777" w:rsidR="00FF02B5" w:rsidRDefault="00FF02B5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4A9FB5BB" w14:textId="77777777" w:rsidR="00FF02B5" w:rsidRDefault="00FF02B5" w:rsidP="00E97290">
            <w:pPr>
              <w:pStyle w:val="-2"/>
              <w:ind w:leftChars="0" w:left="0"/>
            </w:pPr>
            <w:r w:rsidRPr="00FF02B5">
              <w:t>SKTSMSIP</w:t>
            </w:r>
          </w:p>
        </w:tc>
        <w:tc>
          <w:tcPr>
            <w:tcW w:w="3924" w:type="dxa"/>
          </w:tcPr>
          <w:p w14:paraId="6C0B9827" w14:textId="77777777" w:rsidR="00FF02B5" w:rsidRDefault="004F6038" w:rsidP="00E97290">
            <w:pPr>
              <w:pStyle w:val="-2"/>
              <w:ind w:leftChars="0" w:left="0"/>
            </w:pPr>
            <w:r>
              <w:rPr>
                <w:rFonts w:hint="eastAsia"/>
              </w:rPr>
              <w:t>SMS SKT IP</w:t>
            </w:r>
          </w:p>
        </w:tc>
      </w:tr>
      <w:tr w:rsidR="00FF02B5" w14:paraId="78217645" w14:textId="77777777" w:rsidTr="00052855">
        <w:tc>
          <w:tcPr>
            <w:tcW w:w="1992" w:type="dxa"/>
            <w:vMerge/>
            <w:vAlign w:val="center"/>
          </w:tcPr>
          <w:p w14:paraId="08C064FD" w14:textId="77777777" w:rsidR="00FF02B5" w:rsidRDefault="00FF02B5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57EEE805" w14:textId="77777777" w:rsidR="00FF02B5" w:rsidRDefault="00FF02B5" w:rsidP="00E97290">
            <w:pPr>
              <w:pStyle w:val="-2"/>
              <w:ind w:leftChars="0" w:left="0"/>
            </w:pPr>
            <w:proofErr w:type="spellStart"/>
            <w:r w:rsidRPr="00FF02B5">
              <w:t>SKTSMSPort</w:t>
            </w:r>
            <w:proofErr w:type="spellEnd"/>
          </w:p>
        </w:tc>
        <w:tc>
          <w:tcPr>
            <w:tcW w:w="3924" w:type="dxa"/>
          </w:tcPr>
          <w:p w14:paraId="0347E4CE" w14:textId="77777777" w:rsidR="00FF02B5" w:rsidRDefault="004F6038" w:rsidP="004F6038">
            <w:pPr>
              <w:pStyle w:val="-2"/>
              <w:ind w:leftChars="0" w:left="0"/>
            </w:pPr>
            <w:r>
              <w:rPr>
                <w:rFonts w:hint="eastAsia"/>
              </w:rPr>
              <w:t>SMS SKT Port</w:t>
            </w:r>
          </w:p>
        </w:tc>
      </w:tr>
      <w:tr w:rsidR="004F6038" w14:paraId="5807340A" w14:textId="77777777" w:rsidTr="00052855">
        <w:tc>
          <w:tcPr>
            <w:tcW w:w="1992" w:type="dxa"/>
            <w:vMerge/>
            <w:vAlign w:val="center"/>
          </w:tcPr>
          <w:p w14:paraId="36C32131" w14:textId="77777777" w:rsidR="004F6038" w:rsidRDefault="004F6038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76DD2366" w14:textId="77777777" w:rsidR="004F6038" w:rsidRDefault="004F6038" w:rsidP="00E97290">
            <w:pPr>
              <w:pStyle w:val="-2"/>
              <w:ind w:leftChars="0" w:left="0"/>
            </w:pPr>
            <w:r w:rsidRPr="00FF02B5">
              <w:t>KTSMSIP</w:t>
            </w:r>
          </w:p>
        </w:tc>
        <w:tc>
          <w:tcPr>
            <w:tcW w:w="3924" w:type="dxa"/>
          </w:tcPr>
          <w:p w14:paraId="1CA3EEA7" w14:textId="77777777" w:rsidR="004F6038" w:rsidRDefault="004F6038" w:rsidP="004F6038">
            <w:pPr>
              <w:pStyle w:val="-2"/>
              <w:ind w:leftChars="0" w:left="0"/>
            </w:pPr>
            <w:r>
              <w:rPr>
                <w:rFonts w:hint="eastAsia"/>
              </w:rPr>
              <w:t>SMS KT IP</w:t>
            </w:r>
          </w:p>
        </w:tc>
      </w:tr>
      <w:tr w:rsidR="004F6038" w14:paraId="4A5D3F18" w14:textId="77777777" w:rsidTr="00052855">
        <w:trPr>
          <w:trHeight w:val="70"/>
        </w:trPr>
        <w:tc>
          <w:tcPr>
            <w:tcW w:w="1992" w:type="dxa"/>
            <w:vMerge/>
            <w:vAlign w:val="center"/>
          </w:tcPr>
          <w:p w14:paraId="27644664" w14:textId="77777777" w:rsidR="004F6038" w:rsidRDefault="004F6038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4CED2D3D" w14:textId="77777777" w:rsidR="004F6038" w:rsidRDefault="004F6038" w:rsidP="00E97290">
            <w:pPr>
              <w:pStyle w:val="-2"/>
              <w:ind w:leftChars="0" w:left="0"/>
            </w:pPr>
            <w:proofErr w:type="spellStart"/>
            <w:r w:rsidRPr="00FF02B5">
              <w:t>KTSMSPort</w:t>
            </w:r>
            <w:proofErr w:type="spellEnd"/>
          </w:p>
        </w:tc>
        <w:tc>
          <w:tcPr>
            <w:tcW w:w="3924" w:type="dxa"/>
          </w:tcPr>
          <w:p w14:paraId="41ED5EDE" w14:textId="77777777" w:rsidR="004F6038" w:rsidRDefault="004F6038" w:rsidP="00E97290">
            <w:pPr>
              <w:pStyle w:val="-2"/>
              <w:ind w:leftChars="0" w:left="0"/>
            </w:pPr>
            <w:r>
              <w:rPr>
                <w:rFonts w:hint="eastAsia"/>
              </w:rPr>
              <w:t>SMS KT Port</w:t>
            </w:r>
          </w:p>
        </w:tc>
      </w:tr>
      <w:tr w:rsidR="004F6038" w14:paraId="05EDD10E" w14:textId="77777777" w:rsidTr="00052855">
        <w:tc>
          <w:tcPr>
            <w:tcW w:w="1992" w:type="dxa"/>
            <w:vMerge/>
            <w:vAlign w:val="center"/>
          </w:tcPr>
          <w:p w14:paraId="764A4A64" w14:textId="77777777" w:rsidR="004F6038" w:rsidRDefault="004F6038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1B14D3E5" w14:textId="77777777" w:rsidR="004F6038" w:rsidRDefault="004F6038" w:rsidP="00E97290">
            <w:pPr>
              <w:pStyle w:val="-2"/>
              <w:ind w:leftChars="0" w:left="0"/>
            </w:pPr>
            <w:r w:rsidRPr="00FF02B5">
              <w:t>LGUSMSIP</w:t>
            </w:r>
          </w:p>
        </w:tc>
        <w:tc>
          <w:tcPr>
            <w:tcW w:w="3924" w:type="dxa"/>
          </w:tcPr>
          <w:p w14:paraId="0911AB85" w14:textId="77777777" w:rsidR="004F6038" w:rsidRDefault="004F6038" w:rsidP="00E97290">
            <w:pPr>
              <w:pStyle w:val="-2"/>
              <w:ind w:leftChars="0" w:left="0"/>
            </w:pPr>
            <w:r>
              <w:rPr>
                <w:rFonts w:hint="eastAsia"/>
              </w:rPr>
              <w:t>SMS LGU IP</w:t>
            </w:r>
          </w:p>
        </w:tc>
      </w:tr>
      <w:tr w:rsidR="004F6038" w14:paraId="4536F080" w14:textId="77777777" w:rsidTr="00052855">
        <w:tc>
          <w:tcPr>
            <w:tcW w:w="1992" w:type="dxa"/>
            <w:vMerge/>
            <w:vAlign w:val="center"/>
          </w:tcPr>
          <w:p w14:paraId="0F79C15C" w14:textId="77777777" w:rsidR="004F6038" w:rsidRDefault="004F6038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4CFB8D89" w14:textId="77777777" w:rsidR="004F6038" w:rsidRDefault="004F6038" w:rsidP="00E97290">
            <w:pPr>
              <w:pStyle w:val="-2"/>
              <w:ind w:leftChars="0" w:left="0"/>
            </w:pPr>
            <w:proofErr w:type="spellStart"/>
            <w:r w:rsidRPr="00FF02B5">
              <w:t>LGUSMSPort</w:t>
            </w:r>
            <w:proofErr w:type="spellEnd"/>
          </w:p>
        </w:tc>
        <w:tc>
          <w:tcPr>
            <w:tcW w:w="3924" w:type="dxa"/>
          </w:tcPr>
          <w:p w14:paraId="69719390" w14:textId="77777777" w:rsidR="004F6038" w:rsidRDefault="004F6038" w:rsidP="00E97290">
            <w:pPr>
              <w:pStyle w:val="-2"/>
              <w:ind w:leftChars="0" w:left="0"/>
            </w:pPr>
            <w:r>
              <w:rPr>
                <w:rFonts w:hint="eastAsia"/>
              </w:rPr>
              <w:t>SMS LGU Port</w:t>
            </w:r>
          </w:p>
        </w:tc>
      </w:tr>
      <w:tr w:rsidR="004F6038" w14:paraId="4936816E" w14:textId="77777777" w:rsidTr="00052855">
        <w:tc>
          <w:tcPr>
            <w:tcW w:w="1992" w:type="dxa"/>
            <w:vMerge/>
            <w:vAlign w:val="center"/>
          </w:tcPr>
          <w:p w14:paraId="67B53BA2" w14:textId="77777777" w:rsidR="004F6038" w:rsidRDefault="004F6038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2EBDAD97" w14:textId="77777777" w:rsidR="004F6038" w:rsidRDefault="004F6038" w:rsidP="00E97290">
            <w:pPr>
              <w:pStyle w:val="-2"/>
              <w:ind w:leftChars="0" w:left="0"/>
            </w:pPr>
            <w:proofErr w:type="spellStart"/>
            <w:r w:rsidRPr="00FF02B5">
              <w:t>NumberList</w:t>
            </w:r>
            <w:proofErr w:type="spellEnd"/>
          </w:p>
        </w:tc>
        <w:tc>
          <w:tcPr>
            <w:tcW w:w="3924" w:type="dxa"/>
          </w:tcPr>
          <w:p w14:paraId="3DB9375F" w14:textId="77777777" w:rsidR="004F6038" w:rsidRDefault="004F6038" w:rsidP="00E97290">
            <w:pPr>
              <w:pStyle w:val="-2"/>
              <w:ind w:leftChars="0" w:left="0"/>
            </w:pPr>
            <w:r>
              <w:rPr>
                <w:rFonts w:hint="eastAsia"/>
              </w:rPr>
              <w:t>SMS 수신 전화번호 리스트</w:t>
            </w:r>
          </w:p>
          <w:p w14:paraId="058E163A" w14:textId="77777777" w:rsidR="004F6038" w:rsidRDefault="004F6038" w:rsidP="00E97290">
            <w:pPr>
              <w:pStyle w:val="-2"/>
              <w:ind w:leftChars="0" w:left="0"/>
            </w:pPr>
            <w:r>
              <w:rPr>
                <w:rFonts w:hint="eastAsia"/>
              </w:rPr>
              <w:t>통신사</w:t>
            </w:r>
            <w:proofErr w:type="gramStart"/>
            <w:r>
              <w:rPr>
                <w:rFonts w:hint="eastAsia"/>
              </w:rPr>
              <w:t>:전화번호</w:t>
            </w:r>
            <w:proofErr w:type="gramEnd"/>
          </w:p>
          <w:p w14:paraId="36F752F6" w14:textId="77777777" w:rsidR="004F6038" w:rsidRDefault="004F6038" w:rsidP="00E97290">
            <w:pPr>
              <w:pStyle w:val="-2"/>
              <w:ind w:leftChars="0" w:left="0"/>
            </w:pPr>
            <w:r>
              <w:t>E</w:t>
            </w:r>
            <w:r>
              <w:rPr>
                <w:rFonts w:hint="eastAsia"/>
              </w:rPr>
              <w:t>x)SKT:01012341234,KT:01043214321</w:t>
            </w:r>
          </w:p>
        </w:tc>
      </w:tr>
      <w:tr w:rsidR="004F6038" w14:paraId="20D2A414" w14:textId="77777777" w:rsidTr="00052855">
        <w:tc>
          <w:tcPr>
            <w:tcW w:w="1992" w:type="dxa"/>
            <w:vMerge/>
            <w:vAlign w:val="center"/>
          </w:tcPr>
          <w:p w14:paraId="4B103F8A" w14:textId="77777777" w:rsidR="004F6038" w:rsidRDefault="004F6038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49625E29" w14:textId="77777777" w:rsidR="004F6038" w:rsidRDefault="004F6038" w:rsidP="00E97290">
            <w:pPr>
              <w:pStyle w:val="-2"/>
              <w:ind w:leftChars="0" w:left="0"/>
            </w:pPr>
            <w:proofErr w:type="spellStart"/>
            <w:r w:rsidRPr="00FF02B5">
              <w:t>SendNumber</w:t>
            </w:r>
            <w:proofErr w:type="spellEnd"/>
          </w:p>
        </w:tc>
        <w:tc>
          <w:tcPr>
            <w:tcW w:w="3924" w:type="dxa"/>
          </w:tcPr>
          <w:p w14:paraId="5DC31A3E" w14:textId="77777777" w:rsidR="004F6038" w:rsidRDefault="004F6038" w:rsidP="00E97290">
            <w:pPr>
              <w:pStyle w:val="-2"/>
              <w:ind w:leftChars="0" w:left="0"/>
            </w:pPr>
            <w:r>
              <w:rPr>
                <w:rFonts w:hint="eastAsia"/>
              </w:rPr>
              <w:t>SMS 발송 번호</w:t>
            </w:r>
          </w:p>
        </w:tc>
      </w:tr>
      <w:tr w:rsidR="00217036" w14:paraId="15DA7027" w14:textId="77777777" w:rsidTr="00052855">
        <w:tc>
          <w:tcPr>
            <w:tcW w:w="1992" w:type="dxa"/>
            <w:vMerge w:val="restart"/>
            <w:shd w:val="clear" w:color="auto" w:fill="BFBFBF" w:themeFill="background1" w:themeFillShade="BF"/>
            <w:vAlign w:val="center"/>
          </w:tcPr>
          <w:p w14:paraId="4BED47CA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EMAIL</w:t>
            </w:r>
          </w:p>
        </w:tc>
        <w:tc>
          <w:tcPr>
            <w:tcW w:w="2848" w:type="dxa"/>
            <w:shd w:val="clear" w:color="auto" w:fill="BFBFBF" w:themeFill="background1" w:themeFillShade="BF"/>
          </w:tcPr>
          <w:p w14:paraId="68E7F6E2" w14:textId="77777777" w:rsidR="00217036" w:rsidRDefault="00217036" w:rsidP="00E97290">
            <w:pPr>
              <w:pStyle w:val="-2"/>
              <w:ind w:leftChars="0" w:left="0"/>
            </w:pPr>
            <w:r w:rsidRPr="004F6038">
              <w:t>TITLE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25F72886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Email Title</w:t>
            </w:r>
          </w:p>
        </w:tc>
      </w:tr>
      <w:tr w:rsidR="00217036" w14:paraId="51172316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780D48FA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30B5A398" w14:textId="77777777" w:rsidR="00217036" w:rsidRPr="00FF02B5" w:rsidRDefault="00217036" w:rsidP="00E97290">
            <w:pPr>
              <w:pStyle w:val="-2"/>
              <w:ind w:leftChars="0" w:left="0"/>
            </w:pPr>
            <w:r w:rsidRPr="004F6038">
              <w:t>EMAILLIST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4351D2F6" w14:textId="75BCAF29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Email 수신 리스트</w:t>
            </w:r>
            <w:r w:rsidR="003529CB">
              <w:rPr>
                <w:rFonts w:hint="eastAsia"/>
              </w:rPr>
              <w:t>(</w:t>
            </w:r>
            <w:proofErr w:type="spellStart"/>
            <w:r w:rsidR="003529CB">
              <w:rPr>
                <w:rFonts w:hint="eastAsia"/>
              </w:rPr>
              <w:t>구분자</w:t>
            </w:r>
            <w:proofErr w:type="spellEnd"/>
            <w:r w:rsidR="003529CB">
              <w:rPr>
                <w:rFonts w:hint="eastAsia"/>
              </w:rPr>
              <w:t>: c</w:t>
            </w:r>
            <w:r w:rsidR="003529CB">
              <w:t>omma(,))</w:t>
            </w:r>
          </w:p>
          <w:p w14:paraId="351711EB" w14:textId="77777777" w:rsidR="00F739B9" w:rsidRDefault="00F739B9" w:rsidP="00E97290">
            <w:pPr>
              <w:pStyle w:val="-2"/>
              <w:ind w:leftChars="0" w:left="0"/>
            </w:pPr>
            <w:r>
              <w:rPr>
                <w:rFonts w:hint="eastAsia"/>
              </w:rPr>
              <w:t>Ex)</w:t>
            </w:r>
            <w:proofErr w:type="spellStart"/>
            <w:r>
              <w:rPr>
                <w:rFonts w:hint="eastAsia"/>
              </w:rPr>
              <w:t>go@mobigen.com,gogo@mobi</w:t>
            </w:r>
            <w:proofErr w:type="spellEnd"/>
            <w:proofErr w:type="gramStart"/>
            <w:r>
              <w:rPr>
                <w:rFonts w:hint="eastAsia"/>
              </w:rPr>
              <w:t>..</w:t>
            </w:r>
            <w:proofErr w:type="gramEnd"/>
          </w:p>
        </w:tc>
      </w:tr>
      <w:tr w:rsidR="00217036" w14:paraId="40A82714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7FA9DE1A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32BA86DA" w14:textId="77777777" w:rsidR="00217036" w:rsidRPr="00FF02B5" w:rsidRDefault="00217036" w:rsidP="00E97290">
            <w:pPr>
              <w:pStyle w:val="-2"/>
              <w:ind w:leftChars="0" w:left="0"/>
            </w:pPr>
            <w:r w:rsidRPr="004F6038">
              <w:t>SEND_USER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38D43954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Email 발신 ID</w:t>
            </w:r>
          </w:p>
        </w:tc>
      </w:tr>
      <w:tr w:rsidR="00217036" w14:paraId="09F5C47B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0DF002C2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4BA693CF" w14:textId="77777777" w:rsidR="00217036" w:rsidRPr="00FF02B5" w:rsidRDefault="00217036" w:rsidP="00E97290">
            <w:pPr>
              <w:pStyle w:val="-2"/>
              <w:ind w:leftChars="0" w:left="0"/>
            </w:pPr>
            <w:r w:rsidRPr="004F6038">
              <w:t>SEND_PASSWD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5081430A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Email 발신 패스워드</w:t>
            </w:r>
          </w:p>
        </w:tc>
      </w:tr>
      <w:tr w:rsidR="00217036" w14:paraId="294AB002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347F611A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15BCE1B0" w14:textId="77777777" w:rsidR="00217036" w:rsidRPr="00FF02B5" w:rsidRDefault="00217036" w:rsidP="00E97290">
            <w:pPr>
              <w:pStyle w:val="-2"/>
              <w:ind w:leftChars="0" w:left="0"/>
            </w:pPr>
            <w:r w:rsidRPr="004F6038">
              <w:t>SMTP_IP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0A2ADC1B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Email 발신 IP or 주소</w:t>
            </w:r>
          </w:p>
        </w:tc>
      </w:tr>
      <w:tr w:rsidR="00217036" w14:paraId="6869848A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314EF90C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3DB4FD4D" w14:textId="77777777" w:rsidR="00217036" w:rsidRPr="004F6038" w:rsidRDefault="00217036" w:rsidP="00E97290">
            <w:pPr>
              <w:pStyle w:val="-2"/>
              <w:ind w:leftChars="0" w:left="0"/>
            </w:pPr>
            <w:r w:rsidRPr="004F6038">
              <w:t>SMTP_PORT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636658CC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Email 발신 포트</w:t>
            </w:r>
          </w:p>
        </w:tc>
      </w:tr>
      <w:tr w:rsidR="00217036" w14:paraId="48C3A299" w14:textId="77777777" w:rsidTr="00052855">
        <w:tc>
          <w:tcPr>
            <w:tcW w:w="1992" w:type="dxa"/>
            <w:vMerge w:val="restart"/>
            <w:vAlign w:val="center"/>
          </w:tcPr>
          <w:p w14:paraId="330E9AB2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IRIS</w:t>
            </w:r>
          </w:p>
        </w:tc>
        <w:tc>
          <w:tcPr>
            <w:tcW w:w="2848" w:type="dxa"/>
          </w:tcPr>
          <w:p w14:paraId="52515C1B" w14:textId="77777777" w:rsidR="00217036" w:rsidRPr="004F6038" w:rsidRDefault="00217036" w:rsidP="00E97290">
            <w:pPr>
              <w:pStyle w:val="-2"/>
              <w:ind w:leftChars="0" w:left="0"/>
            </w:pPr>
            <w:r w:rsidRPr="00217036">
              <w:t>IRIS_IP</w:t>
            </w:r>
          </w:p>
        </w:tc>
        <w:tc>
          <w:tcPr>
            <w:tcW w:w="3924" w:type="dxa"/>
          </w:tcPr>
          <w:p w14:paraId="16474F8D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IRIS의 IP</w:t>
            </w:r>
          </w:p>
        </w:tc>
      </w:tr>
      <w:tr w:rsidR="00217036" w14:paraId="16FD224F" w14:textId="77777777" w:rsidTr="00052855">
        <w:tc>
          <w:tcPr>
            <w:tcW w:w="1992" w:type="dxa"/>
            <w:vMerge/>
            <w:vAlign w:val="center"/>
          </w:tcPr>
          <w:p w14:paraId="1441A146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34D4BE2A" w14:textId="77777777" w:rsidR="00217036" w:rsidRPr="004F6038" w:rsidRDefault="00217036" w:rsidP="00E97290">
            <w:pPr>
              <w:pStyle w:val="-2"/>
              <w:ind w:leftChars="0" w:left="0"/>
            </w:pPr>
            <w:r w:rsidRPr="00217036">
              <w:t>SSH_PORT</w:t>
            </w:r>
          </w:p>
        </w:tc>
        <w:tc>
          <w:tcPr>
            <w:tcW w:w="3924" w:type="dxa"/>
          </w:tcPr>
          <w:p w14:paraId="609032E3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SSH 접속 포트</w:t>
            </w:r>
          </w:p>
        </w:tc>
      </w:tr>
      <w:tr w:rsidR="00217036" w14:paraId="3003656C" w14:textId="77777777" w:rsidTr="00052855">
        <w:tc>
          <w:tcPr>
            <w:tcW w:w="1992" w:type="dxa"/>
            <w:vMerge/>
            <w:vAlign w:val="center"/>
          </w:tcPr>
          <w:p w14:paraId="0819DD23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6345302D" w14:textId="77777777" w:rsidR="00217036" w:rsidRPr="004F6038" w:rsidRDefault="00217036" w:rsidP="00E97290">
            <w:pPr>
              <w:pStyle w:val="-2"/>
              <w:ind w:leftChars="0" w:left="0"/>
            </w:pPr>
            <w:r w:rsidRPr="00217036">
              <w:t>USER</w:t>
            </w:r>
          </w:p>
        </w:tc>
        <w:tc>
          <w:tcPr>
            <w:tcW w:w="3924" w:type="dxa"/>
          </w:tcPr>
          <w:p w14:paraId="70560B7B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IRIS 접속 ID</w:t>
            </w:r>
          </w:p>
        </w:tc>
      </w:tr>
      <w:tr w:rsidR="00217036" w14:paraId="43D0E9BB" w14:textId="77777777" w:rsidTr="00052855">
        <w:tc>
          <w:tcPr>
            <w:tcW w:w="1992" w:type="dxa"/>
            <w:vMerge/>
            <w:vAlign w:val="center"/>
          </w:tcPr>
          <w:p w14:paraId="0D569DE7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4EF46D33" w14:textId="77777777" w:rsidR="00217036" w:rsidRPr="004F6038" w:rsidRDefault="00217036" w:rsidP="00E97290">
            <w:pPr>
              <w:pStyle w:val="-2"/>
              <w:ind w:leftChars="0" w:left="0"/>
            </w:pPr>
            <w:r w:rsidRPr="00217036">
              <w:t>PASSWD</w:t>
            </w:r>
          </w:p>
        </w:tc>
        <w:tc>
          <w:tcPr>
            <w:tcW w:w="3924" w:type="dxa"/>
          </w:tcPr>
          <w:p w14:paraId="120E25E8" w14:textId="77777777" w:rsidR="00217036" w:rsidRDefault="00217036" w:rsidP="00E97290">
            <w:pPr>
              <w:pStyle w:val="-2"/>
              <w:ind w:leftChars="0" w:left="0"/>
            </w:pPr>
            <w:r>
              <w:rPr>
                <w:rFonts w:hint="eastAsia"/>
              </w:rPr>
              <w:t>IRIS 접속 패스워드</w:t>
            </w:r>
          </w:p>
        </w:tc>
      </w:tr>
      <w:tr w:rsidR="00217036" w14:paraId="0AF352E2" w14:textId="77777777" w:rsidTr="00052855">
        <w:tc>
          <w:tcPr>
            <w:tcW w:w="1992" w:type="dxa"/>
            <w:vMerge/>
            <w:vAlign w:val="center"/>
          </w:tcPr>
          <w:p w14:paraId="40A38A78" w14:textId="77777777" w:rsidR="00217036" w:rsidRDefault="00217036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5D03E7C5" w14:textId="77777777" w:rsidR="00217036" w:rsidRPr="004F6038" w:rsidRDefault="00217036" w:rsidP="00E97290">
            <w:pPr>
              <w:pStyle w:val="-2"/>
              <w:ind w:leftChars="0" w:left="0"/>
            </w:pPr>
            <w:r w:rsidRPr="00217036">
              <w:t>CMDPATH</w:t>
            </w:r>
          </w:p>
        </w:tc>
        <w:tc>
          <w:tcPr>
            <w:tcW w:w="3924" w:type="dxa"/>
          </w:tcPr>
          <w:p w14:paraId="79DF6A06" w14:textId="77777777" w:rsidR="00217036" w:rsidRDefault="00217036" w:rsidP="00E97290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NodeList</w:t>
            </w:r>
            <w:proofErr w:type="spellEnd"/>
            <w:r>
              <w:rPr>
                <w:rFonts w:hint="eastAsia"/>
              </w:rPr>
              <w:t xml:space="preserve"> 명령어 경로</w:t>
            </w:r>
          </w:p>
        </w:tc>
      </w:tr>
      <w:tr w:rsidR="001256FA" w14:paraId="7EFA81CD" w14:textId="77777777" w:rsidTr="00052855">
        <w:tc>
          <w:tcPr>
            <w:tcW w:w="1992" w:type="dxa"/>
            <w:vMerge w:val="restart"/>
            <w:shd w:val="clear" w:color="auto" w:fill="BFBFBF" w:themeFill="background1" w:themeFillShade="BF"/>
            <w:vAlign w:val="center"/>
          </w:tcPr>
          <w:p w14:paraId="33BF4E64" w14:textId="77777777" w:rsidR="001256FA" w:rsidRDefault="00C1491B" w:rsidP="00E97290">
            <w:pPr>
              <w:pStyle w:val="-2"/>
              <w:ind w:leftChars="0" w:left="0"/>
            </w:pPr>
            <w:r>
              <w:rPr>
                <w:rFonts w:hint="eastAsia"/>
              </w:rPr>
              <w:t>LOG_MONITOR</w:t>
            </w:r>
          </w:p>
        </w:tc>
        <w:tc>
          <w:tcPr>
            <w:tcW w:w="2848" w:type="dxa"/>
            <w:shd w:val="clear" w:color="auto" w:fill="BFBFBF" w:themeFill="background1" w:themeFillShade="BF"/>
          </w:tcPr>
          <w:p w14:paraId="4D2F2533" w14:textId="77777777" w:rsidR="001256FA" w:rsidRPr="00217036" w:rsidRDefault="00C1491B" w:rsidP="00E97290">
            <w:pPr>
              <w:pStyle w:val="-2"/>
              <w:ind w:leftChars="0" w:left="0"/>
            </w:pPr>
            <w:r>
              <w:rPr>
                <w:rFonts w:hint="eastAsia"/>
              </w:rPr>
              <w:t>SERVER_LIST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24B2EB52" w14:textId="77777777" w:rsidR="001256FA" w:rsidRDefault="00C1491B" w:rsidP="00E97290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LOG의 </w:t>
            </w:r>
            <w:r>
              <w:t>IP</w:t>
            </w:r>
          </w:p>
        </w:tc>
      </w:tr>
      <w:tr w:rsidR="001256FA" w14:paraId="7767C3D7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6B528D95" w14:textId="77777777" w:rsidR="001256FA" w:rsidRDefault="001256FA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590E6D8F" w14:textId="77777777" w:rsidR="001256FA" w:rsidRPr="00217036" w:rsidRDefault="00C1491B" w:rsidP="00C1491B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LOG_PATH_LIST 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198DFE76" w14:textId="36264A85" w:rsidR="00525D01" w:rsidRPr="00525D01" w:rsidRDefault="00C1491B" w:rsidP="00525D01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IP에서 찾고자 하는 </w:t>
            </w:r>
            <w:r>
              <w:t>LOG_PATH</w:t>
            </w:r>
          </w:p>
        </w:tc>
      </w:tr>
      <w:tr w:rsidR="001256FA" w14:paraId="368B50DB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62D0FA2D" w14:textId="23EE2537" w:rsidR="001256FA" w:rsidRDefault="001256FA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061A7FEB" w14:textId="77777777" w:rsidR="001256FA" w:rsidRPr="00217036" w:rsidRDefault="00C1491B" w:rsidP="00E97290">
            <w:pPr>
              <w:pStyle w:val="-2"/>
              <w:ind w:leftChars="0" w:left="0"/>
            </w:pPr>
            <w:r>
              <w:rPr>
                <w:rFonts w:hint="eastAsia"/>
              </w:rPr>
              <w:t>TITLE_LIST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41AA1F9B" w14:textId="32D70622" w:rsidR="00525D01" w:rsidRDefault="00C1491B" w:rsidP="00A43948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LOG_PATH에 부여할 </w:t>
            </w:r>
            <w:r>
              <w:t>TITLE</w:t>
            </w:r>
          </w:p>
        </w:tc>
      </w:tr>
      <w:tr w:rsidR="001256FA" w14:paraId="132013BB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19A9A958" w14:textId="77777777" w:rsidR="001256FA" w:rsidRDefault="001256FA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1CD248E6" w14:textId="77777777" w:rsidR="001256FA" w:rsidRPr="00217036" w:rsidRDefault="00C1491B" w:rsidP="00E97290">
            <w:pPr>
              <w:pStyle w:val="-2"/>
              <w:ind w:leftChars="0" w:left="0"/>
            </w:pPr>
            <w:r>
              <w:rPr>
                <w:rFonts w:hint="eastAsia"/>
              </w:rPr>
              <w:t>LOG_FIND_STRING_LIST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4A434E4F" w14:textId="198F8B13" w:rsidR="00525D01" w:rsidRPr="007F519A" w:rsidRDefault="007F519A" w:rsidP="00A43948">
            <w:pPr>
              <w:pStyle w:val="-2"/>
              <w:ind w:leftChars="0" w:left="0"/>
            </w:pPr>
            <w:r>
              <w:rPr>
                <w:rFonts w:hint="eastAsia"/>
              </w:rPr>
              <w:t>로그파일 내</w:t>
            </w:r>
            <w:r>
              <w:t>FIND</w:t>
            </w:r>
            <w:r>
              <w:rPr>
                <w:rFonts w:hint="eastAsia"/>
              </w:rPr>
              <w:t xml:space="preserve">할 </w:t>
            </w:r>
            <w:r>
              <w:t>LIN</w:t>
            </w:r>
            <w:r>
              <w:rPr>
                <w:rFonts w:hint="eastAsia"/>
              </w:rPr>
              <w:t xml:space="preserve">E에 포함한 </w:t>
            </w:r>
            <w:r>
              <w:t>STRING</w:t>
            </w:r>
            <w:r w:rsidR="00525D01">
              <w:t xml:space="preserve"> </w:t>
            </w:r>
          </w:p>
        </w:tc>
      </w:tr>
      <w:tr w:rsidR="001256FA" w14:paraId="34EF3C4E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50A1970B" w14:textId="0723D9A7" w:rsidR="001256FA" w:rsidRDefault="001256FA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622C5DFB" w14:textId="77777777" w:rsidR="001256FA" w:rsidRPr="00217036" w:rsidRDefault="00C1491B" w:rsidP="00E97290">
            <w:pPr>
              <w:pStyle w:val="-2"/>
              <w:ind w:leftChars="0" w:left="0"/>
            </w:pPr>
            <w:r>
              <w:rPr>
                <w:rFonts w:hint="eastAsia"/>
              </w:rPr>
              <w:t>VALUE_PATT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5B1E4FFB" w14:textId="77777777" w:rsidR="001256FA" w:rsidRDefault="00C1491B" w:rsidP="007F519A">
            <w:pPr>
              <w:pStyle w:val="-2"/>
              <w:ind w:leftChars="0" w:left="0"/>
            </w:pPr>
            <w:r>
              <w:rPr>
                <w:rFonts w:hint="eastAsia"/>
              </w:rPr>
              <w:t>추출</w:t>
            </w:r>
            <w:r w:rsidR="007F519A">
              <w:rPr>
                <w:rFonts w:hint="eastAsia"/>
              </w:rPr>
              <w:t>되어진</w:t>
            </w:r>
            <w:r>
              <w:rPr>
                <w:rFonts w:hint="eastAsia"/>
              </w:rPr>
              <w:t xml:space="preserve"> </w:t>
            </w:r>
            <w:r w:rsidR="007F519A">
              <w:rPr>
                <w:rFonts w:hint="eastAsia"/>
              </w:rPr>
              <w:t>LINE</w:t>
            </w:r>
            <w:r>
              <w:rPr>
                <w:rFonts w:hint="eastAsia"/>
              </w:rPr>
              <w:t>내에서 찾아낼 패턴</w:t>
            </w:r>
          </w:p>
        </w:tc>
      </w:tr>
      <w:tr w:rsidR="00F774C9" w14:paraId="368B4DA2" w14:textId="77777777" w:rsidTr="00052855">
        <w:tc>
          <w:tcPr>
            <w:tcW w:w="1992" w:type="dxa"/>
            <w:vMerge w:val="restart"/>
            <w:vAlign w:val="center"/>
          </w:tcPr>
          <w:p w14:paraId="58E95A4B" w14:textId="77777777" w:rsidR="00F774C9" w:rsidRDefault="00F774C9" w:rsidP="00E97290">
            <w:pPr>
              <w:pStyle w:val="-2"/>
              <w:ind w:leftChars="0" w:left="0"/>
            </w:pPr>
            <w:r>
              <w:rPr>
                <w:rFonts w:hint="eastAsia"/>
              </w:rPr>
              <w:t>FILE_MONITOR</w:t>
            </w:r>
          </w:p>
        </w:tc>
        <w:tc>
          <w:tcPr>
            <w:tcW w:w="2848" w:type="dxa"/>
          </w:tcPr>
          <w:p w14:paraId="0B39E6E9" w14:textId="77777777" w:rsidR="00F774C9" w:rsidRDefault="00F774C9" w:rsidP="00E97290">
            <w:pPr>
              <w:pStyle w:val="-2"/>
              <w:ind w:leftChars="0" w:left="0"/>
            </w:pPr>
            <w:r>
              <w:rPr>
                <w:rFonts w:hint="eastAsia"/>
              </w:rPr>
              <w:t>SERVER_LIST</w:t>
            </w:r>
          </w:p>
        </w:tc>
        <w:tc>
          <w:tcPr>
            <w:tcW w:w="3924" w:type="dxa"/>
          </w:tcPr>
          <w:p w14:paraId="475C2F31" w14:textId="77777777" w:rsidR="00F774C9" w:rsidRDefault="00F774C9" w:rsidP="007F519A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FILE의 </w:t>
            </w:r>
            <w:r>
              <w:t>IP</w:t>
            </w:r>
          </w:p>
        </w:tc>
      </w:tr>
      <w:tr w:rsidR="00F774C9" w14:paraId="128A48DF" w14:textId="77777777" w:rsidTr="00052855">
        <w:tc>
          <w:tcPr>
            <w:tcW w:w="1992" w:type="dxa"/>
            <w:vMerge/>
            <w:vAlign w:val="center"/>
          </w:tcPr>
          <w:p w14:paraId="192E09BC" w14:textId="77777777" w:rsidR="00F774C9" w:rsidRDefault="00F774C9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16382886" w14:textId="77777777" w:rsidR="00F774C9" w:rsidRDefault="00F774C9" w:rsidP="00E97290">
            <w:pPr>
              <w:pStyle w:val="-2"/>
              <w:ind w:leftChars="0" w:left="0"/>
            </w:pPr>
            <w:r>
              <w:t>FILE</w:t>
            </w:r>
            <w:r>
              <w:rPr>
                <w:rFonts w:hint="eastAsia"/>
              </w:rPr>
              <w:t>_PATH_LIST</w:t>
            </w:r>
          </w:p>
        </w:tc>
        <w:tc>
          <w:tcPr>
            <w:tcW w:w="3924" w:type="dxa"/>
          </w:tcPr>
          <w:p w14:paraId="03774B24" w14:textId="77777777" w:rsidR="00F774C9" w:rsidRDefault="00F774C9" w:rsidP="007F519A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IP에서 찾고자 하는 </w:t>
            </w:r>
            <w:r>
              <w:t>FILE_PATH</w:t>
            </w:r>
          </w:p>
        </w:tc>
      </w:tr>
      <w:tr w:rsidR="00F774C9" w14:paraId="621B074D" w14:textId="77777777" w:rsidTr="00052855">
        <w:tc>
          <w:tcPr>
            <w:tcW w:w="1992" w:type="dxa"/>
            <w:vMerge/>
            <w:vAlign w:val="center"/>
          </w:tcPr>
          <w:p w14:paraId="5E1A4D9B" w14:textId="77777777" w:rsidR="00F774C9" w:rsidRDefault="00F774C9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32200ECC" w14:textId="77777777" w:rsidR="00F774C9" w:rsidRDefault="00F774C9" w:rsidP="00E97290">
            <w:pPr>
              <w:pStyle w:val="-2"/>
              <w:ind w:leftChars="0" w:left="0"/>
            </w:pPr>
            <w:r>
              <w:rPr>
                <w:rFonts w:hint="eastAsia"/>
              </w:rPr>
              <w:t>TITLE_LIST</w:t>
            </w:r>
          </w:p>
        </w:tc>
        <w:tc>
          <w:tcPr>
            <w:tcW w:w="3924" w:type="dxa"/>
          </w:tcPr>
          <w:p w14:paraId="12E479A2" w14:textId="7E1322F6" w:rsidR="00525D01" w:rsidRDefault="00F774C9" w:rsidP="00A43948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FILE_PATH에 부여할 </w:t>
            </w:r>
            <w:r>
              <w:t>TITLE</w:t>
            </w:r>
          </w:p>
        </w:tc>
      </w:tr>
      <w:tr w:rsidR="00F774C9" w14:paraId="4C29B45B" w14:textId="77777777" w:rsidTr="00052855">
        <w:tc>
          <w:tcPr>
            <w:tcW w:w="1992" w:type="dxa"/>
            <w:vMerge/>
            <w:vAlign w:val="center"/>
          </w:tcPr>
          <w:p w14:paraId="41F411CE" w14:textId="77777777" w:rsidR="00F774C9" w:rsidRDefault="00F774C9" w:rsidP="00E97290">
            <w:pPr>
              <w:pStyle w:val="-2"/>
              <w:ind w:leftChars="0" w:left="0"/>
            </w:pPr>
          </w:p>
        </w:tc>
        <w:tc>
          <w:tcPr>
            <w:tcW w:w="2848" w:type="dxa"/>
          </w:tcPr>
          <w:p w14:paraId="4B5BD6D7" w14:textId="77777777" w:rsidR="00F774C9" w:rsidRDefault="00F774C9" w:rsidP="00E97290">
            <w:pPr>
              <w:pStyle w:val="-2"/>
              <w:ind w:leftChars="0" w:left="0"/>
            </w:pPr>
            <w:r>
              <w:rPr>
                <w:rFonts w:hint="eastAsia"/>
              </w:rPr>
              <w:t>FILE_FIND_STRING_LIST</w:t>
            </w:r>
          </w:p>
        </w:tc>
        <w:tc>
          <w:tcPr>
            <w:tcW w:w="3924" w:type="dxa"/>
          </w:tcPr>
          <w:p w14:paraId="1D4DC921" w14:textId="3F3124B0" w:rsidR="00D91A67" w:rsidRDefault="00F774C9" w:rsidP="00A43948">
            <w:pPr>
              <w:pStyle w:val="-2"/>
              <w:ind w:leftChars="0" w:left="0"/>
            </w:pPr>
            <w:r>
              <w:rPr>
                <w:rFonts w:hint="eastAsia"/>
              </w:rPr>
              <w:t>FILE_PAT</w:t>
            </w:r>
            <w:r>
              <w:t>H</w:t>
            </w:r>
            <w:r>
              <w:rPr>
                <w:rFonts w:hint="eastAsia"/>
              </w:rPr>
              <w:t>목록에서</w:t>
            </w:r>
            <w:r>
              <w:t xml:space="preserve"> </w:t>
            </w:r>
            <w:r w:rsidR="00FB389F">
              <w:rPr>
                <w:rFonts w:hint="eastAsia"/>
              </w:rPr>
              <w:t>찾을 STRING</w:t>
            </w:r>
          </w:p>
        </w:tc>
      </w:tr>
      <w:tr w:rsidR="00DA14B6" w14:paraId="2C6E53B1" w14:textId="77777777" w:rsidTr="00052855">
        <w:tc>
          <w:tcPr>
            <w:tcW w:w="1992" w:type="dxa"/>
            <w:vMerge w:val="restart"/>
            <w:shd w:val="clear" w:color="auto" w:fill="BFBFBF" w:themeFill="background1" w:themeFillShade="BF"/>
            <w:vAlign w:val="center"/>
          </w:tcPr>
          <w:p w14:paraId="6243404C" w14:textId="04815DDB" w:rsidR="00DA14B6" w:rsidRDefault="00DA14B6" w:rsidP="00E97290">
            <w:pPr>
              <w:pStyle w:val="-2"/>
              <w:ind w:leftChars="0" w:left="0"/>
            </w:pPr>
            <w:r>
              <w:rPr>
                <w:rFonts w:hint="eastAsia"/>
              </w:rPr>
              <w:t>DB</w:t>
            </w:r>
          </w:p>
        </w:tc>
        <w:tc>
          <w:tcPr>
            <w:tcW w:w="2848" w:type="dxa"/>
            <w:shd w:val="clear" w:color="auto" w:fill="BFBFBF" w:themeFill="background1" w:themeFillShade="BF"/>
          </w:tcPr>
          <w:p w14:paraId="49068EE8" w14:textId="71FA499C" w:rsidR="00DA14B6" w:rsidRDefault="00DA14B6" w:rsidP="00E97290">
            <w:pPr>
              <w:pStyle w:val="-2"/>
              <w:ind w:leftChars="0" w:left="0"/>
            </w:pPr>
            <w:r>
              <w:rPr>
                <w:rFonts w:hint="eastAsia"/>
              </w:rPr>
              <w:t>DB_IP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1BA53852" w14:textId="49FBF1E3" w:rsidR="00DA14B6" w:rsidRDefault="00DA14B6" w:rsidP="00A43948">
            <w:pPr>
              <w:pStyle w:val="-2"/>
              <w:ind w:leftChars="0" w:left="0"/>
            </w:pPr>
            <w:r>
              <w:rPr>
                <w:rFonts w:hint="eastAsia"/>
              </w:rPr>
              <w:t>접속할 서버 IP</w:t>
            </w:r>
          </w:p>
        </w:tc>
      </w:tr>
      <w:tr w:rsidR="00DA14B6" w14:paraId="6A049C76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1F8D8618" w14:textId="77777777" w:rsidR="00DA14B6" w:rsidRDefault="00DA14B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135E0390" w14:textId="617B60AA" w:rsidR="00DA14B6" w:rsidRDefault="00DA14B6" w:rsidP="00E97290">
            <w:pPr>
              <w:pStyle w:val="-2"/>
              <w:ind w:leftChars="0" w:left="0"/>
            </w:pPr>
            <w:r>
              <w:rPr>
                <w:rFonts w:hint="eastAsia"/>
              </w:rPr>
              <w:t>DB_ID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18BB71AC" w14:textId="5CC06E88" w:rsidR="00DA14B6" w:rsidRDefault="00DA14B6" w:rsidP="00A43948">
            <w:pPr>
              <w:pStyle w:val="-2"/>
              <w:ind w:leftChars="0" w:left="0"/>
            </w:pPr>
            <w:proofErr w:type="spellStart"/>
            <w:r>
              <w:t>M</w:t>
            </w:r>
            <w:r>
              <w:rPr>
                <w:rFonts w:hint="eastAsia"/>
              </w:rPr>
              <w:t>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계정</w:t>
            </w:r>
          </w:p>
        </w:tc>
      </w:tr>
      <w:tr w:rsidR="00DA14B6" w14:paraId="5864EA6F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4DF357EC" w14:textId="77777777" w:rsidR="00DA14B6" w:rsidRDefault="00DA14B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0B80D8A5" w14:textId="300305F9" w:rsidR="00DA14B6" w:rsidRDefault="00DA14B6" w:rsidP="00E97290">
            <w:pPr>
              <w:pStyle w:val="-2"/>
              <w:ind w:leftChars="0" w:left="0"/>
            </w:pPr>
            <w:r>
              <w:rPr>
                <w:rFonts w:hint="eastAsia"/>
              </w:rPr>
              <w:t>DB_PWD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6903F899" w14:textId="36DAF26B" w:rsidR="00DA14B6" w:rsidRDefault="00DA14B6" w:rsidP="00A43948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패스워드</w:t>
            </w:r>
          </w:p>
        </w:tc>
      </w:tr>
      <w:tr w:rsidR="00DA14B6" w14:paraId="726ED51C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328290E5" w14:textId="77777777" w:rsidR="00DA14B6" w:rsidRDefault="00DA14B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55FD8299" w14:textId="0892CD03" w:rsidR="00DA14B6" w:rsidRDefault="00DA14B6" w:rsidP="00E97290">
            <w:pPr>
              <w:pStyle w:val="-2"/>
              <w:ind w:leftChars="0" w:left="0"/>
            </w:pPr>
            <w:r>
              <w:t>DB_NAME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79880683" w14:textId="328E0183" w:rsidR="00DA14B6" w:rsidRDefault="00DA14B6" w:rsidP="00A43948">
            <w:pPr>
              <w:pStyle w:val="-2"/>
              <w:ind w:leftChars="0" w:left="0"/>
            </w:pPr>
            <w:proofErr w:type="spellStart"/>
            <w:r>
              <w:t>M</w:t>
            </w:r>
            <w:r>
              <w:rPr>
                <w:rFonts w:hint="eastAsia"/>
              </w:rPr>
              <w:t>ysql</w:t>
            </w:r>
            <w:proofErr w:type="spellEnd"/>
            <w:r>
              <w:rPr>
                <w:rFonts w:hint="eastAsia"/>
              </w:rPr>
              <w:t xml:space="preserve">에 지정해둔 </w:t>
            </w:r>
            <w:r>
              <w:t>database</w:t>
            </w:r>
            <w:r>
              <w:rPr>
                <w:rFonts w:hint="eastAsia"/>
              </w:rPr>
              <w:t>이름</w:t>
            </w:r>
          </w:p>
        </w:tc>
      </w:tr>
      <w:tr w:rsidR="00DA14B6" w14:paraId="6B0BE175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0053FC5A" w14:textId="77777777" w:rsidR="00DA14B6" w:rsidRDefault="00DA14B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3104B6ED" w14:textId="4466B6EA" w:rsidR="00DA14B6" w:rsidRPr="00D250CB" w:rsidRDefault="00DA14B6" w:rsidP="00E97290">
            <w:pPr>
              <w:pStyle w:val="-2"/>
              <w:ind w:leftChars="0" w:left="0"/>
            </w:pPr>
            <w:r>
              <w:rPr>
                <w:rFonts w:hint="eastAsia"/>
              </w:rPr>
              <w:t>DB_PORT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1CEA7EB7" w14:textId="3B9110A4" w:rsidR="00DA14B6" w:rsidRDefault="00DA14B6" w:rsidP="00D250CB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기본 </w:t>
            </w:r>
            <w:r>
              <w:t>3306</w:t>
            </w:r>
            <w:r>
              <w:rPr>
                <w:rFonts w:hint="eastAsia"/>
              </w:rPr>
              <w:t xml:space="preserve">이 아닌 다른 </w:t>
            </w:r>
            <w:r>
              <w:t>port</w:t>
            </w:r>
            <w:r>
              <w:rPr>
                <w:rFonts w:hint="eastAsia"/>
              </w:rPr>
              <w:t>일 경우</w:t>
            </w:r>
          </w:p>
        </w:tc>
      </w:tr>
      <w:tr w:rsidR="00DA14B6" w14:paraId="6B28ED8B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3823AD60" w14:textId="77777777" w:rsidR="00DA14B6" w:rsidRDefault="00DA14B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4BBF1EA1" w14:textId="206056CB" w:rsidR="00DA14B6" w:rsidRDefault="00DA14B6" w:rsidP="00E97290">
            <w:pPr>
              <w:pStyle w:val="-2"/>
              <w:ind w:leftChars="0" w:left="0"/>
            </w:pPr>
            <w:r>
              <w:rPr>
                <w:rFonts w:hint="eastAsia"/>
              </w:rPr>
              <w:t>TABLE_</w:t>
            </w:r>
            <w:r>
              <w:t>DISK_RESOURCE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7E06EFC2" w14:textId="477E00ED" w:rsidR="00DA14B6" w:rsidRDefault="00DA14B6" w:rsidP="00D250CB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ServerResource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중에 DISK 부분만 따로 지정할 테이블 명(반드시 지정)</w:t>
            </w:r>
          </w:p>
        </w:tc>
      </w:tr>
      <w:tr w:rsidR="00DA14B6" w14:paraId="09FFE684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141F9364" w14:textId="77777777" w:rsidR="00DA14B6" w:rsidRDefault="00DA14B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1A662079" w14:textId="0A9E6C07" w:rsidR="00DA14B6" w:rsidRDefault="00DA14B6" w:rsidP="00E97290">
            <w:pPr>
              <w:pStyle w:val="-2"/>
              <w:ind w:leftChars="0" w:left="0"/>
            </w:pPr>
            <w:r>
              <w:rPr>
                <w:rFonts w:hint="eastAsia"/>
              </w:rPr>
              <w:t>TABLE_SERVER_RESOURCE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5AF87DD3" w14:textId="3B875DA9" w:rsidR="00DA14B6" w:rsidRDefault="00DA14B6" w:rsidP="00D250CB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ServerResourc</w:t>
            </w:r>
            <w:r>
              <w:t>e</w:t>
            </w:r>
            <w:proofErr w:type="spellEnd"/>
            <w:r>
              <w:rPr>
                <w:rFonts w:hint="eastAsia"/>
              </w:rPr>
              <w:t>의 DISK를 제외한 부분을 지정할 테이블 명(반드시 지정)</w:t>
            </w:r>
          </w:p>
        </w:tc>
      </w:tr>
      <w:tr w:rsidR="00DA14B6" w14:paraId="564A4A0C" w14:textId="77777777" w:rsidTr="00052855">
        <w:tc>
          <w:tcPr>
            <w:tcW w:w="1992" w:type="dxa"/>
            <w:vMerge/>
            <w:shd w:val="clear" w:color="auto" w:fill="BFBFBF" w:themeFill="background1" w:themeFillShade="BF"/>
            <w:vAlign w:val="center"/>
          </w:tcPr>
          <w:p w14:paraId="4B824BAE" w14:textId="77777777" w:rsidR="00DA14B6" w:rsidRDefault="00DA14B6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609E2AB3" w14:textId="7B079C33" w:rsidR="00DA14B6" w:rsidRDefault="00DA14B6" w:rsidP="00E97290">
            <w:pPr>
              <w:pStyle w:val="-2"/>
              <w:ind w:leftChars="0" w:left="0"/>
            </w:pPr>
            <w:r>
              <w:rPr>
                <w:rFonts w:hint="eastAsia"/>
              </w:rPr>
              <w:t>TABLE_IRIS_STATUS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2ED902B9" w14:textId="077C1E30" w:rsidR="00DA14B6" w:rsidRDefault="00DA14B6" w:rsidP="00D250CB">
            <w:pPr>
              <w:pStyle w:val="-2"/>
              <w:ind w:leftChars="0" w:left="0"/>
            </w:pPr>
            <w:proofErr w:type="spellStart"/>
            <w:r>
              <w:t>I</w:t>
            </w:r>
            <w:r>
              <w:rPr>
                <w:rFonts w:hint="eastAsia"/>
              </w:rPr>
              <w:t>ris</w:t>
            </w:r>
            <w:r>
              <w:t>Status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테이블 명 지정(반드시 지정)</w:t>
            </w:r>
          </w:p>
        </w:tc>
      </w:tr>
      <w:tr w:rsidR="00F20728" w14:paraId="2F40476E" w14:textId="77777777" w:rsidTr="00052855">
        <w:tc>
          <w:tcPr>
            <w:tcW w:w="1992" w:type="dxa"/>
            <w:vMerge w:val="restart"/>
            <w:shd w:val="clear" w:color="auto" w:fill="auto"/>
            <w:vAlign w:val="center"/>
          </w:tcPr>
          <w:p w14:paraId="76F8D7D4" w14:textId="1749F08F" w:rsidR="00F20728" w:rsidRDefault="00F20728" w:rsidP="00E97290">
            <w:pPr>
              <w:pStyle w:val="-2"/>
              <w:ind w:leftChars="0" w:left="0"/>
            </w:pPr>
            <w:r>
              <w:rPr>
                <w:rFonts w:hint="eastAsia"/>
              </w:rPr>
              <w:t>RESOURCES</w:t>
            </w:r>
          </w:p>
        </w:tc>
        <w:tc>
          <w:tcPr>
            <w:tcW w:w="2848" w:type="dxa"/>
            <w:shd w:val="clear" w:color="auto" w:fill="auto"/>
          </w:tcPr>
          <w:p w14:paraId="437CD8E0" w14:textId="77777777" w:rsidR="00F20728" w:rsidRPr="004F6038" w:rsidRDefault="00F20728" w:rsidP="00E97290">
            <w:pPr>
              <w:pStyle w:val="-2"/>
              <w:ind w:leftChars="0" w:left="0"/>
            </w:pPr>
            <w:r w:rsidRPr="00A63379">
              <w:t>SERVER_LIST</w:t>
            </w:r>
          </w:p>
        </w:tc>
        <w:tc>
          <w:tcPr>
            <w:tcW w:w="3924" w:type="dxa"/>
            <w:shd w:val="clear" w:color="auto" w:fill="auto"/>
          </w:tcPr>
          <w:p w14:paraId="2798E2C4" w14:textId="77777777" w:rsidR="00F20728" w:rsidRDefault="00F20728" w:rsidP="00E97290">
            <w:pPr>
              <w:pStyle w:val="-2"/>
              <w:ind w:leftChars="0" w:left="0"/>
            </w:pPr>
            <w:r>
              <w:rPr>
                <w:rFonts w:hint="eastAsia"/>
              </w:rPr>
              <w:t>서버IP 리스트</w:t>
            </w:r>
          </w:p>
        </w:tc>
      </w:tr>
      <w:tr w:rsidR="00F20728" w14:paraId="00BF217D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500112B6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5437C275" w14:textId="77777777" w:rsidR="00F20728" w:rsidRPr="004F6038" w:rsidRDefault="00F20728" w:rsidP="00E97290">
            <w:pPr>
              <w:pStyle w:val="-2"/>
              <w:ind w:leftChars="0" w:left="0"/>
            </w:pPr>
            <w:r w:rsidRPr="00A63379">
              <w:t>SSH_PORT</w:t>
            </w:r>
          </w:p>
        </w:tc>
        <w:tc>
          <w:tcPr>
            <w:tcW w:w="3924" w:type="dxa"/>
            <w:shd w:val="clear" w:color="auto" w:fill="auto"/>
          </w:tcPr>
          <w:p w14:paraId="7A2BE362" w14:textId="77777777" w:rsidR="00F20728" w:rsidRDefault="00F20728" w:rsidP="00E97290">
            <w:pPr>
              <w:pStyle w:val="-2"/>
              <w:ind w:leftChars="0" w:left="0"/>
            </w:pPr>
            <w:r>
              <w:rPr>
                <w:rFonts w:hint="eastAsia"/>
              </w:rPr>
              <w:t>기본SSH 접속 포트</w:t>
            </w:r>
          </w:p>
        </w:tc>
      </w:tr>
      <w:tr w:rsidR="00F20728" w14:paraId="60DBF00A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3F7467B1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6FBABC61" w14:textId="77777777" w:rsidR="00F20728" w:rsidRPr="004F6038" w:rsidRDefault="00F20728" w:rsidP="00E97290">
            <w:pPr>
              <w:pStyle w:val="-2"/>
              <w:ind w:leftChars="0" w:left="0"/>
            </w:pPr>
            <w:r w:rsidRPr="00A63379">
              <w:t>USER</w:t>
            </w:r>
          </w:p>
        </w:tc>
        <w:tc>
          <w:tcPr>
            <w:tcW w:w="3924" w:type="dxa"/>
            <w:shd w:val="clear" w:color="auto" w:fill="auto"/>
          </w:tcPr>
          <w:p w14:paraId="69D9BAB0" w14:textId="77777777" w:rsidR="00F20728" w:rsidRDefault="00F20728" w:rsidP="00E97290">
            <w:pPr>
              <w:pStyle w:val="-2"/>
              <w:ind w:leftChars="0" w:left="0"/>
            </w:pPr>
            <w:r>
              <w:rPr>
                <w:rFonts w:hint="eastAsia"/>
              </w:rPr>
              <w:t>기본 SSH 접속 ID</w:t>
            </w:r>
          </w:p>
        </w:tc>
      </w:tr>
      <w:tr w:rsidR="00F20728" w14:paraId="2F3CCBA1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7094A45E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1172AA34" w14:textId="77777777" w:rsidR="00F20728" w:rsidRPr="004F6038" w:rsidRDefault="00F20728" w:rsidP="00E97290">
            <w:pPr>
              <w:pStyle w:val="-2"/>
              <w:ind w:leftChars="0" w:left="0"/>
            </w:pPr>
            <w:r w:rsidRPr="00A63379">
              <w:t>PASSWD</w:t>
            </w:r>
          </w:p>
        </w:tc>
        <w:tc>
          <w:tcPr>
            <w:tcW w:w="3924" w:type="dxa"/>
            <w:shd w:val="clear" w:color="auto" w:fill="auto"/>
          </w:tcPr>
          <w:p w14:paraId="76F850B3" w14:textId="77777777" w:rsidR="00F20728" w:rsidRDefault="00F20728" w:rsidP="00E97290">
            <w:pPr>
              <w:pStyle w:val="-2"/>
              <w:ind w:leftChars="0" w:left="0"/>
            </w:pPr>
            <w:r>
              <w:rPr>
                <w:rFonts w:hint="eastAsia"/>
              </w:rPr>
              <w:t>기본 SSH 접속 포트</w:t>
            </w:r>
          </w:p>
        </w:tc>
      </w:tr>
      <w:tr w:rsidR="00F20728" w14:paraId="156D8DA3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4A5CA8D8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5FC639A3" w14:textId="77777777" w:rsidR="00F20728" w:rsidRPr="004F6038" w:rsidRDefault="00F20728" w:rsidP="00E97290">
            <w:pPr>
              <w:pStyle w:val="-2"/>
              <w:ind w:leftChars="0" w:left="0"/>
            </w:pPr>
            <w:r w:rsidRPr="00A63379">
              <w:t>LOAD_AVG</w:t>
            </w:r>
          </w:p>
        </w:tc>
        <w:tc>
          <w:tcPr>
            <w:tcW w:w="3924" w:type="dxa"/>
            <w:shd w:val="clear" w:color="auto" w:fill="auto"/>
          </w:tcPr>
          <w:p w14:paraId="529E13E1" w14:textId="77777777" w:rsidR="00F20728" w:rsidRDefault="00F20728" w:rsidP="00E51A53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기본 LOAD AVG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 xml:space="preserve"> 값</w:t>
            </w:r>
          </w:p>
        </w:tc>
      </w:tr>
      <w:tr w:rsidR="00F20728" w14:paraId="2D43B237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26DF5319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6083B85A" w14:textId="77777777" w:rsidR="00F20728" w:rsidRPr="00A63379" w:rsidRDefault="00F20728" w:rsidP="00E97290">
            <w:pPr>
              <w:pStyle w:val="-2"/>
              <w:ind w:leftChars="0" w:left="0"/>
            </w:pPr>
            <w:r w:rsidRPr="00A63379">
              <w:t>MEMORY</w:t>
            </w:r>
          </w:p>
        </w:tc>
        <w:tc>
          <w:tcPr>
            <w:tcW w:w="3924" w:type="dxa"/>
            <w:shd w:val="clear" w:color="auto" w:fill="auto"/>
          </w:tcPr>
          <w:p w14:paraId="38443F78" w14:textId="77777777" w:rsidR="00F20728" w:rsidRDefault="00F20728" w:rsidP="00E51A53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기본 메모리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 xml:space="preserve"> 값</w:t>
            </w:r>
          </w:p>
        </w:tc>
      </w:tr>
      <w:tr w:rsidR="00F20728" w14:paraId="5B0CB6B1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1918B6BC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6426FA19" w14:textId="77777777" w:rsidR="00F20728" w:rsidRPr="00A63379" w:rsidRDefault="00F20728" w:rsidP="00E97290">
            <w:pPr>
              <w:pStyle w:val="-2"/>
              <w:ind w:leftChars="0" w:left="0"/>
            </w:pPr>
            <w:r w:rsidRPr="00A63379">
              <w:t>DISK</w:t>
            </w:r>
          </w:p>
        </w:tc>
        <w:tc>
          <w:tcPr>
            <w:tcW w:w="3924" w:type="dxa"/>
            <w:shd w:val="clear" w:color="auto" w:fill="auto"/>
          </w:tcPr>
          <w:p w14:paraId="46558CF0" w14:textId="77777777" w:rsidR="00F20728" w:rsidRDefault="00F20728" w:rsidP="00E51A53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기본 디스크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 xml:space="preserve"> 값</w:t>
            </w:r>
          </w:p>
        </w:tc>
      </w:tr>
      <w:tr w:rsidR="00F20728" w14:paraId="32B7E917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11C98689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7B3AEE43" w14:textId="77777777" w:rsidR="00F20728" w:rsidRPr="004F6038" w:rsidRDefault="00F20728" w:rsidP="00E97290">
            <w:pPr>
              <w:pStyle w:val="-2"/>
              <w:ind w:leftChars="0" w:left="0"/>
            </w:pPr>
            <w:r w:rsidRPr="00A63379">
              <w:t>SWAP</w:t>
            </w:r>
          </w:p>
        </w:tc>
        <w:tc>
          <w:tcPr>
            <w:tcW w:w="3924" w:type="dxa"/>
            <w:shd w:val="clear" w:color="auto" w:fill="auto"/>
          </w:tcPr>
          <w:p w14:paraId="1ED37EE5" w14:textId="77777777" w:rsidR="00F20728" w:rsidRDefault="00F20728" w:rsidP="00E51A53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기본 SWAP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 xml:space="preserve"> 값</w:t>
            </w:r>
          </w:p>
        </w:tc>
      </w:tr>
      <w:tr w:rsidR="00F20728" w14:paraId="30E1211E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5475DF49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4903DBBF" w14:textId="77777777" w:rsidR="00F20728" w:rsidRPr="00A63379" w:rsidRDefault="00F20728" w:rsidP="00E97290">
            <w:pPr>
              <w:pStyle w:val="-2"/>
              <w:ind w:leftChars="0" w:left="0"/>
            </w:pPr>
            <w:r>
              <w:t>LOG_SECOND</w:t>
            </w:r>
          </w:p>
        </w:tc>
        <w:tc>
          <w:tcPr>
            <w:tcW w:w="3924" w:type="dxa"/>
            <w:shd w:val="clear" w:color="auto" w:fill="auto"/>
          </w:tcPr>
          <w:p w14:paraId="3411FB44" w14:textId="77777777" w:rsidR="00F20728" w:rsidRDefault="00F20728" w:rsidP="00F20728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LOG수집시간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 xml:space="preserve"> 값</w:t>
            </w:r>
          </w:p>
        </w:tc>
      </w:tr>
      <w:tr w:rsidR="00F20728" w14:paraId="3468F3E3" w14:textId="77777777" w:rsidTr="00052855">
        <w:tc>
          <w:tcPr>
            <w:tcW w:w="1992" w:type="dxa"/>
            <w:vMerge/>
            <w:shd w:val="clear" w:color="auto" w:fill="auto"/>
            <w:vAlign w:val="center"/>
          </w:tcPr>
          <w:p w14:paraId="47C04554" w14:textId="77777777" w:rsidR="00F20728" w:rsidRDefault="00F20728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auto"/>
          </w:tcPr>
          <w:p w14:paraId="363081A8" w14:textId="77777777" w:rsidR="00F20728" w:rsidRPr="00A63379" w:rsidRDefault="00F20728" w:rsidP="00E97290">
            <w:pPr>
              <w:pStyle w:val="-2"/>
              <w:ind w:leftChars="0" w:left="0"/>
            </w:pPr>
            <w:r>
              <w:rPr>
                <w:rFonts w:hint="eastAsia"/>
              </w:rPr>
              <w:t>FILE_SECOND</w:t>
            </w:r>
          </w:p>
        </w:tc>
        <w:tc>
          <w:tcPr>
            <w:tcW w:w="3924" w:type="dxa"/>
            <w:shd w:val="clear" w:color="auto" w:fill="auto"/>
          </w:tcPr>
          <w:p w14:paraId="7DEAD136" w14:textId="77777777" w:rsidR="00F20728" w:rsidRDefault="00F20728" w:rsidP="00E51A53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FILE수집시간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 xml:space="preserve"> 값</w:t>
            </w:r>
          </w:p>
        </w:tc>
      </w:tr>
      <w:tr w:rsidR="004B5F4F" w14:paraId="172DC0C1" w14:textId="77777777" w:rsidTr="00052855">
        <w:tc>
          <w:tcPr>
            <w:tcW w:w="1992" w:type="dxa"/>
            <w:vMerge w:val="restart"/>
            <w:shd w:val="clear" w:color="auto" w:fill="BFBFBF" w:themeFill="background1" w:themeFillShade="BF"/>
            <w:vAlign w:val="center"/>
          </w:tcPr>
          <w:p w14:paraId="39611B44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>Server IP1</w:t>
            </w:r>
          </w:p>
          <w:p w14:paraId="5D5FC456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>Server IP2</w:t>
            </w:r>
          </w:p>
          <w:p w14:paraId="3DFBFFC5" w14:textId="77777777" w:rsidR="004B5F4F" w:rsidRDefault="004B5F4F" w:rsidP="00E97290">
            <w:pPr>
              <w:pStyle w:val="-2"/>
              <w:ind w:leftChars="0" w:left="0"/>
            </w:pPr>
            <w:r>
              <w:t>…</w:t>
            </w:r>
          </w:p>
        </w:tc>
        <w:tc>
          <w:tcPr>
            <w:tcW w:w="2848" w:type="dxa"/>
            <w:shd w:val="clear" w:color="auto" w:fill="BFBFBF" w:themeFill="background1" w:themeFillShade="BF"/>
          </w:tcPr>
          <w:p w14:paraId="078FEAF5" w14:textId="77777777" w:rsidR="004B5F4F" w:rsidRPr="004F6038" w:rsidRDefault="004B5F4F" w:rsidP="00E97290">
            <w:pPr>
              <w:pStyle w:val="-2"/>
              <w:ind w:leftChars="0" w:left="0"/>
            </w:pPr>
            <w:r w:rsidRPr="00A63379">
              <w:t>SSH_PORT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373569EF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>해당 서버의 SSH 접속 포트(생략가능)</w:t>
            </w:r>
          </w:p>
        </w:tc>
      </w:tr>
      <w:tr w:rsidR="004B5F4F" w14:paraId="0E80D40F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5148782A" w14:textId="77777777" w:rsidR="004B5F4F" w:rsidRDefault="004B5F4F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6436CB1B" w14:textId="77777777" w:rsidR="004B5F4F" w:rsidRPr="004F6038" w:rsidRDefault="004B5F4F" w:rsidP="00E97290">
            <w:pPr>
              <w:pStyle w:val="-2"/>
              <w:ind w:leftChars="0" w:left="0"/>
            </w:pPr>
            <w:r w:rsidRPr="00A63379">
              <w:t>USER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251AC192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>해당 서버의 SSH 접속 ID(생략가능)</w:t>
            </w:r>
          </w:p>
        </w:tc>
      </w:tr>
      <w:tr w:rsidR="004B5F4F" w14:paraId="00FAEC51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7F540B01" w14:textId="77777777" w:rsidR="004B5F4F" w:rsidRDefault="004B5F4F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5637111C" w14:textId="77777777" w:rsidR="004B5F4F" w:rsidRPr="004F6038" w:rsidRDefault="004B5F4F" w:rsidP="00E97290">
            <w:pPr>
              <w:pStyle w:val="-2"/>
              <w:ind w:leftChars="0" w:left="0"/>
            </w:pPr>
            <w:r w:rsidRPr="00A63379">
              <w:t>PASSWD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199840CE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>해당 서버의 SSH 접속 포트(생략가능)</w:t>
            </w:r>
          </w:p>
        </w:tc>
      </w:tr>
      <w:tr w:rsidR="004B5F4F" w14:paraId="47755B3D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35488BDC" w14:textId="77777777" w:rsidR="004B5F4F" w:rsidRDefault="004B5F4F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3B2A45C0" w14:textId="77777777" w:rsidR="004B5F4F" w:rsidRPr="004F6038" w:rsidRDefault="004B5F4F" w:rsidP="00E97290">
            <w:pPr>
              <w:pStyle w:val="-2"/>
              <w:ind w:leftChars="0" w:left="0"/>
            </w:pPr>
            <w:r w:rsidRPr="00A63379">
              <w:t>LOAD_AVG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5FC29906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해당 서버의 LOAD AVG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>(생략가능)</w:t>
            </w:r>
          </w:p>
        </w:tc>
      </w:tr>
      <w:tr w:rsidR="004B5F4F" w14:paraId="6D998E67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7C3A07C0" w14:textId="77777777" w:rsidR="004B5F4F" w:rsidRDefault="004B5F4F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594853B9" w14:textId="77777777" w:rsidR="004B5F4F" w:rsidRPr="00A63379" w:rsidRDefault="004B5F4F" w:rsidP="00E97290">
            <w:pPr>
              <w:pStyle w:val="-2"/>
              <w:ind w:leftChars="0" w:left="0"/>
            </w:pPr>
            <w:r w:rsidRPr="00A63379">
              <w:t>MEMORY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46C0CD87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해당 서버의 MEMORY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>(생략가능)</w:t>
            </w:r>
          </w:p>
        </w:tc>
      </w:tr>
      <w:tr w:rsidR="004B5F4F" w14:paraId="5CB35FAE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36F907DE" w14:textId="77777777" w:rsidR="004B5F4F" w:rsidRDefault="004B5F4F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0AAFB2A2" w14:textId="77777777" w:rsidR="004B5F4F" w:rsidRPr="00A63379" w:rsidRDefault="004B5F4F" w:rsidP="00E97290">
            <w:pPr>
              <w:pStyle w:val="-2"/>
              <w:ind w:leftChars="0" w:left="0"/>
            </w:pPr>
            <w:r w:rsidRPr="00A63379">
              <w:t>DISK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1164A24F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해당 서버의 DISK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>(생략가능)</w:t>
            </w:r>
          </w:p>
        </w:tc>
      </w:tr>
      <w:tr w:rsidR="004B5F4F" w14:paraId="4284B84C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686A6BC7" w14:textId="77777777" w:rsidR="004B5F4F" w:rsidRDefault="004B5F4F" w:rsidP="00E97290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55B59BC4" w14:textId="77777777" w:rsidR="004B5F4F" w:rsidRPr="004F6038" w:rsidRDefault="004B5F4F" w:rsidP="00E97290">
            <w:pPr>
              <w:pStyle w:val="-2"/>
              <w:ind w:leftChars="0" w:left="0"/>
            </w:pPr>
            <w:r w:rsidRPr="00A63379">
              <w:t>SWAP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33258C50" w14:textId="77777777" w:rsidR="004B5F4F" w:rsidRDefault="004B5F4F" w:rsidP="00E97290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해당 서버의 SWAP </w:t>
            </w:r>
            <w:proofErr w:type="spellStart"/>
            <w:r>
              <w:rPr>
                <w:rFonts w:hint="eastAsia"/>
              </w:rPr>
              <w:t>임계치</w:t>
            </w:r>
            <w:proofErr w:type="spellEnd"/>
            <w:r>
              <w:rPr>
                <w:rFonts w:hint="eastAsia"/>
              </w:rPr>
              <w:t>(생략가능)</w:t>
            </w:r>
          </w:p>
        </w:tc>
      </w:tr>
      <w:tr w:rsidR="004B5F4F" w14:paraId="5FBBC607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4336A017" w14:textId="77777777" w:rsidR="004B5F4F" w:rsidRDefault="004B5F4F" w:rsidP="007B5877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21A875DD" w14:textId="1E8FF661" w:rsidR="004B5F4F" w:rsidRPr="00A63379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LOG_PATH_LIST 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56BE5B27" w14:textId="27921C7F" w:rsidR="004B5F4F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IP에서 찾고자 하는 </w:t>
            </w:r>
            <w:r>
              <w:t>LOG_PATH (</w:t>
            </w:r>
            <w:r>
              <w:rPr>
                <w:rFonts w:hint="eastAsia"/>
              </w:rPr>
              <w:t>생략가능)</w:t>
            </w:r>
          </w:p>
        </w:tc>
      </w:tr>
      <w:tr w:rsidR="004B5F4F" w14:paraId="609D0D0D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41A8D2BC" w14:textId="77777777" w:rsidR="004B5F4F" w:rsidRDefault="004B5F4F" w:rsidP="007B5877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04A9481F" w14:textId="228F3E63" w:rsidR="004B5F4F" w:rsidRPr="00A63379" w:rsidRDefault="004B5F4F" w:rsidP="007B5877">
            <w:pPr>
              <w:pStyle w:val="-2"/>
              <w:ind w:leftChars="0" w:left="0"/>
            </w:pPr>
            <w:r>
              <w:t>LOG_</w:t>
            </w:r>
            <w:r>
              <w:rPr>
                <w:rFonts w:hint="eastAsia"/>
              </w:rPr>
              <w:t>TITLE_LIST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6D408E39" w14:textId="2911B67A" w:rsidR="004B5F4F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LOG_PATH에 부여할 </w:t>
            </w:r>
            <w:r>
              <w:t>TITLE (</w:t>
            </w:r>
            <w:r>
              <w:rPr>
                <w:rFonts w:hint="eastAsia"/>
              </w:rPr>
              <w:t>생략가능)</w:t>
            </w:r>
          </w:p>
        </w:tc>
      </w:tr>
      <w:tr w:rsidR="004B5F4F" w14:paraId="6FFFF157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47E66C37" w14:textId="77777777" w:rsidR="004B5F4F" w:rsidRDefault="004B5F4F" w:rsidP="007B5877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6DD24881" w14:textId="48DA7FF4" w:rsidR="004B5F4F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>LOG_FIND_STRING_LIST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3734647D" w14:textId="78427865" w:rsidR="004B5F4F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>로그파일 내</w:t>
            </w:r>
            <w:r>
              <w:t>FIND</w:t>
            </w:r>
            <w:r>
              <w:rPr>
                <w:rFonts w:hint="eastAsia"/>
              </w:rPr>
              <w:t xml:space="preserve">할 </w:t>
            </w:r>
            <w:r>
              <w:t>LIN</w:t>
            </w:r>
            <w:r>
              <w:rPr>
                <w:rFonts w:hint="eastAsia"/>
              </w:rPr>
              <w:t xml:space="preserve">E에 포함한 </w:t>
            </w:r>
            <w:r>
              <w:t>STRING (</w:t>
            </w:r>
            <w:r>
              <w:rPr>
                <w:rFonts w:hint="eastAsia"/>
              </w:rPr>
              <w:t>생략가능)</w:t>
            </w:r>
          </w:p>
        </w:tc>
      </w:tr>
      <w:tr w:rsidR="004B5F4F" w14:paraId="50CA3438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57CECB0E" w14:textId="77777777" w:rsidR="004B5F4F" w:rsidRDefault="004B5F4F" w:rsidP="007B5877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3350CB1A" w14:textId="7842215B" w:rsidR="004B5F4F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>VALUE_PATT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3D8C7751" w14:textId="15124089" w:rsidR="004B5F4F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추출되어진 LINE내에서 찾아낼 패턴 </w:t>
            </w:r>
            <w:r>
              <w:t>(</w:t>
            </w:r>
            <w:r>
              <w:rPr>
                <w:rFonts w:hint="eastAsia"/>
              </w:rPr>
              <w:t>생략가능)</w:t>
            </w:r>
          </w:p>
        </w:tc>
      </w:tr>
      <w:tr w:rsidR="004B5F4F" w14:paraId="4D235103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54D048E6" w14:textId="77777777" w:rsidR="004B5F4F" w:rsidRDefault="004B5F4F" w:rsidP="007B5877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55898EBF" w14:textId="6BD41AB5" w:rsidR="004B5F4F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>FILE_PATH_LIST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19362482" w14:textId="2AB8F816" w:rsidR="004B5F4F" w:rsidRDefault="004B5F4F" w:rsidP="007B5877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IP에서 찾고자 하는 </w:t>
            </w:r>
            <w:r>
              <w:t>FILE_PATH (</w:t>
            </w:r>
            <w:r>
              <w:rPr>
                <w:rFonts w:hint="eastAsia"/>
              </w:rPr>
              <w:t>생략가능)</w:t>
            </w:r>
          </w:p>
        </w:tc>
      </w:tr>
      <w:tr w:rsidR="004B5F4F" w14:paraId="3379DD28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129FF0D9" w14:textId="77777777" w:rsidR="004B5F4F" w:rsidRDefault="004B5F4F" w:rsidP="004B5F4F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1CE76E4E" w14:textId="237AA36F" w:rsidR="004B5F4F" w:rsidRDefault="004B5F4F" w:rsidP="004B5F4F">
            <w:pPr>
              <w:pStyle w:val="-2"/>
              <w:ind w:leftChars="0" w:left="0"/>
            </w:pPr>
            <w:r>
              <w:rPr>
                <w:rFonts w:hint="eastAsia"/>
              </w:rPr>
              <w:t>FILE_TITLE_LIST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757F6606" w14:textId="4C0DA565" w:rsidR="004B5F4F" w:rsidRDefault="004B5F4F" w:rsidP="004B5F4F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FILE_PATH에 부여할 </w:t>
            </w:r>
            <w:r>
              <w:t>TITLE(</w:t>
            </w:r>
            <w:r>
              <w:rPr>
                <w:rFonts w:hint="eastAsia"/>
              </w:rPr>
              <w:t>생략가능)</w:t>
            </w:r>
          </w:p>
        </w:tc>
      </w:tr>
      <w:tr w:rsidR="004B5F4F" w14:paraId="21FFC499" w14:textId="77777777" w:rsidTr="00052855">
        <w:tc>
          <w:tcPr>
            <w:tcW w:w="1992" w:type="dxa"/>
            <w:vMerge/>
            <w:shd w:val="clear" w:color="auto" w:fill="BFBFBF" w:themeFill="background1" w:themeFillShade="BF"/>
          </w:tcPr>
          <w:p w14:paraId="65260D70" w14:textId="77777777" w:rsidR="004B5F4F" w:rsidRDefault="004B5F4F" w:rsidP="004B5F4F">
            <w:pPr>
              <w:pStyle w:val="-2"/>
              <w:ind w:leftChars="0" w:left="0"/>
            </w:pPr>
          </w:p>
        </w:tc>
        <w:tc>
          <w:tcPr>
            <w:tcW w:w="2848" w:type="dxa"/>
            <w:shd w:val="clear" w:color="auto" w:fill="BFBFBF" w:themeFill="background1" w:themeFillShade="BF"/>
          </w:tcPr>
          <w:p w14:paraId="7FDE6D95" w14:textId="573E36CD" w:rsidR="004B5F4F" w:rsidRDefault="004B5F4F" w:rsidP="004B5F4F">
            <w:pPr>
              <w:pStyle w:val="-2"/>
              <w:ind w:leftChars="0" w:left="0"/>
            </w:pPr>
            <w:r>
              <w:rPr>
                <w:rFonts w:hint="eastAsia"/>
              </w:rPr>
              <w:t>FILE_FIND_STRING_LIST</w:t>
            </w:r>
          </w:p>
        </w:tc>
        <w:tc>
          <w:tcPr>
            <w:tcW w:w="3924" w:type="dxa"/>
            <w:shd w:val="clear" w:color="auto" w:fill="BFBFBF" w:themeFill="background1" w:themeFillShade="BF"/>
          </w:tcPr>
          <w:p w14:paraId="131EDC8D" w14:textId="6D16BA1B" w:rsidR="004B5F4F" w:rsidRDefault="004B5F4F" w:rsidP="00A43948">
            <w:pPr>
              <w:pStyle w:val="-2"/>
              <w:ind w:leftChars="0" w:left="0"/>
            </w:pPr>
            <w:r>
              <w:rPr>
                <w:rFonts w:hint="eastAsia"/>
              </w:rPr>
              <w:t>FILE_PAT</w:t>
            </w:r>
            <w:r>
              <w:t>H</w:t>
            </w:r>
            <w:r>
              <w:rPr>
                <w:rFonts w:hint="eastAsia"/>
              </w:rPr>
              <w:t>목록에서</w:t>
            </w:r>
            <w:r>
              <w:t xml:space="preserve"> </w:t>
            </w:r>
            <w:r>
              <w:rPr>
                <w:rFonts w:hint="eastAsia"/>
              </w:rPr>
              <w:t>찾을 STRING</w:t>
            </w:r>
            <w:r>
              <w:t xml:space="preserve"> (</w:t>
            </w:r>
            <w:r>
              <w:rPr>
                <w:rFonts w:hint="eastAsia"/>
              </w:rPr>
              <w:t>생략가능</w:t>
            </w:r>
            <w:r w:rsidR="00A43948">
              <w:t>)</w:t>
            </w:r>
          </w:p>
        </w:tc>
      </w:tr>
    </w:tbl>
    <w:p w14:paraId="55493F85" w14:textId="77777777" w:rsidR="00052855" w:rsidRPr="004B5F4F" w:rsidRDefault="00052855" w:rsidP="00052855">
      <w:pPr>
        <w:pStyle w:val="-2"/>
        <w:numPr>
          <w:ilvl w:val="0"/>
          <w:numId w:val="28"/>
        </w:numPr>
        <w:ind w:leftChars="0"/>
        <w:rPr>
          <w:color w:val="FF0000"/>
        </w:rPr>
      </w:pPr>
      <w:r>
        <w:rPr>
          <w:rFonts w:hint="eastAsia"/>
          <w:color w:val="FF0000"/>
        </w:rPr>
        <w:t>기본적으로 Resources에 설정된 정보로 서버의 Resource 정보를 수집 또는 필터를 수행하고 Server IP가 존재하면 해당 서버는 입력된 서버의 정보로 수집 또는 필터 수행</w:t>
      </w:r>
    </w:p>
    <w:p w14:paraId="363B3666" w14:textId="7FAE878D" w:rsidR="00CA28CE" w:rsidRPr="004D1665" w:rsidRDefault="00052855" w:rsidP="004D1665">
      <w:pPr>
        <w:pStyle w:val="-2"/>
        <w:numPr>
          <w:ilvl w:val="0"/>
          <w:numId w:val="28"/>
        </w:numPr>
        <w:ind w:leftChars="0"/>
        <w:rPr>
          <w:color w:val="FF0000"/>
        </w:rPr>
      </w:pPr>
      <w:proofErr w:type="spellStart"/>
      <w:r w:rsidRPr="004D1665">
        <w:rPr>
          <w:color w:val="FF0000"/>
        </w:rPr>
        <w:t>NotiDB</w:t>
      </w:r>
      <w:proofErr w:type="spellEnd"/>
      <w:r w:rsidRPr="004D1665">
        <w:rPr>
          <w:rFonts w:hint="eastAsia"/>
          <w:color w:val="FF0000"/>
        </w:rPr>
        <w:t xml:space="preserve">의 경우에는 한번에 모든 </w:t>
      </w:r>
      <w:r w:rsidRPr="004D1665">
        <w:rPr>
          <w:color w:val="FF0000"/>
        </w:rPr>
        <w:t>IP</w:t>
      </w:r>
      <w:r w:rsidRPr="004D1665">
        <w:rPr>
          <w:rFonts w:hint="eastAsia"/>
          <w:color w:val="FF0000"/>
        </w:rPr>
        <w:t xml:space="preserve">의 내용을 </w:t>
      </w:r>
      <w:r w:rsidRPr="004D1665">
        <w:rPr>
          <w:color w:val="FF0000"/>
        </w:rPr>
        <w:t>INSERT</w:t>
      </w:r>
      <w:r w:rsidRPr="004D1665">
        <w:rPr>
          <w:rFonts w:hint="eastAsia"/>
          <w:color w:val="FF0000"/>
        </w:rPr>
        <w:t xml:space="preserve">하는 기능만 하기 때문에 따로 </w:t>
      </w:r>
      <w:r w:rsidRPr="004D1665">
        <w:rPr>
          <w:color w:val="FF0000"/>
        </w:rPr>
        <w:t>Server IP</w:t>
      </w:r>
      <w:r w:rsidR="004D1665" w:rsidRPr="004D1665">
        <w:rPr>
          <w:rFonts w:hint="eastAsia"/>
          <w:color w:val="FF0000"/>
        </w:rPr>
        <w:t>에 존재하지 않는다.</w:t>
      </w:r>
      <w:r w:rsidR="004D1665" w:rsidRPr="004D1665">
        <w:rPr>
          <w:color w:val="FF0000"/>
        </w:rPr>
        <w:t xml:space="preserve"> </w:t>
      </w:r>
    </w:p>
    <w:p w14:paraId="091F8DC9" w14:textId="1EA40485" w:rsidR="00525D01" w:rsidRDefault="00E15A97" w:rsidP="004B5F4F">
      <w:pPr>
        <w:pStyle w:val="2"/>
        <w:numPr>
          <w:ilvl w:val="0"/>
          <w:numId w:val="0"/>
        </w:numPr>
      </w:pPr>
      <w:bookmarkStart w:id="9" w:name="_Toc423438591"/>
      <w:r>
        <w:rPr>
          <w:rFonts w:hint="eastAsia"/>
        </w:rPr>
        <w:t>2.</w:t>
      </w:r>
      <w:r w:rsidR="005D1721">
        <w:t>5</w:t>
      </w:r>
      <w:r w:rsidR="00FB389F">
        <w:t>.</w:t>
      </w:r>
      <w:r w:rsidR="00525D01">
        <w:t xml:space="preserve"> </w:t>
      </w:r>
      <w:proofErr w:type="spellStart"/>
      <w:r w:rsidR="00525D01">
        <w:t>Config</w:t>
      </w:r>
      <w:proofErr w:type="spellEnd"/>
      <w:r w:rsidR="00525D01">
        <w:rPr>
          <w:rFonts w:hint="eastAsia"/>
        </w:rPr>
        <w:t>파일</w:t>
      </w:r>
      <w:r w:rsidR="00525D01">
        <w:rPr>
          <w:rFonts w:hint="eastAsia"/>
        </w:rPr>
        <w:t xml:space="preserve"> </w:t>
      </w:r>
      <w:r w:rsidR="00525D01">
        <w:rPr>
          <w:rFonts w:hint="eastAsia"/>
        </w:rPr>
        <w:t>예시</w:t>
      </w:r>
      <w:bookmarkEnd w:id="9"/>
      <w:r w:rsidR="00525D01">
        <w:t xml:space="preserve"> </w:t>
      </w:r>
    </w:p>
    <w:tbl>
      <w:tblPr>
        <w:tblStyle w:val="aff"/>
        <w:tblW w:w="0" w:type="auto"/>
        <w:tblInd w:w="440" w:type="dxa"/>
        <w:tblLook w:val="04A0" w:firstRow="1" w:lastRow="0" w:firstColumn="1" w:lastColumn="0" w:noHBand="0" w:noVBand="1"/>
      </w:tblPr>
      <w:tblGrid>
        <w:gridCol w:w="8764"/>
      </w:tblGrid>
      <w:tr w:rsidR="00525D01" w14:paraId="41525BD3" w14:textId="77777777" w:rsidTr="00525D01">
        <w:tc>
          <w:tcPr>
            <w:tcW w:w="9204" w:type="dxa"/>
          </w:tcPr>
          <w:p w14:paraId="220EEF56" w14:textId="4E8076F8" w:rsidR="00525D01" w:rsidRDefault="00525D01" w:rsidP="00525D01">
            <w:pPr>
              <w:pStyle w:val="-2"/>
              <w:ind w:leftChars="0" w:left="0"/>
            </w:pPr>
            <w:r>
              <w:t>[Log]</w:t>
            </w:r>
          </w:p>
          <w:p w14:paraId="32007F26" w14:textId="703691F6" w:rsidR="00525D01" w:rsidRDefault="00525D01" w:rsidP="00525D01">
            <w:pPr>
              <w:pStyle w:val="-2"/>
              <w:ind w:leftChars="0" w:left="0"/>
            </w:pPr>
            <w:proofErr w:type="spellStart"/>
            <w:r>
              <w:t>LogFilePat</w:t>
            </w:r>
            <w:r w:rsidR="00A43948">
              <w:t>h</w:t>
            </w:r>
            <w:proofErr w:type="spellEnd"/>
            <w:r w:rsidR="00A43948">
              <w:t xml:space="preserve"> = /home/dev/user/</w:t>
            </w:r>
            <w:r>
              <w:t>SMS</w:t>
            </w:r>
          </w:p>
          <w:p w14:paraId="581AB007" w14:textId="12FC6150" w:rsidR="00525D01" w:rsidRDefault="00525D01" w:rsidP="00525D01">
            <w:pPr>
              <w:pStyle w:val="-2"/>
              <w:ind w:leftChars="0" w:left="0"/>
            </w:pPr>
            <w:proofErr w:type="spellStart"/>
            <w:r>
              <w:t>LogFileSize</w:t>
            </w:r>
            <w:proofErr w:type="spellEnd"/>
            <w:r>
              <w:t xml:space="preserve"> = 1000000</w:t>
            </w:r>
          </w:p>
          <w:p w14:paraId="12DFEF39" w14:textId="77777777" w:rsidR="00525D01" w:rsidRDefault="00525D01" w:rsidP="00525D01">
            <w:pPr>
              <w:pStyle w:val="-2"/>
              <w:ind w:leftChars="0" w:left="0"/>
            </w:pPr>
            <w:proofErr w:type="spellStart"/>
            <w:r>
              <w:t>LogFlieCount</w:t>
            </w:r>
            <w:proofErr w:type="spellEnd"/>
            <w:r>
              <w:t xml:space="preserve"> = 10</w:t>
            </w:r>
          </w:p>
          <w:p w14:paraId="33E92471" w14:textId="77777777" w:rsidR="00525D01" w:rsidRDefault="00525D01" w:rsidP="00525D01">
            <w:pPr>
              <w:pStyle w:val="-2"/>
              <w:ind w:leftChars="0" w:left="0"/>
            </w:pPr>
          </w:p>
          <w:p w14:paraId="1227C883" w14:textId="77777777" w:rsidR="00525D01" w:rsidRDefault="00525D01" w:rsidP="00525D01">
            <w:pPr>
              <w:pStyle w:val="-2"/>
              <w:ind w:leftChars="0" w:left="0"/>
            </w:pPr>
            <w:r>
              <w:t>[SMS]</w:t>
            </w:r>
          </w:p>
          <w:p w14:paraId="1B440BAE" w14:textId="77777777" w:rsidR="00525D01" w:rsidRDefault="00525D01" w:rsidP="00525D01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#SK와 </w:t>
            </w:r>
            <w:proofErr w:type="spellStart"/>
            <w:r>
              <w:rPr>
                <w:rFonts w:hint="eastAsia"/>
              </w:rPr>
              <w:t>모비젠</w:t>
            </w:r>
            <w:proofErr w:type="spellEnd"/>
            <w:r>
              <w:rPr>
                <w:rFonts w:hint="eastAsia"/>
              </w:rPr>
              <w:t xml:space="preserve"> SMS 모듈이 다름</w:t>
            </w:r>
          </w:p>
          <w:p w14:paraId="1C80CDA2" w14:textId="7C42B8EB" w:rsidR="00525D01" w:rsidRDefault="00525D01" w:rsidP="00525D01">
            <w:pPr>
              <w:pStyle w:val="-2"/>
              <w:ind w:leftChars="0" w:left="0"/>
            </w:pPr>
            <w:r>
              <w:t>TITLE = SMS_TITLE</w:t>
            </w:r>
          </w:p>
          <w:p w14:paraId="145D74E7" w14:textId="56822A4B" w:rsidR="00525D01" w:rsidRDefault="00525D01" w:rsidP="00525D01">
            <w:pPr>
              <w:pStyle w:val="-2"/>
              <w:ind w:leftChars="0" w:left="0"/>
            </w:pPr>
            <w:r>
              <w:t>SKTSMSIP = 111.222.111.222</w:t>
            </w:r>
          </w:p>
          <w:p w14:paraId="605A8C78" w14:textId="78A2F870" w:rsidR="00525D01" w:rsidRDefault="00525D01" w:rsidP="00525D01">
            <w:pPr>
              <w:pStyle w:val="-2"/>
              <w:ind w:leftChars="0" w:left="0"/>
            </w:pPr>
            <w:proofErr w:type="spellStart"/>
            <w:r>
              <w:t>SKTSMSPort</w:t>
            </w:r>
            <w:proofErr w:type="spellEnd"/>
            <w:r>
              <w:t xml:space="preserve"> = 1</w:t>
            </w:r>
          </w:p>
          <w:p w14:paraId="0CCBCD89" w14:textId="4FC1F99C" w:rsidR="00525D01" w:rsidRDefault="00525D01" w:rsidP="00525D01">
            <w:pPr>
              <w:pStyle w:val="-2"/>
              <w:ind w:leftChars="0" w:left="0"/>
            </w:pPr>
            <w:r>
              <w:t>KTSMSIP = 111.222.111.222</w:t>
            </w:r>
          </w:p>
          <w:p w14:paraId="0198B081" w14:textId="1F440669" w:rsidR="00525D01" w:rsidRDefault="00525D01" w:rsidP="00525D01">
            <w:pPr>
              <w:pStyle w:val="-2"/>
              <w:ind w:leftChars="0" w:left="0"/>
            </w:pPr>
            <w:proofErr w:type="spellStart"/>
            <w:r>
              <w:t>KTSMSPort</w:t>
            </w:r>
            <w:proofErr w:type="spellEnd"/>
            <w:r>
              <w:t xml:space="preserve"> = 2</w:t>
            </w:r>
          </w:p>
          <w:p w14:paraId="59B7ED06" w14:textId="18C4BD64" w:rsidR="00525D01" w:rsidRDefault="00525D01" w:rsidP="00525D01">
            <w:pPr>
              <w:pStyle w:val="-2"/>
              <w:ind w:leftChars="0" w:left="0"/>
            </w:pPr>
            <w:r>
              <w:lastRenderedPageBreak/>
              <w:t>LGUSMSIP = 111.222.111.222</w:t>
            </w:r>
          </w:p>
          <w:p w14:paraId="000CE6D0" w14:textId="3FAD8889" w:rsidR="00525D01" w:rsidRDefault="00525D01" w:rsidP="00525D01">
            <w:pPr>
              <w:pStyle w:val="-2"/>
              <w:ind w:leftChars="0" w:left="0"/>
            </w:pPr>
            <w:proofErr w:type="spellStart"/>
            <w:r>
              <w:t>LGUSMSPort</w:t>
            </w:r>
            <w:proofErr w:type="spellEnd"/>
            <w:r>
              <w:t xml:space="preserve"> = 3</w:t>
            </w:r>
          </w:p>
          <w:p w14:paraId="09FF5A29" w14:textId="77777777" w:rsidR="00525D01" w:rsidRDefault="00525D01" w:rsidP="00525D01">
            <w:pPr>
              <w:pStyle w:val="-2"/>
              <w:ind w:leftChars="0" w:left="0"/>
            </w:pPr>
            <w:r>
              <w:rPr>
                <w:rFonts w:hint="eastAsia"/>
              </w:rPr>
              <w:t>#</w:t>
            </w:r>
            <w:proofErr w:type="spellStart"/>
            <w:r>
              <w:rPr>
                <w:rFonts w:hint="eastAsia"/>
              </w:rPr>
              <w:t>NumberList</w:t>
            </w:r>
            <w:proofErr w:type="spellEnd"/>
            <w:r>
              <w:rPr>
                <w:rFonts w:hint="eastAsia"/>
              </w:rPr>
              <w:t>는 통신사</w:t>
            </w:r>
            <w:proofErr w:type="gramStart"/>
            <w:r>
              <w:rPr>
                <w:rFonts w:hint="eastAsia"/>
              </w:rPr>
              <w:t>:번호,통신사:번호</w:t>
            </w:r>
            <w:proofErr w:type="gramEnd"/>
            <w:r>
              <w:rPr>
                <w:rFonts w:hint="eastAsia"/>
              </w:rPr>
              <w:t>....</w:t>
            </w:r>
          </w:p>
          <w:p w14:paraId="24328AE6" w14:textId="77777777" w:rsidR="00525D01" w:rsidRDefault="00525D01" w:rsidP="00525D01">
            <w:pPr>
              <w:pStyle w:val="-2"/>
              <w:ind w:leftChars="0" w:left="0"/>
            </w:pPr>
            <w:r>
              <w:rPr>
                <w:rFonts w:hint="eastAsia"/>
              </w:rPr>
              <w:t>#통신사는 SKT</w:t>
            </w:r>
            <w:proofErr w:type="gramStart"/>
            <w:r>
              <w:rPr>
                <w:rFonts w:hint="eastAsia"/>
              </w:rPr>
              <w:t>,KT,LGU</w:t>
            </w:r>
            <w:proofErr w:type="gramEnd"/>
          </w:p>
          <w:p w14:paraId="42075CEF" w14:textId="07342B27" w:rsidR="00525D01" w:rsidRDefault="00525D01" w:rsidP="00525D01">
            <w:pPr>
              <w:pStyle w:val="-2"/>
              <w:ind w:leftChars="0" w:left="0"/>
            </w:pPr>
            <w:proofErr w:type="spellStart"/>
            <w:r>
              <w:t>NumberList</w:t>
            </w:r>
            <w:proofErr w:type="spellEnd"/>
            <w:r>
              <w:t xml:space="preserve"> = SKT:01011112222,LGU:01011112222,KT:01011112222</w:t>
            </w:r>
          </w:p>
          <w:p w14:paraId="2F851A1C" w14:textId="77777777" w:rsidR="00525D01" w:rsidRDefault="00525D01" w:rsidP="00525D01">
            <w:pPr>
              <w:pStyle w:val="-2"/>
              <w:ind w:leftChars="0" w:left="0"/>
            </w:pPr>
            <w:proofErr w:type="spellStart"/>
            <w:r>
              <w:t>SendNumber</w:t>
            </w:r>
            <w:proofErr w:type="spellEnd"/>
            <w:r>
              <w:t xml:space="preserve"> = 0211112222</w:t>
            </w:r>
          </w:p>
          <w:p w14:paraId="2047837C" w14:textId="77777777" w:rsidR="00525D01" w:rsidRDefault="00525D01" w:rsidP="00525D01">
            <w:pPr>
              <w:pStyle w:val="-2"/>
              <w:ind w:leftChars="0" w:left="0"/>
            </w:pPr>
          </w:p>
          <w:p w14:paraId="728BE151" w14:textId="77777777" w:rsidR="00525D01" w:rsidRDefault="00525D01" w:rsidP="00525D01">
            <w:pPr>
              <w:pStyle w:val="-2"/>
              <w:ind w:leftChars="0" w:left="0"/>
            </w:pPr>
            <w:r>
              <w:t>[EMAIL]</w:t>
            </w:r>
          </w:p>
          <w:p w14:paraId="7B4FE63F" w14:textId="6F954C01" w:rsidR="00525D01" w:rsidRDefault="00525D01" w:rsidP="00525D01">
            <w:pPr>
              <w:pStyle w:val="-2"/>
              <w:ind w:leftChars="0" w:left="0"/>
            </w:pPr>
            <w:r>
              <w:t>TITLE = EMAIL_TITLE</w:t>
            </w:r>
          </w:p>
          <w:p w14:paraId="4340E89C" w14:textId="3014CCDA" w:rsidR="00525D01" w:rsidRDefault="00525D01" w:rsidP="00525D01">
            <w:pPr>
              <w:pStyle w:val="-2"/>
              <w:ind w:leftChars="0" w:left="0"/>
            </w:pPr>
            <w:r>
              <w:t>EMAILLIST = hongil_dong@mailAddr.com</w:t>
            </w:r>
          </w:p>
          <w:p w14:paraId="2C288DE7" w14:textId="6BE65381" w:rsidR="00525D01" w:rsidRDefault="00525D01" w:rsidP="00525D01">
            <w:pPr>
              <w:pStyle w:val="-2"/>
              <w:ind w:leftChars="0" w:left="0"/>
            </w:pPr>
            <w:r>
              <w:t>SEND_USER = id ( google)</w:t>
            </w:r>
          </w:p>
          <w:p w14:paraId="2AD8999B" w14:textId="7E1E79F7" w:rsidR="00525D01" w:rsidRDefault="00525D01" w:rsidP="00525D01">
            <w:pPr>
              <w:pStyle w:val="-2"/>
              <w:ind w:leftChars="0" w:left="0"/>
            </w:pPr>
            <w:r>
              <w:t xml:space="preserve">SEND_PASSWD = </w:t>
            </w:r>
            <w:proofErr w:type="spellStart"/>
            <w:r>
              <w:t>passwd</w:t>
            </w:r>
            <w:proofErr w:type="spellEnd"/>
            <w:r>
              <w:t xml:space="preserve"> (google)</w:t>
            </w:r>
          </w:p>
          <w:p w14:paraId="52899C1C" w14:textId="05A6BDDC" w:rsidR="00525D01" w:rsidRDefault="00525D01" w:rsidP="00525D01">
            <w:pPr>
              <w:pStyle w:val="-2"/>
              <w:ind w:leftChars="0" w:left="0"/>
            </w:pPr>
            <w:r>
              <w:t>SMTP_IP = smtp.gmail.com (google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smtp</w:t>
            </w:r>
            <w:proofErr w:type="spellEnd"/>
            <w:r>
              <w:t xml:space="preserve"> address)</w:t>
            </w:r>
          </w:p>
          <w:p w14:paraId="0436BEFC" w14:textId="7239ED8A" w:rsidR="00525D01" w:rsidRDefault="00525D01" w:rsidP="00525D01">
            <w:pPr>
              <w:pStyle w:val="-2"/>
              <w:ind w:leftChars="0" w:left="0"/>
            </w:pPr>
            <w:r>
              <w:t>SMTP_PORT = 587 (google port)</w:t>
            </w:r>
          </w:p>
          <w:p w14:paraId="434970BC" w14:textId="77777777" w:rsidR="00525D01" w:rsidRPr="00525D01" w:rsidRDefault="00525D01" w:rsidP="00525D01">
            <w:pPr>
              <w:pStyle w:val="-2"/>
              <w:ind w:leftChars="0" w:left="0"/>
            </w:pPr>
          </w:p>
          <w:p w14:paraId="7376B60F" w14:textId="77777777" w:rsidR="00525D01" w:rsidRDefault="00525D01" w:rsidP="00525D01">
            <w:pPr>
              <w:pStyle w:val="-2"/>
              <w:ind w:leftChars="0" w:left="0"/>
            </w:pPr>
            <w:r>
              <w:t>[IRIS]</w:t>
            </w:r>
          </w:p>
          <w:p w14:paraId="2C334E84" w14:textId="4206B6EC" w:rsidR="00525D01" w:rsidRDefault="00525D01" w:rsidP="00525D01">
            <w:pPr>
              <w:pStyle w:val="-2"/>
              <w:ind w:leftChars="0" w:left="0"/>
            </w:pPr>
            <w:r>
              <w:t>IRIS_IP = 192.168.0.45 (</w:t>
            </w:r>
            <w:proofErr w:type="spellStart"/>
            <w:r>
              <w:t>nto</w:t>
            </w:r>
            <w:r>
              <w:rPr>
                <w:rFonts w:hint="eastAsia"/>
              </w:rPr>
              <w:t>p</w:t>
            </w:r>
            <w:proofErr w:type="spellEnd"/>
            <w:r>
              <w:rPr>
                <w:rFonts w:hint="eastAsia"/>
              </w:rPr>
              <w:t xml:space="preserve">을 날렸을 때 실행이 되는 </w:t>
            </w:r>
            <w:r>
              <w:t>ip)</w:t>
            </w:r>
          </w:p>
          <w:p w14:paraId="4757FB8A" w14:textId="1E73F554" w:rsidR="00525D01" w:rsidRDefault="00525D01" w:rsidP="00525D01">
            <w:pPr>
              <w:pStyle w:val="-2"/>
              <w:ind w:leftChars="0" w:left="0"/>
            </w:pPr>
            <w:r>
              <w:t>SSH_PORT = 22</w:t>
            </w:r>
          </w:p>
          <w:p w14:paraId="1559B1F4" w14:textId="60C333F2" w:rsidR="00525D01" w:rsidRDefault="00525D01" w:rsidP="00525D01">
            <w:pPr>
              <w:pStyle w:val="-2"/>
              <w:ind w:leftChars="0" w:left="0"/>
            </w:pPr>
            <w:r>
              <w:t xml:space="preserve">USER = </w:t>
            </w:r>
            <w:proofErr w:type="spellStart"/>
            <w:r>
              <w:t>iris_id</w:t>
            </w:r>
            <w:proofErr w:type="spellEnd"/>
            <w:r>
              <w:t xml:space="preserve"> </w:t>
            </w:r>
          </w:p>
          <w:p w14:paraId="2D0CA8CC" w14:textId="45C2E475" w:rsidR="00525D01" w:rsidRDefault="00525D01" w:rsidP="00525D01">
            <w:pPr>
              <w:pStyle w:val="-2"/>
              <w:ind w:leftChars="0" w:left="0"/>
            </w:pPr>
            <w:r>
              <w:t xml:space="preserve">PASSWD = </w:t>
            </w:r>
            <w:proofErr w:type="spellStart"/>
            <w:r>
              <w:t>iris_password</w:t>
            </w:r>
            <w:proofErr w:type="spellEnd"/>
          </w:p>
          <w:p w14:paraId="59B454B4" w14:textId="77777777" w:rsidR="00525D01" w:rsidRDefault="00525D01" w:rsidP="00525D01">
            <w:pPr>
              <w:pStyle w:val="-2"/>
              <w:ind w:leftChars="0" w:left="0"/>
            </w:pPr>
            <w:r>
              <w:t>CMDPATH = /home/iris/IRIS/bin/Admin/</w:t>
            </w:r>
            <w:proofErr w:type="spellStart"/>
            <w:r>
              <w:t>NodeList</w:t>
            </w:r>
            <w:proofErr w:type="spellEnd"/>
          </w:p>
          <w:p w14:paraId="762258E0" w14:textId="77777777" w:rsidR="00525D01" w:rsidRPr="00525D01" w:rsidRDefault="00525D01" w:rsidP="00525D01">
            <w:pPr>
              <w:pStyle w:val="-2"/>
              <w:ind w:leftChars="0" w:left="0"/>
            </w:pPr>
          </w:p>
          <w:p w14:paraId="1EB88143" w14:textId="77777777" w:rsidR="00525D01" w:rsidRDefault="00525D01" w:rsidP="00525D01">
            <w:pPr>
              <w:pStyle w:val="-2"/>
              <w:ind w:leftChars="0" w:left="0"/>
            </w:pPr>
            <w:r>
              <w:t>[FILE_MONITOR]</w:t>
            </w:r>
          </w:p>
          <w:p w14:paraId="2743B2CB" w14:textId="44904F29" w:rsidR="00525D01" w:rsidRDefault="00525D01" w:rsidP="00525D01">
            <w:pPr>
              <w:pStyle w:val="-2"/>
              <w:ind w:leftChars="0" w:left="0"/>
            </w:pPr>
            <w:r>
              <w:t>SERVER_LIST = 192.168.0.40,192.168.0.44</w:t>
            </w:r>
            <w:r w:rsidR="00A43948">
              <w:t>,192.168.0.45</w:t>
            </w:r>
          </w:p>
          <w:p w14:paraId="6B2EEC36" w14:textId="438847D0" w:rsidR="00525D01" w:rsidRDefault="00A43948" w:rsidP="00525D01">
            <w:pPr>
              <w:pStyle w:val="-2"/>
              <w:ind w:leftChars="0" w:left="0"/>
            </w:pPr>
            <w:r>
              <w:t>FILE_</w:t>
            </w:r>
            <w:r w:rsidR="00CB0E0D">
              <w:t xml:space="preserve">TITLE_LIST = </w:t>
            </w:r>
            <w:r w:rsidR="00CB0E0D">
              <w:rPr>
                <w:rFonts w:hint="eastAsia"/>
              </w:rPr>
              <w:t>TITLE</w:t>
            </w:r>
          </w:p>
          <w:p w14:paraId="0228C4FD" w14:textId="77777777" w:rsidR="00525D01" w:rsidRDefault="00525D01" w:rsidP="00525D01">
            <w:pPr>
              <w:pStyle w:val="-2"/>
              <w:ind w:leftChars="0" w:left="0"/>
            </w:pPr>
            <w:r>
              <w:t>FILE_PATH_LIST = /home/iris</w:t>
            </w:r>
          </w:p>
          <w:p w14:paraId="7119CAA4" w14:textId="77777777" w:rsidR="00525D01" w:rsidRDefault="00525D01" w:rsidP="00525D01">
            <w:pPr>
              <w:pStyle w:val="-2"/>
              <w:ind w:leftChars="0" w:left="0"/>
            </w:pPr>
            <w:r>
              <w:t>FILE_FIND_STRING_LIST = ''</w:t>
            </w:r>
          </w:p>
          <w:p w14:paraId="057FE048" w14:textId="77777777" w:rsidR="00525D01" w:rsidRPr="00525D01" w:rsidRDefault="00525D01" w:rsidP="00525D01">
            <w:pPr>
              <w:pStyle w:val="-2"/>
              <w:ind w:leftChars="0" w:left="0"/>
            </w:pPr>
          </w:p>
          <w:p w14:paraId="373561DC" w14:textId="77777777" w:rsidR="00525D01" w:rsidRDefault="00525D01" w:rsidP="00525D01">
            <w:pPr>
              <w:pStyle w:val="-2"/>
              <w:ind w:leftChars="0" w:left="0"/>
            </w:pPr>
            <w:r>
              <w:t>[LOG_MONITOR]</w:t>
            </w:r>
          </w:p>
          <w:p w14:paraId="4A7DD074" w14:textId="64E53AE4" w:rsidR="00525D01" w:rsidRDefault="00525D01" w:rsidP="00525D01">
            <w:pPr>
              <w:pStyle w:val="-2"/>
              <w:ind w:leftChars="0" w:left="0"/>
            </w:pPr>
            <w:r>
              <w:t>SERVER_LIST = 192.168.0.41,192.168.0.44</w:t>
            </w:r>
          </w:p>
          <w:p w14:paraId="57B2C4A3" w14:textId="7504DFB7" w:rsidR="00525D01" w:rsidRDefault="00411A00" w:rsidP="00525D01">
            <w:pPr>
              <w:pStyle w:val="-2"/>
              <w:ind w:leftChars="0" w:left="0"/>
            </w:pPr>
            <w:r>
              <w:t xml:space="preserve">LOG_TITLE_LIST = </w:t>
            </w:r>
            <w:r>
              <w:rPr>
                <w:rFonts w:hint="eastAsia"/>
              </w:rPr>
              <w:t>TITLE1</w:t>
            </w:r>
            <w:r w:rsidR="00A43948">
              <w:t>,</w:t>
            </w:r>
            <w:r>
              <w:t>TITLE2</w:t>
            </w:r>
          </w:p>
          <w:p w14:paraId="002E7A89" w14:textId="66CFF5B3" w:rsidR="00525D01" w:rsidRDefault="00525D01" w:rsidP="00525D01">
            <w:pPr>
              <w:pStyle w:val="-2"/>
              <w:ind w:leftChars="0" w:left="0"/>
            </w:pPr>
            <w:r>
              <w:t>LOG_PATH_LIST=/home/iris/log/5M.log,/home/iris/log/1H.log</w:t>
            </w:r>
          </w:p>
          <w:p w14:paraId="121F7AAB" w14:textId="2E4E81BA" w:rsidR="00525D01" w:rsidRDefault="00525D01" w:rsidP="00525D01">
            <w:pPr>
              <w:pStyle w:val="-2"/>
              <w:ind w:leftChars="0" w:left="0"/>
            </w:pPr>
            <w:r>
              <w:t xml:space="preserve">LOG_FIND_STRING_LIST = /0_|/1_|/2_|/3_|/4_|/5_,Start </w:t>
            </w:r>
            <w:proofErr w:type="spellStart"/>
            <w:r>
              <w:t>IrisLoader|stdin</w:t>
            </w:r>
            <w:proofErr w:type="spellEnd"/>
          </w:p>
          <w:p w14:paraId="5CB19BA2" w14:textId="77777777" w:rsidR="00525D01" w:rsidRDefault="00525D01" w:rsidP="00525D01">
            <w:pPr>
              <w:pStyle w:val="-2"/>
              <w:ind w:leftChars="0" w:left="0"/>
            </w:pPr>
            <w:r>
              <w:lastRenderedPageBreak/>
              <w:t>VALUE_PATT = \w+.csv,(/\w+)+.csv</w:t>
            </w:r>
          </w:p>
          <w:p w14:paraId="24AC6FD3" w14:textId="77777777" w:rsidR="00525D01" w:rsidRDefault="00525D01" w:rsidP="00525D01">
            <w:pPr>
              <w:pStyle w:val="-2"/>
            </w:pPr>
          </w:p>
          <w:p w14:paraId="5269FBA4" w14:textId="77777777" w:rsidR="00D250CB" w:rsidRDefault="00D250CB" w:rsidP="00D250CB">
            <w:pPr>
              <w:pStyle w:val="-2"/>
              <w:ind w:leftChars="0" w:left="0"/>
            </w:pPr>
            <w:r>
              <w:t>[DB]</w:t>
            </w:r>
          </w:p>
          <w:p w14:paraId="46E79E71" w14:textId="3898CCA1" w:rsidR="00D250CB" w:rsidRDefault="00D250CB" w:rsidP="00D250CB">
            <w:pPr>
              <w:pStyle w:val="-2"/>
              <w:ind w:leftChars="0" w:left="0"/>
            </w:pPr>
            <w:r>
              <w:t>DB_IP = 192.168.0.44</w:t>
            </w:r>
          </w:p>
          <w:p w14:paraId="3EB6230D" w14:textId="1E16315C" w:rsidR="00D250CB" w:rsidRDefault="00D250CB" w:rsidP="00D250CB">
            <w:pPr>
              <w:pStyle w:val="-2"/>
              <w:ind w:leftChars="0" w:left="0"/>
            </w:pPr>
            <w:r>
              <w:t xml:space="preserve">DB_ID = </w:t>
            </w:r>
            <w:proofErr w:type="spellStart"/>
            <w:r w:rsidR="00010F86">
              <w:rPr>
                <w:rFonts w:hint="eastAsia"/>
              </w:rPr>
              <w:t>mysql_id</w:t>
            </w:r>
            <w:proofErr w:type="spellEnd"/>
          </w:p>
          <w:p w14:paraId="6C6B86EE" w14:textId="750614BF" w:rsidR="00D250CB" w:rsidRDefault="00010F86" w:rsidP="00D250CB">
            <w:pPr>
              <w:pStyle w:val="-2"/>
              <w:ind w:leftChars="0" w:left="0"/>
            </w:pPr>
            <w:r>
              <w:t xml:space="preserve">DB_PWD = </w:t>
            </w:r>
            <w:proofErr w:type="spellStart"/>
            <w:r>
              <w:t>mysql_password</w:t>
            </w:r>
            <w:proofErr w:type="spellEnd"/>
          </w:p>
          <w:p w14:paraId="74245729" w14:textId="7066152F" w:rsidR="00D250CB" w:rsidRDefault="00010F86" w:rsidP="00D250CB">
            <w:pPr>
              <w:pStyle w:val="-2"/>
              <w:ind w:leftChars="0" w:left="0"/>
            </w:pPr>
            <w:r>
              <w:t>DB_NAME = database name</w:t>
            </w:r>
          </w:p>
          <w:p w14:paraId="47382D75" w14:textId="3327976F" w:rsidR="00D250CB" w:rsidRDefault="00010F86" w:rsidP="00D250CB">
            <w:pPr>
              <w:pStyle w:val="-2"/>
              <w:ind w:leftChars="0" w:left="0"/>
            </w:pPr>
            <w:r>
              <w:t>DB_PORT = port ( default : 3306)</w:t>
            </w:r>
          </w:p>
          <w:p w14:paraId="2962CDDE" w14:textId="64D02504" w:rsidR="00E52F7B" w:rsidRDefault="00E52F7B" w:rsidP="00D250CB">
            <w:pPr>
              <w:pStyle w:val="-2"/>
              <w:ind w:leftChars="0" w:left="0"/>
            </w:pPr>
            <w:r w:rsidRPr="00E52F7B">
              <w:t xml:space="preserve">TABLENAME_DISK_RESOURCE = </w:t>
            </w:r>
            <w:proofErr w:type="spellStart"/>
            <w:r w:rsidRPr="00E52F7B">
              <w:t>tb_server_disk_resource</w:t>
            </w:r>
            <w:proofErr w:type="spellEnd"/>
            <w:r w:rsidR="00115D9A">
              <w:t>(</w:t>
            </w:r>
            <w:r w:rsidR="00115D9A">
              <w:rPr>
                <w:rFonts w:hint="eastAsia"/>
              </w:rPr>
              <w:t>반드시 작성)</w:t>
            </w:r>
          </w:p>
          <w:p w14:paraId="7B530F7E" w14:textId="103867DA" w:rsidR="00E52F7B" w:rsidRDefault="00E52F7B" w:rsidP="00D250CB">
            <w:pPr>
              <w:pStyle w:val="-2"/>
              <w:ind w:leftChars="0" w:left="0"/>
            </w:pPr>
            <w:r w:rsidRPr="00E52F7B">
              <w:t xml:space="preserve">TABLENAME_SERVER_RESOURCE = </w:t>
            </w:r>
            <w:proofErr w:type="spellStart"/>
            <w:r w:rsidRPr="00E52F7B">
              <w:t>tb_server_resource</w:t>
            </w:r>
            <w:proofErr w:type="spellEnd"/>
            <w:r w:rsidR="00115D9A">
              <w:t>(</w:t>
            </w:r>
            <w:r w:rsidR="00115D9A">
              <w:rPr>
                <w:rFonts w:hint="eastAsia"/>
              </w:rPr>
              <w:t>반드시 작성)</w:t>
            </w:r>
          </w:p>
          <w:p w14:paraId="3625F263" w14:textId="6E8FEB01" w:rsidR="00E52F7B" w:rsidRDefault="00E52F7B" w:rsidP="00D250CB">
            <w:pPr>
              <w:pStyle w:val="-2"/>
              <w:ind w:leftChars="0" w:left="0"/>
            </w:pPr>
            <w:r w:rsidRPr="00E52F7B">
              <w:t>TABLENAME_I</w:t>
            </w:r>
            <w:r>
              <w:t xml:space="preserve">RIS_STATUS = </w:t>
            </w:r>
            <w:proofErr w:type="spellStart"/>
            <w:r>
              <w:t>tb_iris_status</w:t>
            </w:r>
            <w:proofErr w:type="spellEnd"/>
            <w:r w:rsidR="00115D9A">
              <w:t>(</w:t>
            </w:r>
            <w:r w:rsidR="00115D9A">
              <w:rPr>
                <w:rFonts w:hint="eastAsia"/>
              </w:rPr>
              <w:t>반드시 작성)</w:t>
            </w:r>
          </w:p>
          <w:p w14:paraId="1DB628C2" w14:textId="77777777" w:rsidR="00E52F7B" w:rsidRPr="00010F86" w:rsidRDefault="00E52F7B" w:rsidP="00D250CB">
            <w:pPr>
              <w:pStyle w:val="-2"/>
              <w:ind w:leftChars="0" w:left="0"/>
            </w:pPr>
          </w:p>
          <w:p w14:paraId="064AB2C5" w14:textId="77777777" w:rsidR="00525D01" w:rsidRDefault="00525D01" w:rsidP="00525D01">
            <w:pPr>
              <w:pStyle w:val="-2"/>
              <w:ind w:leftChars="0" w:left="0"/>
            </w:pPr>
            <w:r>
              <w:t>[RESOURCES]</w:t>
            </w:r>
          </w:p>
          <w:p w14:paraId="7AB8DD1F" w14:textId="02709DBB" w:rsidR="00525D01" w:rsidRDefault="00A43948" w:rsidP="00525D01">
            <w:pPr>
              <w:pStyle w:val="-2"/>
              <w:ind w:leftChars="0" w:left="0"/>
            </w:pPr>
            <w:r>
              <w:t>SERVER_LIST = 192.168.0.45</w:t>
            </w:r>
            <w:r w:rsidR="00525D01">
              <w:t>,192.168.0.44</w:t>
            </w:r>
          </w:p>
          <w:p w14:paraId="2107D8E3" w14:textId="77777777" w:rsidR="00525D01" w:rsidRDefault="00525D01" w:rsidP="00525D01">
            <w:pPr>
              <w:pStyle w:val="-2"/>
              <w:ind w:leftChars="0" w:left="0"/>
            </w:pPr>
            <w:r>
              <w:t>SSH_PORT = 22</w:t>
            </w:r>
          </w:p>
          <w:p w14:paraId="45184239" w14:textId="4F28ADDB" w:rsidR="00525D01" w:rsidRDefault="00525D01" w:rsidP="00525D01">
            <w:pPr>
              <w:pStyle w:val="-2"/>
              <w:ind w:leftChars="0" w:left="0"/>
            </w:pPr>
            <w:r>
              <w:t xml:space="preserve">USER = </w:t>
            </w:r>
            <w:proofErr w:type="spellStart"/>
            <w:r>
              <w:t>iris</w:t>
            </w:r>
            <w:r w:rsidR="00A43948">
              <w:t>_id</w:t>
            </w:r>
            <w:proofErr w:type="spellEnd"/>
          </w:p>
          <w:p w14:paraId="4EB162AB" w14:textId="1207C54C" w:rsidR="00525D01" w:rsidRDefault="00A43948" w:rsidP="00525D01">
            <w:pPr>
              <w:pStyle w:val="-2"/>
              <w:ind w:leftChars="0" w:left="0"/>
            </w:pPr>
            <w:r>
              <w:t xml:space="preserve">PASSWD = </w:t>
            </w:r>
            <w:proofErr w:type="spellStart"/>
            <w:r>
              <w:t>iris_password</w:t>
            </w:r>
            <w:proofErr w:type="spellEnd"/>
          </w:p>
          <w:p w14:paraId="06230B6C" w14:textId="77777777" w:rsidR="00525D01" w:rsidRDefault="00525D01" w:rsidP="00525D01">
            <w:pPr>
              <w:pStyle w:val="-2"/>
              <w:ind w:leftChars="0" w:left="0"/>
            </w:pPr>
            <w:r>
              <w:t>LOAD_AVG = 0.01</w:t>
            </w:r>
          </w:p>
          <w:p w14:paraId="0979E4C9" w14:textId="77777777" w:rsidR="00525D01" w:rsidRDefault="00525D01" w:rsidP="00525D01">
            <w:pPr>
              <w:pStyle w:val="-2"/>
              <w:ind w:leftChars="0" w:left="0"/>
            </w:pPr>
            <w:r>
              <w:t>MEMORY = 1</w:t>
            </w:r>
          </w:p>
          <w:p w14:paraId="244AAF7D" w14:textId="77777777" w:rsidR="00525D01" w:rsidRDefault="00525D01" w:rsidP="00525D01">
            <w:pPr>
              <w:pStyle w:val="-2"/>
              <w:ind w:leftChars="0" w:left="0"/>
            </w:pPr>
            <w:r>
              <w:t>DISK = 1</w:t>
            </w:r>
          </w:p>
          <w:p w14:paraId="603B184A" w14:textId="77777777" w:rsidR="00525D01" w:rsidRDefault="00525D01" w:rsidP="00525D01">
            <w:pPr>
              <w:pStyle w:val="-2"/>
              <w:ind w:leftChars="0" w:left="0"/>
            </w:pPr>
            <w:r>
              <w:t>SWAP = 1</w:t>
            </w:r>
          </w:p>
          <w:p w14:paraId="561FAC78" w14:textId="38472A13" w:rsidR="00525D01" w:rsidRDefault="00A43948" w:rsidP="00525D01">
            <w:pPr>
              <w:pStyle w:val="-2"/>
              <w:ind w:leftChars="0" w:left="0"/>
            </w:pPr>
            <w:r>
              <w:t>LOG_SECOND = 1000</w:t>
            </w:r>
          </w:p>
          <w:p w14:paraId="18284C6A" w14:textId="537B9695" w:rsidR="00525D01" w:rsidRDefault="00A43948" w:rsidP="00525D01">
            <w:pPr>
              <w:pStyle w:val="-2"/>
              <w:ind w:leftChars="0" w:left="0"/>
            </w:pPr>
            <w:r>
              <w:t>FILE_SECOND = 1000</w:t>
            </w:r>
          </w:p>
          <w:p w14:paraId="0205DC9C" w14:textId="673B0A57" w:rsidR="00A43948" w:rsidRDefault="00525D01" w:rsidP="00525D01">
            <w:pPr>
              <w:pStyle w:val="-2"/>
              <w:ind w:leftChars="0" w:left="0"/>
            </w:pPr>
            <w:r>
              <w:t>############### Server Detail Info ##################</w:t>
            </w:r>
          </w:p>
          <w:p w14:paraId="0C209BB5" w14:textId="5D32FE03" w:rsidR="00525D01" w:rsidRDefault="00A43948" w:rsidP="00525D01">
            <w:pPr>
              <w:pStyle w:val="-2"/>
              <w:ind w:leftChars="0" w:left="0"/>
            </w:pPr>
            <w:r>
              <w:t>[192.168.0.41</w:t>
            </w:r>
            <w:r w:rsidR="00525D01">
              <w:t>]</w:t>
            </w:r>
          </w:p>
          <w:p w14:paraId="5A021710" w14:textId="0B17C186" w:rsidR="00525D01" w:rsidRDefault="00525D01" w:rsidP="00525D01">
            <w:pPr>
              <w:pStyle w:val="-2"/>
              <w:ind w:leftChars="0" w:left="0"/>
            </w:pPr>
            <w:r>
              <w:t>LOG_PATH_LIST=/</w:t>
            </w:r>
            <w:r w:rsidR="00A43948">
              <w:t>hom</w:t>
            </w:r>
            <w:r>
              <w:t>e/iris/log/5M.log,/home/iris/log/</w:t>
            </w:r>
            <w:r w:rsidR="00A43948">
              <w:t>1</w:t>
            </w:r>
            <w:r>
              <w:t>H.log</w:t>
            </w:r>
          </w:p>
          <w:p w14:paraId="1D3BB661" w14:textId="1E5C9747" w:rsidR="00525D01" w:rsidRDefault="00525D01" w:rsidP="00525D01">
            <w:pPr>
              <w:pStyle w:val="-2"/>
              <w:ind w:leftChars="0" w:left="0"/>
            </w:pPr>
            <w:r>
              <w:t xml:space="preserve">LOG_FIND_STRING_LIST = /0_|/1_|/2_|/3_|/4_|/5_,Start </w:t>
            </w:r>
            <w:proofErr w:type="spellStart"/>
            <w:r>
              <w:t>IrisLoader|stdin</w:t>
            </w:r>
            <w:proofErr w:type="spellEnd"/>
          </w:p>
          <w:p w14:paraId="16D05A7E" w14:textId="77777777" w:rsidR="00525D01" w:rsidRDefault="00525D01" w:rsidP="00525D01">
            <w:pPr>
              <w:pStyle w:val="-2"/>
              <w:ind w:leftChars="0" w:left="0"/>
            </w:pPr>
            <w:r>
              <w:t>VALUE_PATT = \w+.csv,(/\w+)+.csv</w:t>
            </w:r>
          </w:p>
          <w:p w14:paraId="522C508A" w14:textId="7CB0ADBE" w:rsidR="00525D01" w:rsidRDefault="00A43948" w:rsidP="00525D01">
            <w:pPr>
              <w:pStyle w:val="-2"/>
              <w:ind w:leftChars="0" w:left="0"/>
            </w:pPr>
            <w:r>
              <w:t xml:space="preserve">LOG_TITLE_LIST = </w:t>
            </w:r>
            <w:r w:rsidR="00CB0E0D">
              <w:t>TITLE</w:t>
            </w:r>
          </w:p>
          <w:p w14:paraId="5E0E0891" w14:textId="5A5FC9FB" w:rsidR="00525D01" w:rsidRPr="00A46FA4" w:rsidRDefault="00A46FA4" w:rsidP="00525D01">
            <w:pPr>
              <w:pStyle w:val="-2"/>
              <w:ind w:leftChars="0" w:left="0"/>
            </w:pPr>
            <w:r>
              <w:t>LOG_SECOND = 600</w:t>
            </w:r>
          </w:p>
          <w:p w14:paraId="5B6B78FE" w14:textId="7CDE2DD2" w:rsidR="00525D01" w:rsidRDefault="00A43948" w:rsidP="00525D01">
            <w:pPr>
              <w:pStyle w:val="-2"/>
              <w:ind w:leftChars="0" w:left="0"/>
            </w:pPr>
            <w:r>
              <w:t>[192.168.0.45</w:t>
            </w:r>
            <w:r w:rsidR="00525D01">
              <w:t>]</w:t>
            </w:r>
          </w:p>
          <w:p w14:paraId="450D8BB4" w14:textId="4504B85B" w:rsidR="00525D01" w:rsidRDefault="00A43948" w:rsidP="00525D01">
            <w:pPr>
              <w:pStyle w:val="-2"/>
              <w:ind w:leftChars="0" w:left="0"/>
            </w:pPr>
            <w:r>
              <w:t xml:space="preserve">USER = dev </w:t>
            </w:r>
          </w:p>
          <w:p w14:paraId="33B553A8" w14:textId="24F366AD" w:rsidR="00525D01" w:rsidRDefault="00A43948" w:rsidP="00525D01">
            <w:pPr>
              <w:pStyle w:val="-2"/>
              <w:ind w:leftChars="0" w:left="0"/>
            </w:pPr>
            <w:r>
              <w:t xml:space="preserve">PASSWD= </w:t>
            </w:r>
            <w:proofErr w:type="spellStart"/>
            <w:r>
              <w:t>dev_password</w:t>
            </w:r>
            <w:proofErr w:type="spellEnd"/>
          </w:p>
          <w:p w14:paraId="4E5710A6" w14:textId="3434A5D3" w:rsidR="00525D01" w:rsidRDefault="00525D01" w:rsidP="00525D01">
            <w:pPr>
              <w:pStyle w:val="-2"/>
              <w:ind w:leftChars="0" w:left="0"/>
            </w:pPr>
            <w:r>
              <w:lastRenderedPageBreak/>
              <w:t>FILE_PATH_LIST = /home/</w:t>
            </w:r>
            <w:r w:rsidR="00A43948">
              <w:t>dev</w:t>
            </w:r>
            <w:r>
              <w:t>/</w:t>
            </w:r>
            <w:r w:rsidR="00A43948">
              <w:t>test1</w:t>
            </w:r>
            <w:r>
              <w:t>,/home/</w:t>
            </w:r>
            <w:r w:rsidR="00A43948">
              <w:t>dev</w:t>
            </w:r>
            <w:r>
              <w:t>/</w:t>
            </w:r>
            <w:r w:rsidR="00A43948">
              <w:t>test2</w:t>
            </w:r>
          </w:p>
          <w:p w14:paraId="7D26881E" w14:textId="77777777" w:rsidR="00525D01" w:rsidRDefault="00525D01" w:rsidP="00525D01">
            <w:pPr>
              <w:pStyle w:val="-2"/>
              <w:ind w:leftChars="0" w:left="0"/>
            </w:pPr>
            <w:r>
              <w:t>FILE_FIND_STRING_LIST = S,N</w:t>
            </w:r>
          </w:p>
          <w:p w14:paraId="4A40E29B" w14:textId="77777777" w:rsidR="00525D01" w:rsidRDefault="00525D01" w:rsidP="00525D01">
            <w:pPr>
              <w:pStyle w:val="-2"/>
              <w:ind w:leftChars="0" w:left="0"/>
            </w:pPr>
            <w:r>
              <w:t>LOAD_AVG = 1</w:t>
            </w:r>
          </w:p>
          <w:p w14:paraId="364229F4" w14:textId="77777777" w:rsidR="00525D01" w:rsidRDefault="00525D01" w:rsidP="00525D01">
            <w:pPr>
              <w:pStyle w:val="-2"/>
              <w:ind w:leftChars="0" w:left="0"/>
            </w:pPr>
            <w:r>
              <w:t>MEMORY = 40</w:t>
            </w:r>
          </w:p>
          <w:p w14:paraId="235040B9" w14:textId="77777777" w:rsidR="00525D01" w:rsidRDefault="00525D01" w:rsidP="00525D01">
            <w:pPr>
              <w:pStyle w:val="-2"/>
              <w:ind w:leftChars="0" w:left="0"/>
            </w:pPr>
            <w:r>
              <w:t>DISK = 10</w:t>
            </w:r>
          </w:p>
          <w:p w14:paraId="4690EFF5" w14:textId="05EE8A79" w:rsidR="00A43948" w:rsidRDefault="00525D01" w:rsidP="00525D01">
            <w:pPr>
              <w:pStyle w:val="-2"/>
              <w:ind w:leftChars="0" w:left="0"/>
            </w:pPr>
            <w:r>
              <w:t>SWAP = 5</w:t>
            </w:r>
          </w:p>
        </w:tc>
      </w:tr>
    </w:tbl>
    <w:p w14:paraId="2B42F676" w14:textId="237E1E66" w:rsidR="00A43948" w:rsidRPr="00A46FA4" w:rsidRDefault="00A46FA4" w:rsidP="00A46FA4">
      <w:pPr>
        <w:pStyle w:val="1"/>
        <w:numPr>
          <w:ilvl w:val="0"/>
          <w:numId w:val="20"/>
        </w:numPr>
        <w:pBdr>
          <w:top w:val="single" w:sz="12" w:space="1" w:color="auto"/>
        </w:pBdr>
        <w:wordWrap/>
        <w:autoSpaceDE w:val="0"/>
        <w:autoSpaceDN w:val="0"/>
        <w:adjustRightInd/>
        <w:spacing w:before="0" w:after="0" w:line="240" w:lineRule="auto"/>
        <w:textAlignment w:val="auto"/>
        <w:rPr>
          <w:rFonts w:ascii="맑은 고딕" w:hAnsi="맑은 고딕"/>
        </w:rPr>
      </w:pPr>
      <w:bookmarkStart w:id="10" w:name="_Toc423438592"/>
      <w:r>
        <w:rPr>
          <w:rFonts w:ascii="맑은 고딕" w:hAnsi="맑은 고딕" w:hint="eastAsia"/>
        </w:rPr>
        <w:lastRenderedPageBreak/>
        <w:t>추가 설명</w:t>
      </w:r>
      <w:bookmarkEnd w:id="10"/>
    </w:p>
    <w:p w14:paraId="1B0D9B32" w14:textId="07EBC920" w:rsidR="00580568" w:rsidRDefault="00A46FA4" w:rsidP="00580568">
      <w:pPr>
        <w:pStyle w:val="2"/>
        <w:numPr>
          <w:ilvl w:val="0"/>
          <w:numId w:val="0"/>
        </w:numPr>
        <w:ind w:rightChars="77" w:right="169"/>
      </w:pPr>
      <w:bookmarkStart w:id="11" w:name="_Toc423438593"/>
      <w:r>
        <w:t>3</w:t>
      </w:r>
      <w:r w:rsidR="00525D01">
        <w:t>.</w:t>
      </w:r>
      <w:r>
        <w:t>1</w:t>
      </w:r>
      <w:r w:rsidR="00E15A97">
        <w:t>.</w:t>
      </w:r>
      <w:r w:rsidR="00525D01">
        <w:t xml:space="preserve"> </w:t>
      </w:r>
      <w:proofErr w:type="spellStart"/>
      <w:r w:rsidR="00B47285">
        <w:t>IrisStatus</w:t>
      </w:r>
      <w:bookmarkEnd w:id="11"/>
      <w:proofErr w:type="spellEnd"/>
      <w:r w:rsidR="00E15A97">
        <w:t xml:space="preserve"> </w:t>
      </w:r>
    </w:p>
    <w:p w14:paraId="5177B754" w14:textId="110D1FE1" w:rsidR="00A162E4" w:rsidRDefault="00580568" w:rsidP="00580568">
      <w:pPr>
        <w:pStyle w:val="3"/>
        <w:numPr>
          <w:ilvl w:val="0"/>
          <w:numId w:val="0"/>
        </w:numPr>
      </w:pPr>
      <w:bookmarkStart w:id="12" w:name="_Toc415216343"/>
      <w:bookmarkStart w:id="13" w:name="_Toc423438594"/>
      <w:r>
        <w:t xml:space="preserve">3.1.1. </w:t>
      </w:r>
      <w:bookmarkEnd w:id="12"/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파일의</w:t>
      </w:r>
      <w:r>
        <w:rPr>
          <w:rFonts w:hint="eastAsia"/>
        </w:rPr>
        <w:t xml:space="preserve"> </w:t>
      </w:r>
      <w:r>
        <w:t>CMD_PATH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bookmarkEnd w:id="1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162E4" w14:paraId="2B6241DC" w14:textId="77777777" w:rsidTr="00A162E4">
        <w:tc>
          <w:tcPr>
            <w:tcW w:w="9204" w:type="dxa"/>
          </w:tcPr>
          <w:p w14:paraId="63BDA733" w14:textId="5DEDBE1F" w:rsidR="00A162E4" w:rsidRPr="00A162E4" w:rsidRDefault="00A162E4" w:rsidP="00A162E4">
            <w:pPr>
              <w:pStyle w:val="-2"/>
              <w:ind w:leftChars="0" w:left="0"/>
              <w:rPr>
                <w:sz w:val="16"/>
              </w:rPr>
            </w:pPr>
            <w:r w:rsidRPr="00A162E4">
              <w:rPr>
                <w:sz w:val="16"/>
              </w:rPr>
              <w:t xml:space="preserve">NODE_ID,   SYS_STATUS,   ADM_STATUS,     UPDATE_TIME,    IP,   </w:t>
            </w:r>
            <w:proofErr w:type="gramStart"/>
            <w:r w:rsidRPr="00A162E4">
              <w:rPr>
                <w:sz w:val="16"/>
              </w:rPr>
              <w:t>CPU(</w:t>
            </w:r>
            <w:proofErr w:type="gramEnd"/>
            <w:r w:rsidRPr="00A162E4">
              <w:rPr>
                <w:sz w:val="16"/>
              </w:rPr>
              <w:t>%), LOADAVG, MEM:P(%), MEM:F(%), DISK(%)</w:t>
            </w:r>
          </w:p>
          <w:p w14:paraId="7DC4484F" w14:textId="14C80A7D" w:rsidR="00A162E4" w:rsidRPr="00A162E4" w:rsidRDefault="00A162E4" w:rsidP="00A162E4">
            <w:pPr>
              <w:pStyle w:val="-2"/>
              <w:ind w:leftChars="0" w:left="0"/>
              <w:rPr>
                <w:sz w:val="16"/>
              </w:rPr>
            </w:pPr>
            <w:r w:rsidRPr="00A162E4">
              <w:rPr>
                <w:sz w:val="16"/>
              </w:rPr>
              <w:t>===============================================================================</w:t>
            </w:r>
            <w:r>
              <w:rPr>
                <w:sz w:val="16"/>
              </w:rPr>
              <w:t>=</w:t>
            </w:r>
          </w:p>
          <w:p w14:paraId="6E16F768" w14:textId="77777777" w:rsidR="00A162E4" w:rsidRPr="00A162E4" w:rsidRDefault="00A162E4" w:rsidP="00A162E4">
            <w:pPr>
              <w:pStyle w:val="-2"/>
              <w:ind w:leftChars="0" w:left="0"/>
              <w:rPr>
                <w:sz w:val="16"/>
              </w:rPr>
            </w:pPr>
            <w:r w:rsidRPr="00A162E4">
              <w:rPr>
                <w:sz w:val="16"/>
              </w:rPr>
              <w:t>NODE: 0,       BUSY,        ENABLE,  20150604152729,    192.168.0.45,   26.99,    1.02,    37.56,     0.00,   90.93</w:t>
            </w:r>
          </w:p>
          <w:p w14:paraId="021E429A" w14:textId="77777777" w:rsidR="00A162E4" w:rsidRPr="00A162E4" w:rsidRDefault="00A162E4" w:rsidP="00A162E4">
            <w:pPr>
              <w:pStyle w:val="-2"/>
              <w:ind w:leftChars="0" w:left="0"/>
              <w:rPr>
                <w:sz w:val="20"/>
              </w:rPr>
            </w:pPr>
            <w:r w:rsidRPr="00A162E4">
              <w:rPr>
                <w:sz w:val="16"/>
              </w:rPr>
              <w:t>NODE: 1,       VALID,       ENABLE,  20150604152730,    192.168.0.44,  100.00,    5.15,    20.02,     2.75,   47.15</w:t>
            </w:r>
          </w:p>
          <w:p w14:paraId="5421AFCE" w14:textId="77777777" w:rsidR="00A162E4" w:rsidRPr="00A162E4" w:rsidRDefault="00A162E4" w:rsidP="00A162E4">
            <w:pPr>
              <w:pStyle w:val="-2"/>
              <w:ind w:leftChars="0" w:left="0"/>
            </w:pPr>
          </w:p>
        </w:tc>
      </w:tr>
    </w:tbl>
    <w:p w14:paraId="5BF8C9DA" w14:textId="465D5FF4" w:rsidR="00A162E4" w:rsidRDefault="00A162E4" w:rsidP="00A162E4">
      <w:pPr>
        <w:pStyle w:val="-2"/>
        <w:ind w:leftChars="0" w:left="0"/>
      </w:pPr>
      <w:r>
        <w:rPr>
          <w:rFonts w:hint="eastAsia"/>
        </w:rPr>
        <w:t>MEM</w:t>
      </w:r>
      <w:proofErr w:type="gramStart"/>
      <w:r>
        <w:rPr>
          <w:rFonts w:hint="eastAsia"/>
        </w:rPr>
        <w:t>:P</w:t>
      </w:r>
      <w:proofErr w:type="gramEnd"/>
      <w:r>
        <w:rPr>
          <w:rFonts w:hint="eastAsia"/>
        </w:rPr>
        <w:t xml:space="preserve">(%) = 우리가 일반적으로 인식하고 있는 </w:t>
      </w:r>
      <w:r>
        <w:t>MEMORY</w:t>
      </w:r>
    </w:p>
    <w:p w14:paraId="3437CE79" w14:textId="59471215" w:rsidR="00A162E4" w:rsidRPr="00A162E4" w:rsidRDefault="00A162E4" w:rsidP="00A162E4">
      <w:pPr>
        <w:pStyle w:val="-2"/>
        <w:ind w:leftChars="0" w:left="0"/>
      </w:pPr>
      <w:r>
        <w:t>MEM</w:t>
      </w:r>
      <w:proofErr w:type="gramStart"/>
      <w:r>
        <w:t>:F</w:t>
      </w:r>
      <w:proofErr w:type="gramEnd"/>
      <w:r>
        <w:t xml:space="preserve">(%) = </w:t>
      </w:r>
      <w:r>
        <w:rPr>
          <w:rFonts w:hint="eastAsia"/>
        </w:rPr>
        <w:t xml:space="preserve">IRIS에만 특수하게 존재하는 </w:t>
      </w:r>
      <w:r>
        <w:t xml:space="preserve">I/O </w:t>
      </w:r>
      <w:r>
        <w:rPr>
          <w:rFonts w:hint="eastAsia"/>
        </w:rPr>
        <w:t xml:space="preserve">전용 </w:t>
      </w:r>
      <w:proofErr w:type="spellStart"/>
      <w:r>
        <w:rPr>
          <w:rFonts w:hint="eastAsia"/>
        </w:rPr>
        <w:t>램디스크</w:t>
      </w:r>
      <w:proofErr w:type="spellEnd"/>
    </w:p>
    <w:p w14:paraId="16E2CF54" w14:textId="42790EAD" w:rsidR="00A162E4" w:rsidRDefault="00B47285" w:rsidP="00B47285">
      <w:pPr>
        <w:pStyle w:val="2"/>
        <w:numPr>
          <w:ilvl w:val="0"/>
          <w:numId w:val="0"/>
        </w:numPr>
      </w:pPr>
      <w:bookmarkStart w:id="14" w:name="_Toc423438595"/>
      <w:r>
        <w:t xml:space="preserve">3.2. </w:t>
      </w:r>
      <w:proofErr w:type="spellStart"/>
      <w:r>
        <w:t>ServerResource</w:t>
      </w:r>
      <w:bookmarkEnd w:id="14"/>
      <w:proofErr w:type="spellEnd"/>
      <w:r>
        <w:t xml:space="preserve"> </w:t>
      </w:r>
    </w:p>
    <w:p w14:paraId="3934E24F" w14:textId="0647BB99" w:rsidR="00A162E4" w:rsidRPr="00A162E4" w:rsidRDefault="00CB0E0D" w:rsidP="00A162E4">
      <w:pPr>
        <w:pStyle w:val="-2"/>
        <w:ind w:leftChars="0" w:left="0"/>
      </w:pPr>
      <w:r>
        <w:rPr>
          <w:rFonts w:hint="eastAsia"/>
        </w:rPr>
        <w:t>----</w:t>
      </w:r>
      <w:r w:rsidR="00580568">
        <w:rPr>
          <w:rFonts w:hint="eastAsia"/>
        </w:rPr>
        <w:t>추가 설명내역 없음.</w:t>
      </w:r>
    </w:p>
    <w:p w14:paraId="3E44EA83" w14:textId="1C9E38EB" w:rsidR="003D1E9C" w:rsidRDefault="00B47285" w:rsidP="003D1E9C">
      <w:pPr>
        <w:pStyle w:val="2"/>
        <w:numPr>
          <w:ilvl w:val="0"/>
          <w:numId w:val="0"/>
        </w:numPr>
      </w:pPr>
      <w:bookmarkStart w:id="15" w:name="_Toc423438596"/>
      <w:r>
        <w:t xml:space="preserve">3.3. </w:t>
      </w:r>
      <w:proofErr w:type="spellStart"/>
      <w:r>
        <w:t>LogMonitor</w:t>
      </w:r>
      <w:bookmarkEnd w:id="15"/>
      <w:proofErr w:type="spellEnd"/>
    </w:p>
    <w:p w14:paraId="5FBA4233" w14:textId="57E66FB1" w:rsidR="003D1E9C" w:rsidRPr="003D1E9C" w:rsidRDefault="00580568" w:rsidP="00580568">
      <w:pPr>
        <w:pStyle w:val="3"/>
        <w:numPr>
          <w:ilvl w:val="0"/>
          <w:numId w:val="0"/>
        </w:numPr>
        <w:rPr>
          <w:b w:val="0"/>
        </w:rPr>
      </w:pPr>
      <w:bookmarkStart w:id="16" w:name="_Toc423438597"/>
      <w:r>
        <w:t>3.3.1</w:t>
      </w:r>
      <w:r w:rsidRPr="00580568">
        <w:rPr>
          <w:rFonts w:eastAsia="굴림체" w:hAnsi="굴림체"/>
        </w:rPr>
        <w:t xml:space="preserve">. </w:t>
      </w:r>
      <w:r w:rsidRPr="00580568">
        <w:rPr>
          <w:rFonts w:eastAsia="굴림체" w:hAnsi="굴림체" w:hint="eastAsia"/>
        </w:rPr>
        <w:t>LOG_FIND_STRING_LIST와 VALUE_PATT의 사용목적</w:t>
      </w:r>
      <w:bookmarkEnd w:id="16"/>
    </w:p>
    <w:p w14:paraId="7CFA4E88" w14:textId="6C3D538F" w:rsidR="003D1E9C" w:rsidRDefault="003D1E9C" w:rsidP="003D1E9C">
      <w:pPr>
        <w:pStyle w:val="-2"/>
        <w:ind w:leftChars="0" w:left="0" w:firstLine="360"/>
      </w:pPr>
      <w:r>
        <w:t xml:space="preserve">- </w:t>
      </w:r>
      <w:proofErr w:type="spellStart"/>
      <w:r w:rsidR="00B47285">
        <w:rPr>
          <w:rFonts w:hint="eastAsia"/>
        </w:rPr>
        <w:t>메일발송시</w:t>
      </w:r>
      <w:proofErr w:type="spellEnd"/>
      <w:r w:rsidR="00B47285">
        <w:rPr>
          <w:rFonts w:hint="eastAsia"/>
        </w:rPr>
        <w:t xml:space="preserve"> </w:t>
      </w:r>
      <w:r w:rsidR="00B47285">
        <w:t>Description</w:t>
      </w:r>
      <w:r w:rsidR="00B47285">
        <w:rPr>
          <w:rFonts w:hint="eastAsia"/>
        </w:rPr>
        <w:t xml:space="preserve">에 나오는 </w:t>
      </w:r>
      <w:r w:rsidR="00B47285">
        <w:t>STRING</w:t>
      </w:r>
      <w:r w:rsidR="00B47285">
        <w:rPr>
          <w:rFonts w:hint="eastAsia"/>
        </w:rPr>
        <w:t xml:space="preserve">을 추출해 내기 위해 사용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D1E9C" w14:paraId="10AFB537" w14:textId="77777777" w:rsidTr="003D1E9C">
        <w:tc>
          <w:tcPr>
            <w:tcW w:w="9204" w:type="dxa"/>
          </w:tcPr>
          <w:p w14:paraId="6C99974E" w14:textId="0ECEC25E" w:rsidR="003D1E9C" w:rsidRDefault="00411A00" w:rsidP="003D1E9C">
            <w:pPr>
              <w:pStyle w:val="-2"/>
              <w:ind w:leftChars="0" w:left="0"/>
            </w:pPr>
            <w:r>
              <w:rPr>
                <w:rFonts w:hint="eastAsia"/>
              </w:rPr>
              <w:t>[</w:t>
            </w:r>
            <w:r w:rsidR="003D1E9C">
              <w:rPr>
                <w:rFonts w:hint="eastAsia"/>
              </w:rPr>
              <w:t>수집된 로그</w:t>
            </w:r>
            <w:r w:rsidR="003D1E9C">
              <w:t xml:space="preserve"> </w:t>
            </w:r>
            <w:r w:rsidR="003D1E9C">
              <w:rPr>
                <w:rFonts w:hint="eastAsia"/>
              </w:rPr>
              <w:t>예시</w:t>
            </w:r>
            <w:r>
              <w:rPr>
                <w:rFonts w:hint="eastAsia"/>
              </w:rPr>
              <w:t>]</w:t>
            </w:r>
          </w:p>
          <w:p w14:paraId="1DC9B5E4" w14:textId="7DDF0D63" w:rsidR="003D1E9C" w:rsidRPr="00E41613" w:rsidRDefault="003D1E9C" w:rsidP="003D1E9C">
            <w:pPr>
              <w:pStyle w:val="-2"/>
              <w:ind w:leftChars="0" w:left="0"/>
            </w:pPr>
            <w:r w:rsidRPr="00E41613">
              <w:t xml:space="preserve">[2015/02/11 14:04:27] 7590, "StsIrisSummaryLoader.py", 107,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Start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/DATA/LOADER/IRIS/RESTORE/STATISTICS/5MIN/3_20150203164500_5M.csv</w:t>
            </w:r>
          </w:p>
          <w:p w14:paraId="5E53AEBD" w14:textId="49A596AE" w:rsidR="003D1E9C" w:rsidRPr="00E41613" w:rsidRDefault="003D1E9C" w:rsidP="003D1E9C">
            <w:pPr>
              <w:pStyle w:val="-2"/>
              <w:ind w:leftChars="0" w:left="0"/>
            </w:pPr>
            <w:r w:rsidRPr="00E41613">
              <w:t xml:space="preserve">[2015/02/11 14:04:31] 7590, "StsIrisSummaryLoader.py", 107,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Start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/DATA/LOADER/IRIS/RESTORE/STATISTICS/5MIN/2_20150203164500_5M.csv</w:t>
            </w:r>
          </w:p>
          <w:p w14:paraId="4B636A5E" w14:textId="77777777" w:rsidR="003D1E9C" w:rsidRPr="00E41613" w:rsidRDefault="003D1E9C" w:rsidP="003D1E9C">
            <w:pPr>
              <w:pStyle w:val="-2"/>
              <w:ind w:leftChars="0" w:left="0"/>
            </w:pPr>
            <w:r w:rsidRPr="00E41613">
              <w:t xml:space="preserve">[2015/02/11 14:04:43] 7590, "StsIrisSummaryLoader.py", 107,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Start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/DATA/LOADER/IRIS/RESTORE/STATISTICS/5MIN/5_20150203164500_5M.csv</w:t>
            </w:r>
          </w:p>
          <w:p w14:paraId="4BE44ECC" w14:textId="3DED8EB4" w:rsidR="003D1E9C" w:rsidRDefault="003D1E9C" w:rsidP="003D1E9C">
            <w:pPr>
              <w:pStyle w:val="-2"/>
              <w:ind w:leftChars="0" w:left="0"/>
            </w:pPr>
            <w:r w:rsidRPr="00E41613">
              <w:lastRenderedPageBreak/>
              <w:t xml:space="preserve">[2015/02/11 14:04:47] 7590, "StsIrisSummaryLoader.py", 107,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Start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/DATA/LOADER/IRIS/RESTORE/STATISTICS/5MIN/8_20150203164500_5M.csv</w:t>
            </w:r>
          </w:p>
        </w:tc>
      </w:tr>
    </w:tbl>
    <w:p w14:paraId="54A5E591" w14:textId="77777777" w:rsidR="003D1E9C" w:rsidRDefault="003D1E9C" w:rsidP="00B47285">
      <w:pPr>
        <w:pStyle w:val="-2"/>
        <w:ind w:leftChars="0" w:left="0"/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4956"/>
      </w:tblGrid>
      <w:tr w:rsidR="00B47285" w14:paraId="508F0B24" w14:textId="77777777" w:rsidTr="00CB0E0D">
        <w:tc>
          <w:tcPr>
            <w:tcW w:w="2689" w:type="dxa"/>
            <w:shd w:val="clear" w:color="auto" w:fill="BFBFBF" w:themeFill="background1" w:themeFillShade="BF"/>
          </w:tcPr>
          <w:p w14:paraId="49AEA2E4" w14:textId="77777777" w:rsidR="00B47285" w:rsidRDefault="00B47285" w:rsidP="00CB0E0D">
            <w:pPr>
              <w:pStyle w:val="-2"/>
              <w:ind w:leftChars="0" w:left="0"/>
            </w:pPr>
            <w:r>
              <w:rPr>
                <w:rFonts w:hint="eastAsia"/>
              </w:rPr>
              <w:t>L</w:t>
            </w:r>
            <w:r>
              <w:t>OG_FIN</w:t>
            </w:r>
            <w:r>
              <w:rPr>
                <w:rFonts w:hint="eastAsia"/>
              </w:rPr>
              <w:t>D</w:t>
            </w:r>
            <w:r>
              <w:t>_STRING_LIST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14:paraId="4BABED0E" w14:textId="77777777" w:rsidR="00B47285" w:rsidRDefault="00B47285" w:rsidP="00CB0E0D">
            <w:pPr>
              <w:pStyle w:val="-2"/>
              <w:ind w:leftChars="0" w:left="0"/>
            </w:pPr>
            <w:r>
              <w:rPr>
                <w:rFonts w:hint="eastAsia"/>
              </w:rPr>
              <w:t>VALUE_PATT</w:t>
            </w:r>
          </w:p>
        </w:tc>
        <w:tc>
          <w:tcPr>
            <w:tcW w:w="4956" w:type="dxa"/>
            <w:shd w:val="clear" w:color="auto" w:fill="BFBFBF" w:themeFill="background1" w:themeFillShade="BF"/>
          </w:tcPr>
          <w:p w14:paraId="1DB1FEF7" w14:textId="6577379B" w:rsidR="00B47285" w:rsidRDefault="00CB0E0D" w:rsidP="00CB0E0D">
            <w:pPr>
              <w:pStyle w:val="-2"/>
              <w:ind w:leftChars="0" w:left="0"/>
            </w:pPr>
            <w:r>
              <w:rPr>
                <w:rFonts w:hint="eastAsia"/>
              </w:rPr>
              <w:t>Description</w:t>
            </w:r>
          </w:p>
        </w:tc>
      </w:tr>
      <w:tr w:rsidR="00B47285" w:rsidRPr="00974B91" w14:paraId="76EDD499" w14:textId="77777777" w:rsidTr="00580568">
        <w:tc>
          <w:tcPr>
            <w:tcW w:w="2689" w:type="dxa"/>
            <w:shd w:val="clear" w:color="auto" w:fill="EEECE1" w:themeFill="background2"/>
          </w:tcPr>
          <w:p w14:paraId="1AAB53E0" w14:textId="77777777" w:rsidR="00B47285" w:rsidRDefault="00B47285" w:rsidP="00CB0E0D">
            <w:pPr>
              <w:pStyle w:val="-2"/>
              <w:ind w:leftChars="0" w:left="0"/>
            </w:pPr>
            <w:r>
              <w:t>‘’</w:t>
            </w:r>
          </w:p>
        </w:tc>
        <w:tc>
          <w:tcPr>
            <w:tcW w:w="1559" w:type="dxa"/>
            <w:shd w:val="clear" w:color="auto" w:fill="EEECE1" w:themeFill="background2"/>
          </w:tcPr>
          <w:p w14:paraId="39BD6C27" w14:textId="77777777" w:rsidR="00B47285" w:rsidRDefault="00B47285" w:rsidP="00CB0E0D">
            <w:pPr>
              <w:pStyle w:val="-2"/>
              <w:ind w:leftChars="0" w:left="0"/>
            </w:pPr>
            <w:r>
              <w:t>‘’</w:t>
            </w:r>
          </w:p>
        </w:tc>
        <w:tc>
          <w:tcPr>
            <w:tcW w:w="4956" w:type="dxa"/>
            <w:shd w:val="clear" w:color="auto" w:fill="EEECE1" w:themeFill="background2"/>
          </w:tcPr>
          <w:p w14:paraId="32EADB5A" w14:textId="3A539825" w:rsidR="00B47285" w:rsidRPr="003D1E9C" w:rsidRDefault="00B47285" w:rsidP="00CB0E0D">
            <w:pPr>
              <w:pStyle w:val="-2"/>
              <w:ind w:leftChars="0" w:left="0"/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로그에 찍힌 가장 마지막 </w:t>
            </w:r>
            <w:r w:rsidR="00E41613">
              <w:rPr>
                <w:rFonts w:hint="eastAsia"/>
                <w:sz w:val="20"/>
              </w:rPr>
              <w:t>줄을 수집</w:t>
            </w:r>
          </w:p>
        </w:tc>
      </w:tr>
      <w:tr w:rsidR="00B47285" w14:paraId="6D216F26" w14:textId="77777777" w:rsidTr="00CB0E0D">
        <w:tc>
          <w:tcPr>
            <w:tcW w:w="9204" w:type="dxa"/>
            <w:gridSpan w:val="3"/>
          </w:tcPr>
          <w:p w14:paraId="1D01E7AC" w14:textId="71DF0D79" w:rsidR="00B47285" w:rsidRPr="00E41613" w:rsidRDefault="003D1E9C" w:rsidP="00CB0E0D">
            <w:pPr>
              <w:pStyle w:val="-2"/>
              <w:ind w:leftChars="0" w:left="0"/>
            </w:pPr>
            <w:r w:rsidRPr="00E41613">
              <w:t xml:space="preserve">[2015/02/11 14:04:47] 7590, "StsIrisSummaryLoader.py", 107,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Start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/DATA/LOADER/IRIS/RESTORE/STATISTICS/5MIN/8_20150203164500_5M.csv</w:t>
            </w:r>
          </w:p>
        </w:tc>
      </w:tr>
      <w:tr w:rsidR="00B47285" w14:paraId="33F5F380" w14:textId="77777777" w:rsidTr="00580568">
        <w:tc>
          <w:tcPr>
            <w:tcW w:w="2689" w:type="dxa"/>
            <w:shd w:val="clear" w:color="auto" w:fill="EEECE1" w:themeFill="background2"/>
          </w:tcPr>
          <w:p w14:paraId="36B1F174" w14:textId="77777777" w:rsidR="00B47285" w:rsidRDefault="00B47285" w:rsidP="00CB0E0D">
            <w:pPr>
              <w:pStyle w:val="-2"/>
              <w:ind w:leftChars="0" w:left="0"/>
            </w:pPr>
            <w:r>
              <w:t>/2_</w:t>
            </w:r>
          </w:p>
        </w:tc>
        <w:tc>
          <w:tcPr>
            <w:tcW w:w="1559" w:type="dxa"/>
            <w:shd w:val="clear" w:color="auto" w:fill="EEECE1" w:themeFill="background2"/>
          </w:tcPr>
          <w:p w14:paraId="6388B14D" w14:textId="77777777" w:rsidR="00B47285" w:rsidRDefault="00B47285" w:rsidP="00CB0E0D">
            <w:pPr>
              <w:pStyle w:val="-2"/>
              <w:ind w:leftChars="0" w:left="0"/>
            </w:pPr>
            <w:r>
              <w:t>‘’</w:t>
            </w:r>
          </w:p>
        </w:tc>
        <w:tc>
          <w:tcPr>
            <w:tcW w:w="4956" w:type="dxa"/>
            <w:shd w:val="clear" w:color="auto" w:fill="EEECE1" w:themeFill="background2"/>
          </w:tcPr>
          <w:p w14:paraId="0E06BFBA" w14:textId="77777777" w:rsidR="00B47285" w:rsidRDefault="00B47285" w:rsidP="00CB0E0D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해당 </w:t>
            </w:r>
            <w:r>
              <w:t>STRING</w:t>
            </w:r>
            <w:r>
              <w:rPr>
                <w:rFonts w:hint="eastAsia"/>
              </w:rPr>
              <w:t>이 포함된 가장 마지막 수집로그</w:t>
            </w:r>
          </w:p>
        </w:tc>
      </w:tr>
      <w:tr w:rsidR="00B47285" w14:paraId="62338803" w14:textId="77777777" w:rsidTr="00CB0E0D">
        <w:tc>
          <w:tcPr>
            <w:tcW w:w="9204" w:type="dxa"/>
            <w:gridSpan w:val="3"/>
          </w:tcPr>
          <w:p w14:paraId="7D8B406D" w14:textId="4336EACF" w:rsidR="00B47285" w:rsidRPr="00E41613" w:rsidRDefault="00E41613" w:rsidP="00CB0E0D">
            <w:pPr>
              <w:pStyle w:val="-2"/>
              <w:ind w:leftChars="0" w:left="0"/>
            </w:pPr>
            <w:r w:rsidRPr="00E41613">
              <w:t xml:space="preserve">[2015/02/11 14:04:31] 7590, "StsIrisSummaryLoader.py", 107,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Start </w:t>
            </w:r>
            <w:proofErr w:type="spellStart"/>
            <w:r w:rsidRPr="00E41613">
              <w:t>IrisLoader</w:t>
            </w:r>
            <w:proofErr w:type="spellEnd"/>
            <w:r w:rsidRPr="00E41613">
              <w:t xml:space="preserve"> : /DATA/LOADER/IRIS/RESTORE/STATISTICS/5MIN/</w:t>
            </w:r>
            <w:r w:rsidRPr="00E41613">
              <w:rPr>
                <w:color w:val="FF0000"/>
              </w:rPr>
              <w:t>2_</w:t>
            </w:r>
            <w:r w:rsidRPr="00E41613">
              <w:t>20150203164500_5M.csv</w:t>
            </w:r>
          </w:p>
        </w:tc>
      </w:tr>
      <w:tr w:rsidR="00B47285" w14:paraId="258E5A1D" w14:textId="77777777" w:rsidTr="00580568">
        <w:tc>
          <w:tcPr>
            <w:tcW w:w="2689" w:type="dxa"/>
            <w:shd w:val="clear" w:color="auto" w:fill="EEECE1" w:themeFill="background2"/>
          </w:tcPr>
          <w:p w14:paraId="6DF5C303" w14:textId="77777777" w:rsidR="00B47285" w:rsidRDefault="00B47285" w:rsidP="00CB0E0D">
            <w:pPr>
              <w:pStyle w:val="-2"/>
              <w:ind w:leftChars="0" w:left="0"/>
            </w:pPr>
            <w:r>
              <w:rPr>
                <w:rFonts w:hint="eastAsia"/>
              </w:rPr>
              <w:t>/2_</w:t>
            </w:r>
          </w:p>
        </w:tc>
        <w:tc>
          <w:tcPr>
            <w:tcW w:w="1559" w:type="dxa"/>
            <w:shd w:val="clear" w:color="auto" w:fill="EEECE1" w:themeFill="background2"/>
          </w:tcPr>
          <w:p w14:paraId="084747D3" w14:textId="77777777" w:rsidR="00B47285" w:rsidRDefault="00B47285" w:rsidP="00CB0E0D">
            <w:pPr>
              <w:pStyle w:val="-2"/>
              <w:ind w:leftChars="0" w:left="0"/>
            </w:pPr>
            <w:r w:rsidRPr="00974B91">
              <w:t>\w+.csv</w:t>
            </w:r>
          </w:p>
        </w:tc>
        <w:tc>
          <w:tcPr>
            <w:tcW w:w="4956" w:type="dxa"/>
            <w:shd w:val="clear" w:color="auto" w:fill="EEECE1" w:themeFill="background2"/>
          </w:tcPr>
          <w:p w14:paraId="319B1556" w14:textId="77777777" w:rsidR="00B47285" w:rsidRDefault="00B47285" w:rsidP="00CB0E0D">
            <w:pPr>
              <w:pStyle w:val="-2"/>
              <w:ind w:leftChars="0" w:left="0"/>
            </w:pPr>
            <w:r>
              <w:rPr>
                <w:rFonts w:hint="eastAsia"/>
              </w:rPr>
              <w:t>로그에서 필요한 내용만 추출</w:t>
            </w:r>
          </w:p>
        </w:tc>
      </w:tr>
      <w:tr w:rsidR="00B47285" w:rsidRPr="00A46FA4" w14:paraId="34290028" w14:textId="77777777" w:rsidTr="00CB0E0D">
        <w:tc>
          <w:tcPr>
            <w:tcW w:w="9204" w:type="dxa"/>
            <w:gridSpan w:val="3"/>
          </w:tcPr>
          <w:p w14:paraId="6123C427" w14:textId="631AA51F" w:rsidR="00B47285" w:rsidRPr="00A46FA4" w:rsidRDefault="00B47285" w:rsidP="00CB0E0D">
            <w:pPr>
              <w:pStyle w:val="-2"/>
              <w:ind w:leftChars="0" w:left="0"/>
              <w:rPr>
                <w:sz w:val="20"/>
              </w:rPr>
            </w:pPr>
            <w:r w:rsidRPr="00E41613">
              <w:rPr>
                <w:sz w:val="20"/>
              </w:rPr>
              <w:t>/2_</w:t>
            </w:r>
            <w:r w:rsidRPr="00974B91">
              <w:rPr>
                <w:sz w:val="20"/>
              </w:rPr>
              <w:t>20150203164500_5M.csv</w:t>
            </w:r>
          </w:p>
        </w:tc>
      </w:tr>
    </w:tbl>
    <w:p w14:paraId="74519E1B" w14:textId="77777777" w:rsidR="00B47285" w:rsidRDefault="00B47285" w:rsidP="00580568">
      <w:pPr>
        <w:pStyle w:val="-2"/>
        <w:ind w:leftChars="0" w:left="0"/>
      </w:pPr>
    </w:p>
    <w:p w14:paraId="1083CAD4" w14:textId="43EAB0E5" w:rsidR="00056C0D" w:rsidRPr="00056C0D" w:rsidRDefault="00580568" w:rsidP="00056C0D">
      <w:pPr>
        <w:pStyle w:val="3"/>
        <w:numPr>
          <w:ilvl w:val="0"/>
          <w:numId w:val="0"/>
        </w:numPr>
        <w:rPr>
          <w:rFonts w:eastAsia="굴림체" w:hAnsi="굴림체"/>
        </w:rPr>
      </w:pPr>
      <w:bookmarkStart w:id="17" w:name="_Toc423438598"/>
      <w:r>
        <w:t>3.3.2</w:t>
      </w:r>
      <w:r w:rsidRPr="00580568">
        <w:rPr>
          <w:rFonts w:eastAsia="굴림체" w:hAnsi="굴림체"/>
        </w:rPr>
        <w:t xml:space="preserve">. </w:t>
      </w:r>
      <w:proofErr w:type="spellStart"/>
      <w:r w:rsidR="00411A00">
        <w:rPr>
          <w:rFonts w:eastAsia="굴림체" w:hAnsi="굴림체" w:hint="eastAsia"/>
        </w:rPr>
        <w:t>config</w:t>
      </w:r>
      <w:proofErr w:type="spellEnd"/>
      <w:r w:rsidR="00411A00">
        <w:rPr>
          <w:rFonts w:eastAsia="굴림체" w:hAnsi="굴림체" w:hint="eastAsia"/>
        </w:rPr>
        <w:t>파일의</w:t>
      </w:r>
      <w:r w:rsidR="00225697">
        <w:rPr>
          <w:rFonts w:eastAsia="굴림체" w:hAnsi="굴림체" w:hint="eastAsia"/>
        </w:rPr>
        <w:t xml:space="preserve"> (</w:t>
      </w:r>
      <w:r w:rsidRPr="00580568">
        <w:rPr>
          <w:rFonts w:eastAsia="굴림체" w:hAnsi="굴림체" w:hint="eastAsia"/>
        </w:rPr>
        <w:t>L</w:t>
      </w:r>
      <w:r>
        <w:rPr>
          <w:rFonts w:eastAsia="굴림체" w:hAnsi="굴림체" w:hint="eastAsia"/>
        </w:rPr>
        <w:t>OG</w:t>
      </w:r>
      <w:r w:rsidR="00225697">
        <w:rPr>
          <w:rFonts w:eastAsia="굴림체" w:hAnsi="굴림체"/>
        </w:rPr>
        <w:t xml:space="preserve"> | </w:t>
      </w:r>
      <w:r w:rsidR="00225697">
        <w:rPr>
          <w:rFonts w:eastAsia="굴림체" w:hAnsi="굴림체" w:hint="eastAsia"/>
        </w:rPr>
        <w:t>FILE)</w:t>
      </w:r>
      <w:r>
        <w:rPr>
          <w:rFonts w:eastAsia="굴림체" w:hAnsi="굴림체" w:hint="eastAsia"/>
        </w:rPr>
        <w:t>_TITLE_LIST 작성에 따른 Email</w:t>
      </w:r>
      <w:r>
        <w:rPr>
          <w:rFonts w:eastAsia="굴림체" w:hAnsi="굴림체"/>
        </w:rPr>
        <w:t xml:space="preserve"> UI</w:t>
      </w:r>
      <w:r w:rsidR="00411A00">
        <w:rPr>
          <w:rFonts w:eastAsia="굴림체" w:hAnsi="굴림체" w:hint="eastAsia"/>
        </w:rPr>
        <w:t xml:space="preserve"> 변경</w:t>
      </w:r>
      <w:bookmarkEnd w:id="17"/>
    </w:p>
    <w:p w14:paraId="5FEB7445" w14:textId="16BD0907" w:rsidR="00411A00" w:rsidRPr="00411A00" w:rsidRDefault="00411A00" w:rsidP="00411A00">
      <w:pPr>
        <w:pStyle w:val="-2"/>
        <w:ind w:leftChars="0" w:left="0"/>
      </w:pPr>
      <w:r>
        <w:rPr>
          <w:rFonts w:hint="eastAsia"/>
        </w:rPr>
        <w:t>[예시1</w:t>
      </w:r>
      <w:r>
        <w:t>]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11A00" w14:paraId="0497817B" w14:textId="77777777" w:rsidTr="00411A00">
        <w:tc>
          <w:tcPr>
            <w:tcW w:w="9204" w:type="dxa"/>
          </w:tcPr>
          <w:p w14:paraId="4ADB9FD5" w14:textId="77777777" w:rsidR="00411A00" w:rsidRDefault="00411A00" w:rsidP="00411A00">
            <w:pPr>
              <w:pStyle w:val="-2"/>
              <w:ind w:leftChars="0" w:left="0"/>
            </w:pPr>
            <w:r>
              <w:t>SERVER_LIST = 192.168.0.41</w:t>
            </w:r>
          </w:p>
          <w:p w14:paraId="668F794E" w14:textId="4990364D" w:rsidR="00411A00" w:rsidRDefault="00411A00" w:rsidP="00411A00">
            <w:pPr>
              <w:pStyle w:val="-2"/>
              <w:ind w:leftChars="0" w:left="0"/>
            </w:pPr>
            <w:r>
              <w:t xml:space="preserve">LOG_TITLE_LIST = </w:t>
            </w:r>
            <w:r w:rsidRPr="00411A00">
              <w:rPr>
                <w:rFonts w:hint="eastAsia"/>
                <w:b/>
              </w:rPr>
              <w:t>TITLE1</w:t>
            </w:r>
            <w:r w:rsidRPr="00411A00">
              <w:rPr>
                <w:b/>
              </w:rPr>
              <w:t>,TITLE1</w:t>
            </w:r>
          </w:p>
          <w:p w14:paraId="292D97C1" w14:textId="77777777" w:rsidR="00411A00" w:rsidRDefault="00411A00" w:rsidP="00411A00">
            <w:pPr>
              <w:pStyle w:val="-2"/>
              <w:ind w:leftChars="0" w:left="0"/>
            </w:pPr>
            <w:r>
              <w:t>LOG_PATH_LIST=/home/iris/log/5M.log,/home/iris/log/1H.log</w:t>
            </w:r>
          </w:p>
          <w:p w14:paraId="5523889A" w14:textId="77777777" w:rsidR="00411A00" w:rsidRDefault="00411A00" w:rsidP="00411A00">
            <w:pPr>
              <w:pStyle w:val="-2"/>
              <w:ind w:leftChars="0" w:left="0"/>
            </w:pPr>
            <w:r>
              <w:t xml:space="preserve">LOG_FIND_STRING_LIST = /0_|/1_|/2_|/3_|/4_|/5_,Start </w:t>
            </w:r>
            <w:proofErr w:type="spellStart"/>
            <w:r>
              <w:t>IrisLoader|stdin</w:t>
            </w:r>
            <w:proofErr w:type="spellEnd"/>
          </w:p>
          <w:p w14:paraId="32230585" w14:textId="008BCDB7" w:rsidR="00411A00" w:rsidRPr="00411A00" w:rsidRDefault="00411A00" w:rsidP="00411A00">
            <w:pPr>
              <w:pStyle w:val="-2"/>
              <w:ind w:leftChars="0" w:left="0"/>
            </w:pPr>
            <w:r>
              <w:t>VALUE_PATT = \w+.csv,(/\w+)+.csv</w:t>
            </w:r>
          </w:p>
        </w:tc>
      </w:tr>
    </w:tbl>
    <w:p w14:paraId="7F76889F" w14:textId="66AD12B0" w:rsidR="00411A00" w:rsidRDefault="00411A00" w:rsidP="00411A00">
      <w:pPr>
        <w:pStyle w:val="-2"/>
        <w:ind w:leftChars="0" w:left="0"/>
      </w:pPr>
      <w:r>
        <w:t>[</w:t>
      </w:r>
      <w:r>
        <w:rPr>
          <w:rFonts w:hint="eastAsia"/>
        </w:rPr>
        <w:t>예시1</w:t>
      </w:r>
      <w:r>
        <w:t>] TITLE1</w:t>
      </w:r>
      <w:r>
        <w:rPr>
          <w:rFonts w:hint="eastAsia"/>
        </w:rPr>
        <w:t xml:space="preserve">로 합하여 </w:t>
      </w:r>
      <w:r>
        <w:t>table</w:t>
      </w:r>
      <w:r>
        <w:rPr>
          <w:rFonts w:hint="eastAsia"/>
        </w:rPr>
        <w:t>작업함 (*</w:t>
      </w:r>
      <w:r>
        <w:t>1</w:t>
      </w:r>
      <w:r>
        <w:rPr>
          <w:rFonts w:hint="eastAsia"/>
        </w:rPr>
        <w:t xml:space="preserve">개의 테이블 생성 </w:t>
      </w:r>
      <w:r>
        <w:t>–</w:t>
      </w:r>
      <w:r>
        <w:rPr>
          <w:rFonts w:hint="eastAsia"/>
        </w:rPr>
        <w:t xml:space="preserve"> 4.</w:t>
      </w:r>
      <w:r>
        <w:t xml:space="preserve">3. </w:t>
      </w:r>
      <w:r>
        <w:rPr>
          <w:rFonts w:hint="eastAsia"/>
        </w:rPr>
        <w:t>참조)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602"/>
        <w:gridCol w:w="4602"/>
      </w:tblGrid>
      <w:tr w:rsidR="00411A00" w14:paraId="332681E7" w14:textId="77777777" w:rsidTr="0006164C">
        <w:tc>
          <w:tcPr>
            <w:tcW w:w="9204" w:type="dxa"/>
            <w:gridSpan w:val="2"/>
            <w:shd w:val="clear" w:color="auto" w:fill="BFBFBF" w:themeFill="background1" w:themeFillShade="BF"/>
          </w:tcPr>
          <w:p w14:paraId="7E0F7C75" w14:textId="4AC896AA" w:rsidR="00411A00" w:rsidRDefault="00411A00" w:rsidP="00411A00">
            <w:pPr>
              <w:pStyle w:val="-2"/>
              <w:ind w:leftChars="0" w:left="0"/>
              <w:jc w:val="center"/>
            </w:pPr>
            <w:r>
              <w:rPr>
                <w:rFonts w:hint="eastAsia"/>
              </w:rPr>
              <w:t>TITLE1</w:t>
            </w:r>
          </w:p>
        </w:tc>
      </w:tr>
      <w:tr w:rsidR="00411A00" w14:paraId="21D39B68" w14:textId="77777777" w:rsidTr="0006164C">
        <w:tc>
          <w:tcPr>
            <w:tcW w:w="4602" w:type="dxa"/>
          </w:tcPr>
          <w:p w14:paraId="6752416C" w14:textId="77777777" w:rsidR="00411A00" w:rsidRDefault="00411A00" w:rsidP="0006164C">
            <w:pPr>
              <w:pStyle w:val="-2"/>
              <w:ind w:leftChars="0" w:left="0"/>
            </w:pPr>
            <w:r>
              <w:rPr>
                <w:rFonts w:hint="eastAsia"/>
              </w:rPr>
              <w:t>/home/iris/log/5M.log</w:t>
            </w:r>
          </w:p>
        </w:tc>
        <w:tc>
          <w:tcPr>
            <w:tcW w:w="4602" w:type="dxa"/>
          </w:tcPr>
          <w:p w14:paraId="59A4C983" w14:textId="77777777" w:rsidR="00411A00" w:rsidRPr="00411A00" w:rsidRDefault="00411A00" w:rsidP="0006164C">
            <w:pPr>
              <w:pStyle w:val="-2"/>
              <w:ind w:leftChars="0" w:left="0"/>
            </w:pPr>
            <w:r>
              <w:t>/home/iris/log/1H.log</w:t>
            </w:r>
          </w:p>
        </w:tc>
      </w:tr>
      <w:tr w:rsidR="00411A00" w14:paraId="619F76BE" w14:textId="77777777" w:rsidTr="0006164C">
        <w:tc>
          <w:tcPr>
            <w:tcW w:w="4602" w:type="dxa"/>
          </w:tcPr>
          <w:p w14:paraId="4DFD9F13" w14:textId="77777777" w:rsidR="00411A00" w:rsidRPr="00411A00" w:rsidRDefault="00411A00" w:rsidP="0006164C">
            <w:pPr>
              <w:pStyle w:val="-2"/>
              <w:ind w:leftChars="0" w:left="0"/>
            </w:pPr>
            <w:r>
              <w:t>/0_|/1_|/2_|/3_|/4_|/5_,</w:t>
            </w:r>
          </w:p>
        </w:tc>
        <w:tc>
          <w:tcPr>
            <w:tcW w:w="4602" w:type="dxa"/>
          </w:tcPr>
          <w:p w14:paraId="15CC81E2" w14:textId="77777777" w:rsidR="00411A00" w:rsidRDefault="00411A00" w:rsidP="0006164C">
            <w:pPr>
              <w:pStyle w:val="-2"/>
              <w:ind w:leftChars="0" w:left="0"/>
            </w:pPr>
            <w:r>
              <w:t xml:space="preserve">Start </w:t>
            </w:r>
            <w:proofErr w:type="spellStart"/>
            <w:r>
              <w:t>IrisLoader|stdin</w:t>
            </w:r>
            <w:proofErr w:type="spellEnd"/>
          </w:p>
        </w:tc>
      </w:tr>
      <w:tr w:rsidR="00411A00" w14:paraId="48282A98" w14:textId="77777777" w:rsidTr="0006164C">
        <w:tc>
          <w:tcPr>
            <w:tcW w:w="4602" w:type="dxa"/>
          </w:tcPr>
          <w:p w14:paraId="3D9B4757" w14:textId="77777777" w:rsidR="00411A00" w:rsidRDefault="00411A00" w:rsidP="0006164C">
            <w:pPr>
              <w:pStyle w:val="-2"/>
              <w:ind w:leftChars="0" w:left="0"/>
            </w:pPr>
            <w:r>
              <w:t>\w+.csv</w:t>
            </w:r>
          </w:p>
        </w:tc>
        <w:tc>
          <w:tcPr>
            <w:tcW w:w="4602" w:type="dxa"/>
          </w:tcPr>
          <w:p w14:paraId="090CB92A" w14:textId="77777777" w:rsidR="00411A00" w:rsidRDefault="00411A00" w:rsidP="0006164C">
            <w:pPr>
              <w:pStyle w:val="-2"/>
              <w:ind w:leftChars="0" w:left="0"/>
            </w:pPr>
            <w:r>
              <w:t>,(/\w+)+.csv</w:t>
            </w:r>
          </w:p>
        </w:tc>
      </w:tr>
    </w:tbl>
    <w:p w14:paraId="5D5A1A8C" w14:textId="77777777" w:rsidR="00411A00" w:rsidRDefault="00411A00" w:rsidP="00411A00">
      <w:pPr>
        <w:pStyle w:val="-2"/>
        <w:ind w:leftChars="0" w:left="0"/>
      </w:pPr>
    </w:p>
    <w:p w14:paraId="3C20B49F" w14:textId="6E7D68F2" w:rsidR="00411A00" w:rsidRPr="00411A00" w:rsidRDefault="00411A00" w:rsidP="00411A00">
      <w:pPr>
        <w:pStyle w:val="-2"/>
        <w:ind w:leftChars="0" w:left="0"/>
      </w:pPr>
      <w:r>
        <w:rPr>
          <w:rFonts w:hint="eastAsia"/>
        </w:rPr>
        <w:t>[예시2</w:t>
      </w:r>
      <w:r>
        <w:t>]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11A00" w14:paraId="3229708A" w14:textId="77777777" w:rsidTr="00411A00">
        <w:tc>
          <w:tcPr>
            <w:tcW w:w="9204" w:type="dxa"/>
          </w:tcPr>
          <w:p w14:paraId="150FF397" w14:textId="257C9DDB" w:rsidR="00411A00" w:rsidRDefault="00411A00" w:rsidP="00411A00">
            <w:pPr>
              <w:pStyle w:val="-2"/>
              <w:ind w:leftChars="0" w:left="0"/>
            </w:pPr>
            <w:r>
              <w:t>SERVER_LIST = 192.168.0.41</w:t>
            </w:r>
          </w:p>
          <w:p w14:paraId="20009C62" w14:textId="77777777" w:rsidR="00411A00" w:rsidRDefault="00411A00" w:rsidP="00411A00">
            <w:pPr>
              <w:pStyle w:val="-2"/>
              <w:ind w:leftChars="0" w:left="0"/>
            </w:pPr>
            <w:r>
              <w:t xml:space="preserve">LOG_TITLE_LIST = </w:t>
            </w:r>
            <w:r w:rsidRPr="00411A00">
              <w:rPr>
                <w:rFonts w:hint="eastAsia"/>
                <w:b/>
              </w:rPr>
              <w:t>TITLE1</w:t>
            </w:r>
            <w:r w:rsidRPr="00411A00">
              <w:rPr>
                <w:b/>
              </w:rPr>
              <w:t>,TITLE2</w:t>
            </w:r>
          </w:p>
          <w:p w14:paraId="527C1BBD" w14:textId="77777777" w:rsidR="00411A00" w:rsidRDefault="00411A00" w:rsidP="00411A00">
            <w:pPr>
              <w:pStyle w:val="-2"/>
              <w:ind w:leftChars="0" w:left="0"/>
            </w:pPr>
            <w:r>
              <w:t>LOG_PATH_LIST=/home/iris/log/5M.log,/home/iris/log/1H.log</w:t>
            </w:r>
          </w:p>
          <w:p w14:paraId="7E410E14" w14:textId="77777777" w:rsidR="00411A00" w:rsidRDefault="00411A00" w:rsidP="00411A00">
            <w:pPr>
              <w:pStyle w:val="-2"/>
              <w:ind w:leftChars="0" w:left="0"/>
            </w:pPr>
            <w:r>
              <w:t xml:space="preserve">LOG_FIND_STRING_LIST = /0_|/1_|/2_|/3_|/4_|/5_,Start </w:t>
            </w:r>
            <w:proofErr w:type="spellStart"/>
            <w:r>
              <w:t>IrisLoader|stdin</w:t>
            </w:r>
            <w:proofErr w:type="spellEnd"/>
          </w:p>
          <w:p w14:paraId="3D92573C" w14:textId="0579C034" w:rsidR="00411A00" w:rsidRDefault="00411A00" w:rsidP="00580568">
            <w:pPr>
              <w:pStyle w:val="-2"/>
              <w:ind w:leftChars="0" w:left="0"/>
            </w:pPr>
            <w:r>
              <w:t>VALUE_PATT = \w+.csv,(/\w+)+.csv</w:t>
            </w:r>
          </w:p>
        </w:tc>
      </w:tr>
    </w:tbl>
    <w:p w14:paraId="6632CF94" w14:textId="7BC45AA7" w:rsidR="00411A00" w:rsidRDefault="00411A00" w:rsidP="00580568">
      <w:pPr>
        <w:pStyle w:val="-2"/>
        <w:ind w:leftChars="0" w:left="0"/>
      </w:pPr>
      <w:r>
        <w:lastRenderedPageBreak/>
        <w:t>[</w:t>
      </w:r>
      <w:r>
        <w:rPr>
          <w:rFonts w:hint="eastAsia"/>
        </w:rPr>
        <w:t>예시2</w:t>
      </w:r>
      <w:r>
        <w:t xml:space="preserve">] </w:t>
      </w:r>
      <w:r>
        <w:rPr>
          <w:rFonts w:hint="eastAsia"/>
        </w:rPr>
        <w:t xml:space="preserve">TITLE1과 </w:t>
      </w:r>
      <w:r>
        <w:t xml:space="preserve">TITLE2로 </w:t>
      </w:r>
      <w:r>
        <w:rPr>
          <w:rFonts w:hint="eastAsia"/>
        </w:rPr>
        <w:t xml:space="preserve">분리되어 </w:t>
      </w:r>
      <w:r>
        <w:t>table</w:t>
      </w:r>
      <w:r>
        <w:rPr>
          <w:rFonts w:hint="eastAsia"/>
        </w:rPr>
        <w:t>작업함 (*</w:t>
      </w:r>
      <w:r>
        <w:t>2</w:t>
      </w:r>
      <w:r>
        <w:rPr>
          <w:rFonts w:hint="eastAsia"/>
        </w:rPr>
        <w:t>개의 테이블 생성 4.3.</w:t>
      </w:r>
      <w:r>
        <w:t xml:space="preserve"> </w:t>
      </w:r>
      <w:r>
        <w:rPr>
          <w:rFonts w:hint="eastAsia"/>
        </w:rPr>
        <w:t>참조)</w:t>
      </w:r>
    </w:p>
    <w:tbl>
      <w:tblPr>
        <w:tblStyle w:val="aff"/>
        <w:tblpPr w:leftFromText="142" w:rightFromText="142" w:vertAnchor="text" w:tblpY="93"/>
        <w:tblW w:w="0" w:type="auto"/>
        <w:tblLook w:val="04A0" w:firstRow="1" w:lastRow="0" w:firstColumn="1" w:lastColumn="0" w:noHBand="0" w:noVBand="1"/>
      </w:tblPr>
      <w:tblGrid>
        <w:gridCol w:w="4602"/>
        <w:gridCol w:w="4602"/>
      </w:tblGrid>
      <w:tr w:rsidR="0006164C" w14:paraId="6AB2EC00" w14:textId="77777777" w:rsidTr="0006164C">
        <w:tc>
          <w:tcPr>
            <w:tcW w:w="4602" w:type="dxa"/>
            <w:shd w:val="clear" w:color="auto" w:fill="BFBFBF" w:themeFill="background1" w:themeFillShade="BF"/>
          </w:tcPr>
          <w:p w14:paraId="3A437C2C" w14:textId="77777777" w:rsidR="0006164C" w:rsidRDefault="0006164C" w:rsidP="0006164C">
            <w:pPr>
              <w:pStyle w:val="-2"/>
              <w:ind w:leftChars="0" w:left="0"/>
            </w:pPr>
            <w:r>
              <w:rPr>
                <w:rFonts w:hint="eastAsia"/>
              </w:rPr>
              <w:t>TITLE1</w:t>
            </w:r>
          </w:p>
        </w:tc>
        <w:tc>
          <w:tcPr>
            <w:tcW w:w="4602" w:type="dxa"/>
            <w:shd w:val="clear" w:color="auto" w:fill="BFBFBF" w:themeFill="background1" w:themeFillShade="BF"/>
          </w:tcPr>
          <w:p w14:paraId="49FF858A" w14:textId="77777777" w:rsidR="0006164C" w:rsidRDefault="0006164C" w:rsidP="0006164C">
            <w:pPr>
              <w:pStyle w:val="-2"/>
              <w:ind w:leftChars="0" w:left="0"/>
            </w:pPr>
            <w:r>
              <w:rPr>
                <w:rFonts w:hint="eastAsia"/>
              </w:rPr>
              <w:t>TITLE2</w:t>
            </w:r>
          </w:p>
        </w:tc>
      </w:tr>
      <w:tr w:rsidR="0006164C" w14:paraId="6C20940A" w14:textId="77777777" w:rsidTr="0006164C">
        <w:tc>
          <w:tcPr>
            <w:tcW w:w="4602" w:type="dxa"/>
          </w:tcPr>
          <w:p w14:paraId="6D14B947" w14:textId="77777777" w:rsidR="0006164C" w:rsidRDefault="0006164C" w:rsidP="0006164C">
            <w:pPr>
              <w:pStyle w:val="-2"/>
              <w:ind w:leftChars="0" w:left="0"/>
            </w:pPr>
            <w:r>
              <w:rPr>
                <w:rFonts w:hint="eastAsia"/>
              </w:rPr>
              <w:t>/home/iris/log/5M.log</w:t>
            </w:r>
          </w:p>
        </w:tc>
        <w:tc>
          <w:tcPr>
            <w:tcW w:w="4602" w:type="dxa"/>
          </w:tcPr>
          <w:p w14:paraId="4F14CD9B" w14:textId="77777777" w:rsidR="0006164C" w:rsidRPr="00411A00" w:rsidRDefault="0006164C" w:rsidP="0006164C">
            <w:pPr>
              <w:pStyle w:val="-2"/>
              <w:ind w:leftChars="0" w:left="0"/>
            </w:pPr>
            <w:r>
              <w:t>/home/iris/log/1H.log</w:t>
            </w:r>
          </w:p>
        </w:tc>
      </w:tr>
      <w:tr w:rsidR="0006164C" w14:paraId="2EDA3FBD" w14:textId="77777777" w:rsidTr="0006164C">
        <w:tc>
          <w:tcPr>
            <w:tcW w:w="4602" w:type="dxa"/>
          </w:tcPr>
          <w:p w14:paraId="38DC3094" w14:textId="77777777" w:rsidR="0006164C" w:rsidRPr="00411A00" w:rsidRDefault="0006164C" w:rsidP="0006164C">
            <w:pPr>
              <w:pStyle w:val="-2"/>
              <w:ind w:leftChars="0" w:left="0"/>
            </w:pPr>
            <w:r>
              <w:t>/0_|/1_|/2_|/3_|/4_|/5_,</w:t>
            </w:r>
          </w:p>
        </w:tc>
        <w:tc>
          <w:tcPr>
            <w:tcW w:w="4602" w:type="dxa"/>
          </w:tcPr>
          <w:p w14:paraId="72407BCC" w14:textId="77777777" w:rsidR="0006164C" w:rsidRDefault="0006164C" w:rsidP="0006164C">
            <w:pPr>
              <w:pStyle w:val="-2"/>
              <w:ind w:leftChars="0" w:left="0"/>
            </w:pPr>
            <w:r>
              <w:t xml:space="preserve">Start </w:t>
            </w:r>
            <w:proofErr w:type="spellStart"/>
            <w:r>
              <w:t>IrisLoader|stdin</w:t>
            </w:r>
            <w:proofErr w:type="spellEnd"/>
          </w:p>
        </w:tc>
      </w:tr>
      <w:tr w:rsidR="0006164C" w14:paraId="6FB141AF" w14:textId="77777777" w:rsidTr="0006164C">
        <w:tc>
          <w:tcPr>
            <w:tcW w:w="4602" w:type="dxa"/>
          </w:tcPr>
          <w:p w14:paraId="05CC0E9B" w14:textId="77777777" w:rsidR="0006164C" w:rsidRDefault="0006164C" w:rsidP="0006164C">
            <w:pPr>
              <w:pStyle w:val="-2"/>
              <w:ind w:leftChars="0" w:left="0"/>
            </w:pPr>
            <w:r>
              <w:t>\w+.csv</w:t>
            </w:r>
          </w:p>
        </w:tc>
        <w:tc>
          <w:tcPr>
            <w:tcW w:w="4602" w:type="dxa"/>
          </w:tcPr>
          <w:p w14:paraId="0058F4BA" w14:textId="77777777" w:rsidR="0006164C" w:rsidRDefault="0006164C" w:rsidP="0006164C">
            <w:pPr>
              <w:pStyle w:val="-2"/>
              <w:ind w:leftChars="0" w:left="0"/>
            </w:pPr>
            <w:r>
              <w:t>,(/\w+)+.csv</w:t>
            </w:r>
          </w:p>
        </w:tc>
      </w:tr>
    </w:tbl>
    <w:p w14:paraId="098B7596" w14:textId="67A6467B" w:rsidR="00B47285" w:rsidRDefault="00B47285" w:rsidP="00B47285">
      <w:pPr>
        <w:pStyle w:val="2"/>
        <w:numPr>
          <w:ilvl w:val="0"/>
          <w:numId w:val="0"/>
        </w:numPr>
      </w:pPr>
      <w:bookmarkStart w:id="18" w:name="_Toc423438599"/>
      <w:r>
        <w:t xml:space="preserve">3.4. </w:t>
      </w:r>
      <w:proofErr w:type="spellStart"/>
      <w:r>
        <w:t>FileMonitor</w:t>
      </w:r>
      <w:bookmarkEnd w:id="18"/>
      <w:proofErr w:type="spellEnd"/>
      <w:r>
        <w:t xml:space="preserve"> </w:t>
      </w:r>
    </w:p>
    <w:p w14:paraId="24F49192" w14:textId="6662244F" w:rsidR="003B5A48" w:rsidRDefault="00580568" w:rsidP="00580568">
      <w:pPr>
        <w:pStyle w:val="3"/>
        <w:numPr>
          <w:ilvl w:val="0"/>
          <w:numId w:val="0"/>
        </w:numPr>
        <w:rPr>
          <w:rFonts w:ascii="굴림" w:eastAsia="굴림" w:hAnsi="굴림"/>
          <w:b w:val="0"/>
        </w:rPr>
      </w:pPr>
      <w:bookmarkStart w:id="19" w:name="_Toc423438600"/>
      <w:r>
        <w:t>3.4.1</w:t>
      </w:r>
      <w:r w:rsidRPr="00580568">
        <w:rPr>
          <w:rFonts w:eastAsia="굴림체" w:hAnsi="굴림체"/>
        </w:rPr>
        <w:t xml:space="preserve">. </w:t>
      </w:r>
      <w:r w:rsidRPr="00580568">
        <w:rPr>
          <w:rFonts w:eastAsia="굴림체" w:hAnsi="굴림체" w:hint="eastAsia"/>
        </w:rPr>
        <w:t>FILE</w:t>
      </w:r>
      <w:r w:rsidRPr="00580568">
        <w:rPr>
          <w:rFonts w:eastAsia="굴림체" w:hAnsi="굴림체"/>
        </w:rPr>
        <w:t xml:space="preserve">_FIND_STRING_LIST </w:t>
      </w:r>
      <w:r w:rsidRPr="00580568">
        <w:rPr>
          <w:rFonts w:eastAsia="굴림체" w:hAnsi="굴림체" w:hint="eastAsia"/>
        </w:rPr>
        <w:t>사용 예시</w:t>
      </w:r>
      <w:bookmarkEnd w:id="19"/>
      <w:r w:rsidRPr="00580568">
        <w:rPr>
          <w:rFonts w:eastAsia="굴림체" w:hAnsi="굴림체" w:hint="eastAsia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B0E0D" w14:paraId="332F8860" w14:textId="77777777" w:rsidTr="00CB0E0D">
        <w:tc>
          <w:tcPr>
            <w:tcW w:w="9204" w:type="dxa"/>
          </w:tcPr>
          <w:p w14:paraId="005A54B5" w14:textId="70B66943" w:rsidR="00CB0E0D" w:rsidRDefault="00411A00" w:rsidP="00CB0E0D">
            <w:pPr>
              <w:pStyle w:val="-2"/>
              <w:ind w:leftChars="0" w:left="0"/>
            </w:pPr>
            <w:r>
              <w:rPr>
                <w:rFonts w:hint="eastAsia"/>
              </w:rPr>
              <w:t>[</w:t>
            </w:r>
            <w:r w:rsidR="00CB0E0D">
              <w:rPr>
                <w:rFonts w:hint="eastAsia"/>
              </w:rPr>
              <w:t>수집된 파일 화면</w:t>
            </w:r>
            <w:r>
              <w:rPr>
                <w:rFonts w:hint="eastAsia"/>
              </w:rPr>
              <w:t>]</w:t>
            </w:r>
          </w:p>
          <w:p w14:paraId="24704C5E" w14:textId="5948C46B" w:rsidR="00CB0E0D" w:rsidRDefault="00CB0E0D" w:rsidP="00CB0E0D">
            <w:pPr>
              <w:pStyle w:val="-2"/>
              <w:ind w:leftChars="0" w:left="0"/>
            </w:pPr>
            <w:proofErr w:type="spellStart"/>
            <w:r>
              <w:t>drwxrwxr</w:t>
            </w:r>
            <w:proofErr w:type="spellEnd"/>
            <w:r>
              <w:t xml:space="preserve">-x 12 </w:t>
            </w:r>
            <w:proofErr w:type="spellStart"/>
            <w:r>
              <w:t>junga</w:t>
            </w:r>
            <w:proofErr w:type="spellEnd"/>
            <w:r>
              <w:t xml:space="preserve"> </w:t>
            </w:r>
            <w:proofErr w:type="spellStart"/>
            <w:r>
              <w:t>junga</w:t>
            </w:r>
            <w:proofErr w:type="spellEnd"/>
            <w:r>
              <w:t xml:space="preserve">     4096 2015-06-02 21:22 go</w:t>
            </w:r>
          </w:p>
          <w:p w14:paraId="032E76DD" w14:textId="77777777" w:rsidR="00CB0E0D" w:rsidRDefault="00CB0E0D" w:rsidP="00CB0E0D">
            <w:pPr>
              <w:pStyle w:val="-2"/>
              <w:ind w:leftChars="0" w:left="0"/>
            </w:pPr>
            <w:r>
              <w:t>-</w:t>
            </w:r>
            <w:proofErr w:type="spellStart"/>
            <w:r>
              <w:t>rw</w:t>
            </w:r>
            <w:proofErr w:type="spellEnd"/>
            <w:r>
              <w:t>-</w:t>
            </w:r>
            <w:proofErr w:type="spellStart"/>
            <w:r>
              <w:t>rw</w:t>
            </w:r>
            <w:proofErr w:type="spellEnd"/>
            <w:r>
              <w:t xml:space="preserve">-r--  1 </w:t>
            </w:r>
            <w:proofErr w:type="spellStart"/>
            <w:r>
              <w:t>junga</w:t>
            </w:r>
            <w:proofErr w:type="spellEnd"/>
            <w:r>
              <w:t xml:space="preserve"> </w:t>
            </w:r>
            <w:proofErr w:type="spellStart"/>
            <w:r>
              <w:t>junga</w:t>
            </w:r>
            <w:proofErr w:type="spellEnd"/>
            <w:r>
              <w:t xml:space="preserve"> 62442704 2015-05-21 18:16 go1.4.2.linux-amd64.tar.gz</w:t>
            </w:r>
          </w:p>
          <w:p w14:paraId="2892AD71" w14:textId="77777777" w:rsidR="00CB0E0D" w:rsidRDefault="00CB0E0D" w:rsidP="00CB0E0D">
            <w:pPr>
              <w:pStyle w:val="-2"/>
              <w:ind w:leftChars="0" w:left="0"/>
            </w:pPr>
            <w:proofErr w:type="spellStart"/>
            <w:r>
              <w:t>drwxrwxr</w:t>
            </w:r>
            <w:proofErr w:type="spellEnd"/>
            <w:r>
              <w:t xml:space="preserve">-x  2 </w:t>
            </w:r>
            <w:proofErr w:type="spellStart"/>
            <w:r>
              <w:t>junga</w:t>
            </w:r>
            <w:proofErr w:type="spellEnd"/>
            <w:r>
              <w:t xml:space="preserve"> </w:t>
            </w:r>
            <w:proofErr w:type="spellStart"/>
            <w:r>
              <w:t>junga</w:t>
            </w:r>
            <w:proofErr w:type="spellEnd"/>
            <w:r>
              <w:t xml:space="preserve">     4096 2015-05-22 14:32 </w:t>
            </w:r>
            <w:proofErr w:type="spellStart"/>
            <w:r>
              <w:t>go_source</w:t>
            </w:r>
            <w:proofErr w:type="spellEnd"/>
          </w:p>
          <w:p w14:paraId="02AFF3FB" w14:textId="1E148187" w:rsidR="00CB0E0D" w:rsidRDefault="00CB0E0D" w:rsidP="00CB0E0D">
            <w:pPr>
              <w:pStyle w:val="-2"/>
              <w:ind w:leftChars="0" w:left="0"/>
            </w:pPr>
            <w:r>
              <w:t>-</w:t>
            </w:r>
            <w:proofErr w:type="spellStart"/>
            <w:r>
              <w:t>rwxr</w:t>
            </w:r>
            <w:proofErr w:type="spellEnd"/>
            <w:r>
              <w:t xml:space="preserve">-x---  1 </w:t>
            </w:r>
            <w:proofErr w:type="spellStart"/>
            <w:r>
              <w:t>junga</w:t>
            </w:r>
            <w:proofErr w:type="spellEnd"/>
            <w:r>
              <w:t xml:space="preserve"> </w:t>
            </w:r>
            <w:proofErr w:type="spellStart"/>
            <w:r>
              <w:t>junga</w:t>
            </w:r>
            <w:proofErr w:type="spellEnd"/>
            <w:r>
              <w:t xml:space="preserve">     2880 2015-04-09 11:11 mainColFtp.py</w:t>
            </w:r>
          </w:p>
        </w:tc>
      </w:tr>
    </w:tbl>
    <w:p w14:paraId="6BEF4367" w14:textId="77777777" w:rsidR="00CB0E0D" w:rsidRDefault="00CB0E0D" w:rsidP="00B47285">
      <w:pPr>
        <w:pStyle w:val="-2"/>
        <w:ind w:leftChars="0" w:left="0"/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602"/>
        <w:gridCol w:w="4602"/>
      </w:tblGrid>
      <w:tr w:rsidR="00CB0E0D" w14:paraId="6FCB04BF" w14:textId="77777777" w:rsidTr="00580568">
        <w:tc>
          <w:tcPr>
            <w:tcW w:w="4602" w:type="dxa"/>
            <w:shd w:val="clear" w:color="auto" w:fill="BFBFBF" w:themeFill="background1" w:themeFillShade="BF"/>
          </w:tcPr>
          <w:p w14:paraId="31DD0BB5" w14:textId="4697F0BB" w:rsidR="00CB0E0D" w:rsidRDefault="00CB0E0D" w:rsidP="00CB0E0D">
            <w:pPr>
              <w:pStyle w:val="-2"/>
              <w:ind w:leftChars="0" w:left="0"/>
            </w:pPr>
            <w:r>
              <w:t>FILE_FIN</w:t>
            </w:r>
            <w:r>
              <w:rPr>
                <w:rFonts w:hint="eastAsia"/>
              </w:rPr>
              <w:t>D</w:t>
            </w:r>
            <w:r>
              <w:t>_STRING_LIST</w:t>
            </w:r>
          </w:p>
        </w:tc>
        <w:tc>
          <w:tcPr>
            <w:tcW w:w="4602" w:type="dxa"/>
            <w:shd w:val="clear" w:color="auto" w:fill="BFBFBF" w:themeFill="background1" w:themeFillShade="BF"/>
          </w:tcPr>
          <w:p w14:paraId="0816DA8D" w14:textId="6BE8E742" w:rsidR="00CB0E0D" w:rsidRDefault="00CB0E0D" w:rsidP="00CB0E0D">
            <w:pPr>
              <w:pStyle w:val="-2"/>
              <w:ind w:leftChars="0" w:left="0"/>
            </w:pPr>
            <w:r>
              <w:t>Description</w:t>
            </w:r>
          </w:p>
        </w:tc>
      </w:tr>
      <w:tr w:rsidR="00CB0E0D" w14:paraId="36290FD3" w14:textId="77777777" w:rsidTr="00580568">
        <w:tc>
          <w:tcPr>
            <w:tcW w:w="4602" w:type="dxa"/>
            <w:shd w:val="clear" w:color="auto" w:fill="EEECE1" w:themeFill="background2"/>
          </w:tcPr>
          <w:p w14:paraId="5A82160F" w14:textId="7C8F85C4" w:rsidR="00CB0E0D" w:rsidRDefault="00CB0E0D" w:rsidP="00CB0E0D">
            <w:pPr>
              <w:pStyle w:val="-2"/>
              <w:ind w:leftChars="0" w:left="0"/>
            </w:pPr>
            <w:r>
              <w:t>‘’</w:t>
            </w:r>
          </w:p>
        </w:tc>
        <w:tc>
          <w:tcPr>
            <w:tcW w:w="4602" w:type="dxa"/>
            <w:shd w:val="clear" w:color="auto" w:fill="EEECE1" w:themeFill="background2"/>
          </w:tcPr>
          <w:p w14:paraId="4B953542" w14:textId="49FEFF9B" w:rsidR="00CB0E0D" w:rsidRDefault="00CB0E0D" w:rsidP="00CB0E0D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가장 </w:t>
            </w:r>
            <w:proofErr w:type="spellStart"/>
            <w:r>
              <w:rPr>
                <w:rFonts w:hint="eastAsia"/>
              </w:rPr>
              <w:t>최근파일</w:t>
            </w:r>
            <w:proofErr w:type="spellEnd"/>
            <w:r>
              <w:rPr>
                <w:rFonts w:hint="eastAsia"/>
              </w:rPr>
              <w:t xml:space="preserve"> 출력</w:t>
            </w:r>
          </w:p>
        </w:tc>
      </w:tr>
      <w:tr w:rsidR="00CB0E0D" w14:paraId="066C2B37" w14:textId="77777777" w:rsidTr="00CB0E0D">
        <w:tc>
          <w:tcPr>
            <w:tcW w:w="9204" w:type="dxa"/>
            <w:gridSpan w:val="2"/>
          </w:tcPr>
          <w:p w14:paraId="10C23B5D" w14:textId="69F83013" w:rsidR="00CB0E0D" w:rsidRDefault="00CB0E0D" w:rsidP="00CB0E0D">
            <w:pPr>
              <w:pStyle w:val="-2"/>
              <w:ind w:leftChars="0" w:left="0"/>
            </w:pPr>
            <w:r>
              <w:rPr>
                <w:rFonts w:hint="eastAsia"/>
              </w:rPr>
              <w:t>go</w:t>
            </w:r>
          </w:p>
        </w:tc>
      </w:tr>
      <w:tr w:rsidR="00CB0E0D" w14:paraId="5DB2B5DF" w14:textId="77777777" w:rsidTr="00580568">
        <w:tc>
          <w:tcPr>
            <w:tcW w:w="4602" w:type="dxa"/>
            <w:shd w:val="clear" w:color="auto" w:fill="EEECE1" w:themeFill="background2"/>
          </w:tcPr>
          <w:p w14:paraId="23311786" w14:textId="5439FB10" w:rsidR="00CB0E0D" w:rsidRDefault="00580568" w:rsidP="00CB0E0D">
            <w:pPr>
              <w:pStyle w:val="-2"/>
              <w:ind w:leftChars="0" w:left="0"/>
            </w:pPr>
            <w:r>
              <w:t>c</w:t>
            </w:r>
          </w:p>
        </w:tc>
        <w:tc>
          <w:tcPr>
            <w:tcW w:w="4602" w:type="dxa"/>
            <w:shd w:val="clear" w:color="auto" w:fill="EEECE1" w:themeFill="background2"/>
          </w:tcPr>
          <w:p w14:paraId="2D602D33" w14:textId="689F306B" w:rsidR="00CB0E0D" w:rsidRDefault="00580568" w:rsidP="00CB0E0D">
            <w:pPr>
              <w:pStyle w:val="-2"/>
              <w:ind w:leftChars="0" w:left="0"/>
            </w:pPr>
            <w:r>
              <w:t>c</w:t>
            </w:r>
            <w:r>
              <w:rPr>
                <w:rFonts w:hint="eastAsia"/>
              </w:rPr>
              <w:t>가 들어간 가장 최근 파일 출력</w:t>
            </w:r>
          </w:p>
        </w:tc>
      </w:tr>
      <w:tr w:rsidR="00580568" w14:paraId="476B8BD9" w14:textId="77777777" w:rsidTr="0006164C">
        <w:tc>
          <w:tcPr>
            <w:tcW w:w="9204" w:type="dxa"/>
            <w:gridSpan w:val="2"/>
          </w:tcPr>
          <w:p w14:paraId="6BE4E67F" w14:textId="700B3F0E" w:rsidR="00580568" w:rsidRDefault="00580568" w:rsidP="00CB0E0D">
            <w:pPr>
              <w:pStyle w:val="-2"/>
              <w:ind w:leftChars="0" w:left="0"/>
            </w:pPr>
            <w:r>
              <w:t>mainColFtp.py</w:t>
            </w:r>
          </w:p>
        </w:tc>
      </w:tr>
    </w:tbl>
    <w:p w14:paraId="68546D4C" w14:textId="77777777" w:rsidR="00411A00" w:rsidRDefault="00411A00" w:rsidP="0006164C">
      <w:pPr>
        <w:pStyle w:val="-2"/>
        <w:ind w:leftChars="0" w:left="0"/>
      </w:pPr>
    </w:p>
    <w:p w14:paraId="73297D5B" w14:textId="30F5F3E8" w:rsidR="00225697" w:rsidRPr="00225697" w:rsidRDefault="00225697" w:rsidP="00225697">
      <w:pPr>
        <w:pStyle w:val="3"/>
        <w:numPr>
          <w:ilvl w:val="0"/>
          <w:numId w:val="0"/>
        </w:numPr>
      </w:pPr>
      <w:bookmarkStart w:id="20" w:name="_Toc423438601"/>
      <w:r>
        <w:t>3.4.2</w:t>
      </w:r>
      <w:r w:rsidRPr="00580568">
        <w:rPr>
          <w:rFonts w:eastAsia="굴림체" w:hAnsi="굴림체"/>
        </w:rPr>
        <w:t xml:space="preserve">. </w:t>
      </w:r>
      <w:r>
        <w:rPr>
          <w:rFonts w:eastAsia="굴림체" w:hAnsi="굴림체"/>
        </w:rPr>
        <w:t>3.3.2</w:t>
      </w:r>
      <w:r>
        <w:rPr>
          <w:rFonts w:eastAsia="굴림체" w:hAnsi="굴림체" w:hint="eastAsia"/>
        </w:rPr>
        <w:t>의 예시추가</w:t>
      </w:r>
      <w:bookmarkEnd w:id="20"/>
    </w:p>
    <w:p w14:paraId="391FC65E" w14:textId="2A50B9BB" w:rsidR="00225697" w:rsidRPr="00411A00" w:rsidRDefault="00225697" w:rsidP="00225697">
      <w:pPr>
        <w:pStyle w:val="-2"/>
        <w:ind w:leftChars="0" w:left="0"/>
      </w:pPr>
      <w:r>
        <w:rPr>
          <w:rFonts w:hint="eastAsia"/>
        </w:rPr>
        <w:t>[예시3</w:t>
      </w:r>
      <w:r>
        <w:t>] – TITLE</w:t>
      </w:r>
      <w:r>
        <w:rPr>
          <w:rFonts w:hint="eastAsia"/>
        </w:rPr>
        <w:t>가 같음,</w:t>
      </w:r>
      <w:r>
        <w:t xml:space="preserve"> </w:t>
      </w:r>
      <w:r>
        <w:rPr>
          <w:rFonts w:hint="eastAsia"/>
        </w:rPr>
        <w:t xml:space="preserve">ip가 </w:t>
      </w:r>
      <w:r>
        <w:t>2</w:t>
      </w:r>
      <w:r>
        <w:rPr>
          <w:rFonts w:hint="eastAsia"/>
        </w:rPr>
        <w:t xml:space="preserve">개이고 </w:t>
      </w:r>
      <w:r>
        <w:t>LOG_PATH_LIST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개일 경우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25697" w14:paraId="2F742886" w14:textId="77777777" w:rsidTr="0079584D">
        <w:tc>
          <w:tcPr>
            <w:tcW w:w="9204" w:type="dxa"/>
          </w:tcPr>
          <w:p w14:paraId="7D601465" w14:textId="77777777" w:rsidR="0057586B" w:rsidRDefault="00225697" w:rsidP="0079584D">
            <w:pPr>
              <w:pStyle w:val="-2"/>
              <w:ind w:leftChars="0" w:left="0"/>
              <w:rPr>
                <w:rFonts w:hint="eastAsia"/>
              </w:rPr>
            </w:pPr>
            <w:r>
              <w:t>SERVER_LIST = 192.168.0.45,192.168.0.44 (</w:t>
            </w:r>
            <w:r>
              <w:rPr>
                <w:rFonts w:hint="eastAsia"/>
              </w:rPr>
              <w:t>공백x)</w:t>
            </w:r>
          </w:p>
          <w:p w14:paraId="7A7F5CA2" w14:textId="6CC9AF62" w:rsidR="00225697" w:rsidRDefault="0057586B" w:rsidP="0079584D">
            <w:pPr>
              <w:pStyle w:val="-2"/>
              <w:ind w:leftChars="0" w:left="0"/>
            </w:pPr>
            <w:r>
              <w:t>FILE</w:t>
            </w:r>
            <w:r w:rsidR="00225697">
              <w:t xml:space="preserve">_TITLE_LIST = </w:t>
            </w:r>
            <w:r w:rsidR="00225697" w:rsidRPr="00411A00">
              <w:rPr>
                <w:rFonts w:hint="eastAsia"/>
                <w:b/>
              </w:rPr>
              <w:t>TITLE1</w:t>
            </w:r>
            <w:r w:rsidR="00225697" w:rsidRPr="00411A00">
              <w:rPr>
                <w:b/>
              </w:rPr>
              <w:t>,TITLE1</w:t>
            </w:r>
          </w:p>
          <w:p w14:paraId="0311B1DC" w14:textId="7112528B" w:rsidR="00225697" w:rsidRDefault="0057586B" w:rsidP="0079584D">
            <w:pPr>
              <w:pStyle w:val="-2"/>
              <w:ind w:leftChars="0" w:left="0"/>
            </w:pPr>
            <w:r>
              <w:t>FILE</w:t>
            </w:r>
            <w:r w:rsidR="00225697">
              <w:t>_PATH_LIST=/home/iris/log/5M.log</w:t>
            </w:r>
          </w:p>
          <w:p w14:paraId="58E0F3E7" w14:textId="7749312F" w:rsidR="00225697" w:rsidRDefault="0057586B" w:rsidP="0079584D">
            <w:pPr>
              <w:pStyle w:val="-2"/>
              <w:ind w:leftChars="0" w:left="0"/>
            </w:pPr>
            <w:r>
              <w:t>FILE</w:t>
            </w:r>
            <w:r w:rsidR="00225697">
              <w:t xml:space="preserve">_FIND_STRING_LIST = /0_|/1_|/2_|/3_|/4_|/5_,Start </w:t>
            </w:r>
            <w:proofErr w:type="spellStart"/>
            <w:r w:rsidR="00225697">
              <w:t>IrisLoader|stdin</w:t>
            </w:r>
            <w:proofErr w:type="spellEnd"/>
          </w:p>
          <w:p w14:paraId="48F9BA7D" w14:textId="77777777" w:rsidR="00225697" w:rsidRPr="00411A00" w:rsidRDefault="00225697" w:rsidP="0079584D">
            <w:pPr>
              <w:pStyle w:val="-2"/>
              <w:ind w:leftChars="0" w:left="0"/>
            </w:pPr>
            <w:r>
              <w:t>VALUE_PATT = \w+.csv,(/\w+)+.csv</w:t>
            </w:r>
          </w:p>
        </w:tc>
      </w:tr>
    </w:tbl>
    <w:p w14:paraId="164371BA" w14:textId="3A05A53E" w:rsidR="00225697" w:rsidRDefault="00225697" w:rsidP="00225697">
      <w:pPr>
        <w:pStyle w:val="-2"/>
        <w:ind w:leftChars="0" w:left="0"/>
      </w:pPr>
      <w:r>
        <w:t>[</w:t>
      </w:r>
      <w:r>
        <w:rPr>
          <w:rFonts w:hint="eastAsia"/>
        </w:rPr>
        <w:t>예시3</w:t>
      </w:r>
      <w:r>
        <w:t>] TITLE1</w:t>
      </w:r>
      <w:r>
        <w:rPr>
          <w:rFonts w:hint="eastAsia"/>
        </w:rPr>
        <w:t xml:space="preserve">로 합하여 </w:t>
      </w:r>
      <w:r>
        <w:t>table</w:t>
      </w:r>
      <w:r>
        <w:rPr>
          <w:rFonts w:hint="eastAsia"/>
        </w:rPr>
        <w:t>작업함.</w:t>
      </w:r>
      <w:r>
        <w:t xml:space="preserve"> (</w:t>
      </w:r>
      <w:r>
        <w:rPr>
          <w:rFonts w:hint="eastAsia"/>
        </w:rPr>
        <w:t xml:space="preserve">각각의 </w:t>
      </w:r>
      <w:r>
        <w:t>ip</w:t>
      </w:r>
      <w:r>
        <w:rPr>
          <w:rFonts w:hint="eastAsia"/>
        </w:rPr>
        <w:t xml:space="preserve">별로 각각 </w:t>
      </w:r>
      <w:r>
        <w:t>1</w:t>
      </w:r>
      <w:r>
        <w:rPr>
          <w:rFonts w:hint="eastAsia"/>
        </w:rPr>
        <w:t>개씩 테이블이 생성됨.</w:t>
      </w:r>
      <w:r>
        <w:t xml:space="preserve"> </w:t>
      </w:r>
      <w:r>
        <w:rPr>
          <w:rFonts w:hint="eastAsia"/>
        </w:rPr>
        <w:t xml:space="preserve">총 </w:t>
      </w:r>
      <w:r>
        <w:t>2</w:t>
      </w:r>
      <w:r>
        <w:rPr>
          <w:rFonts w:hint="eastAsia"/>
        </w:rPr>
        <w:t>개가 생성됨</w:t>
      </w:r>
      <w:r>
        <w:t>)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602"/>
        <w:gridCol w:w="4602"/>
      </w:tblGrid>
      <w:tr w:rsidR="00225697" w14:paraId="4A0C46C3" w14:textId="77777777" w:rsidTr="00225697">
        <w:tc>
          <w:tcPr>
            <w:tcW w:w="4602" w:type="dxa"/>
            <w:shd w:val="clear" w:color="auto" w:fill="BFBFBF" w:themeFill="background1" w:themeFillShade="BF"/>
          </w:tcPr>
          <w:p w14:paraId="26EB9B94" w14:textId="52D8ADFF" w:rsidR="00225697" w:rsidRDefault="00225697" w:rsidP="0079584D">
            <w:pPr>
              <w:pStyle w:val="-2"/>
              <w:ind w:leftChars="0" w:left="0"/>
            </w:pPr>
            <w:r>
              <w:rPr>
                <w:rFonts w:hint="eastAsia"/>
              </w:rPr>
              <w:t>192.168.0.45</w:t>
            </w:r>
          </w:p>
        </w:tc>
        <w:tc>
          <w:tcPr>
            <w:tcW w:w="4602" w:type="dxa"/>
            <w:shd w:val="clear" w:color="auto" w:fill="BFBFBF" w:themeFill="background1" w:themeFillShade="BF"/>
          </w:tcPr>
          <w:p w14:paraId="37BC3364" w14:textId="5D97E787" w:rsidR="00225697" w:rsidRDefault="00225697" w:rsidP="0079584D">
            <w:pPr>
              <w:pStyle w:val="-2"/>
              <w:ind w:leftChars="0" w:left="0"/>
            </w:pPr>
            <w:r>
              <w:rPr>
                <w:rFonts w:hint="eastAsia"/>
              </w:rPr>
              <w:t>192.168.0.44</w:t>
            </w:r>
          </w:p>
        </w:tc>
      </w:tr>
      <w:tr w:rsidR="00225697" w14:paraId="6A29E8EA" w14:textId="77777777" w:rsidTr="0079584D">
        <w:tc>
          <w:tcPr>
            <w:tcW w:w="9204" w:type="dxa"/>
            <w:gridSpan w:val="2"/>
          </w:tcPr>
          <w:p w14:paraId="6C072BD8" w14:textId="31F9AFC4" w:rsidR="00225697" w:rsidRDefault="00225697" w:rsidP="00225697">
            <w:pPr>
              <w:pStyle w:val="-2"/>
              <w:ind w:leftChars="0" w:left="0"/>
              <w:jc w:val="center"/>
            </w:pPr>
            <w:r>
              <w:rPr>
                <w:rFonts w:hint="eastAsia"/>
              </w:rPr>
              <w:t>TITLE1</w:t>
            </w:r>
          </w:p>
        </w:tc>
      </w:tr>
      <w:tr w:rsidR="00225697" w14:paraId="3EAFA01F" w14:textId="77777777" w:rsidTr="0079584D">
        <w:tc>
          <w:tcPr>
            <w:tcW w:w="9204" w:type="dxa"/>
            <w:gridSpan w:val="2"/>
          </w:tcPr>
          <w:p w14:paraId="5501BCAA" w14:textId="102E606A" w:rsidR="00225697" w:rsidRPr="00411A00" w:rsidRDefault="00225697" w:rsidP="00225697">
            <w:pPr>
              <w:pStyle w:val="-2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/home/iris/log/5M.log</w:t>
            </w:r>
          </w:p>
        </w:tc>
      </w:tr>
      <w:tr w:rsidR="00225697" w14:paraId="127C1303" w14:textId="77777777" w:rsidTr="0079584D">
        <w:tc>
          <w:tcPr>
            <w:tcW w:w="4602" w:type="dxa"/>
          </w:tcPr>
          <w:p w14:paraId="729EA159" w14:textId="77777777" w:rsidR="00225697" w:rsidRPr="00411A00" w:rsidRDefault="00225697" w:rsidP="0079584D">
            <w:pPr>
              <w:pStyle w:val="-2"/>
              <w:ind w:leftChars="0" w:left="0"/>
            </w:pPr>
            <w:r>
              <w:t>/0_|/1_|/2_|/3_|/4_|/5_,</w:t>
            </w:r>
          </w:p>
        </w:tc>
        <w:tc>
          <w:tcPr>
            <w:tcW w:w="4602" w:type="dxa"/>
          </w:tcPr>
          <w:p w14:paraId="4AA0B63D" w14:textId="77777777" w:rsidR="00225697" w:rsidRDefault="00225697" w:rsidP="0079584D">
            <w:pPr>
              <w:pStyle w:val="-2"/>
              <w:ind w:leftChars="0" w:left="0"/>
            </w:pPr>
            <w:r>
              <w:t xml:space="preserve">Start </w:t>
            </w:r>
            <w:proofErr w:type="spellStart"/>
            <w:r>
              <w:t>IrisLoader|stdin</w:t>
            </w:r>
            <w:proofErr w:type="spellEnd"/>
          </w:p>
        </w:tc>
      </w:tr>
      <w:tr w:rsidR="00225697" w14:paraId="30B42F45" w14:textId="77777777" w:rsidTr="0079584D">
        <w:tc>
          <w:tcPr>
            <w:tcW w:w="4602" w:type="dxa"/>
          </w:tcPr>
          <w:p w14:paraId="3CF20D31" w14:textId="77777777" w:rsidR="00225697" w:rsidRDefault="00225697" w:rsidP="0079584D">
            <w:pPr>
              <w:pStyle w:val="-2"/>
              <w:ind w:leftChars="0" w:left="0"/>
            </w:pPr>
            <w:r>
              <w:t>\w+.csv</w:t>
            </w:r>
          </w:p>
        </w:tc>
        <w:tc>
          <w:tcPr>
            <w:tcW w:w="4602" w:type="dxa"/>
          </w:tcPr>
          <w:p w14:paraId="2CF0E5FF" w14:textId="77777777" w:rsidR="00225697" w:rsidRDefault="00225697" w:rsidP="0079584D">
            <w:pPr>
              <w:pStyle w:val="-2"/>
              <w:ind w:leftChars="0" w:left="0"/>
            </w:pPr>
            <w:r>
              <w:t>,(/\w+)+.csv</w:t>
            </w:r>
          </w:p>
        </w:tc>
      </w:tr>
    </w:tbl>
    <w:p w14:paraId="0B86366C" w14:textId="77777777" w:rsidR="00225697" w:rsidRDefault="00225697" w:rsidP="00225697">
      <w:pPr>
        <w:pStyle w:val="-2"/>
        <w:ind w:leftChars="0" w:left="0"/>
      </w:pPr>
    </w:p>
    <w:p w14:paraId="1D912D04" w14:textId="77777777" w:rsidR="00056C0D" w:rsidRDefault="00056C0D" w:rsidP="00225697">
      <w:pPr>
        <w:pStyle w:val="-2"/>
        <w:ind w:leftChars="0" w:left="0"/>
      </w:pPr>
    </w:p>
    <w:p w14:paraId="6578B48A" w14:textId="77777777" w:rsidR="00056C0D" w:rsidRDefault="00056C0D" w:rsidP="00225697">
      <w:pPr>
        <w:pStyle w:val="-2"/>
        <w:ind w:leftChars="0" w:left="0"/>
      </w:pPr>
    </w:p>
    <w:p w14:paraId="36E2843C" w14:textId="21D4C27B" w:rsidR="00225697" w:rsidRPr="00411A00" w:rsidRDefault="00225697" w:rsidP="00225697">
      <w:pPr>
        <w:pStyle w:val="-2"/>
        <w:ind w:leftChars="0" w:left="0"/>
      </w:pPr>
      <w:r>
        <w:rPr>
          <w:rFonts w:hint="eastAsia"/>
        </w:rPr>
        <w:t>[예시 4</w:t>
      </w:r>
      <w:r>
        <w:t xml:space="preserve">] – </w:t>
      </w:r>
      <w:r>
        <w:rPr>
          <w:rFonts w:hint="eastAsia"/>
        </w:rPr>
        <w:t xml:space="preserve">TITLE 다름, </w:t>
      </w:r>
      <w:r>
        <w:t>ip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개이고 </w:t>
      </w:r>
      <w:r>
        <w:t>LOG_FIND_STRING(</w:t>
      </w:r>
      <w:r>
        <w:rPr>
          <w:rFonts w:hint="eastAsia"/>
        </w:rPr>
        <w:t xml:space="preserve">혹은 </w:t>
      </w:r>
      <w:r>
        <w:t>VALUE_PATT)</w:t>
      </w:r>
      <w:r>
        <w:rPr>
          <w:rFonts w:hint="eastAsia"/>
        </w:rPr>
        <w:t>이 1개일 경우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25697" w14:paraId="7E292B2A" w14:textId="77777777" w:rsidTr="0079584D">
        <w:tc>
          <w:tcPr>
            <w:tcW w:w="9204" w:type="dxa"/>
          </w:tcPr>
          <w:p w14:paraId="2AF7B1B6" w14:textId="647C1465" w:rsidR="00225697" w:rsidRDefault="00225697" w:rsidP="0079584D">
            <w:pPr>
              <w:pStyle w:val="-2"/>
              <w:ind w:leftChars="0" w:left="0"/>
            </w:pPr>
            <w:r>
              <w:t>SERVER_LIST = 192.168.0.45,192.168.0.44 (</w:t>
            </w:r>
            <w:r>
              <w:rPr>
                <w:rFonts w:hint="eastAsia"/>
              </w:rPr>
              <w:t>공백x)</w:t>
            </w:r>
          </w:p>
          <w:p w14:paraId="7B696AA1" w14:textId="3B6A0AE7" w:rsidR="00225697" w:rsidRDefault="0057586B" w:rsidP="0079584D">
            <w:pPr>
              <w:pStyle w:val="-2"/>
              <w:ind w:leftChars="0" w:left="0"/>
            </w:pPr>
            <w:r>
              <w:t>FILE</w:t>
            </w:r>
            <w:r w:rsidR="00225697">
              <w:t xml:space="preserve">_TITLE_LIST = </w:t>
            </w:r>
            <w:r w:rsidR="00225697" w:rsidRPr="00411A00">
              <w:rPr>
                <w:rFonts w:hint="eastAsia"/>
                <w:b/>
              </w:rPr>
              <w:t>TITLE1</w:t>
            </w:r>
            <w:r w:rsidR="00225697" w:rsidRPr="00411A00">
              <w:rPr>
                <w:b/>
              </w:rPr>
              <w:t>,TITLE2</w:t>
            </w:r>
          </w:p>
          <w:p w14:paraId="162CA8B0" w14:textId="6A2C5660" w:rsidR="00225697" w:rsidRDefault="0057586B" w:rsidP="0079584D">
            <w:pPr>
              <w:pStyle w:val="-2"/>
              <w:ind w:leftChars="0" w:left="0"/>
            </w:pPr>
            <w:r>
              <w:t>FILE</w:t>
            </w:r>
            <w:r w:rsidR="00225697">
              <w:t>_PATH_LIST=/home/iris/log/5M.log,/home/iris/log/1H.log</w:t>
            </w:r>
          </w:p>
          <w:p w14:paraId="4A5027B4" w14:textId="42C97E90" w:rsidR="00225697" w:rsidRDefault="0057586B" w:rsidP="0079584D">
            <w:pPr>
              <w:pStyle w:val="-2"/>
              <w:ind w:leftChars="0" w:left="0"/>
            </w:pPr>
            <w:r>
              <w:t>FILE</w:t>
            </w:r>
            <w:r w:rsidR="00225697">
              <w:t>_FIND_STRING_LIST = /0_|/1_|/2_|/3_|/4_|/5_</w:t>
            </w:r>
          </w:p>
          <w:p w14:paraId="000FEDF9" w14:textId="77777777" w:rsidR="00225697" w:rsidRDefault="00225697" w:rsidP="0079584D">
            <w:pPr>
              <w:pStyle w:val="-2"/>
              <w:ind w:leftChars="0" w:left="0"/>
            </w:pPr>
            <w:r>
              <w:t>VALUE_PATT = \w+.csv,(/\w+)+.csv</w:t>
            </w:r>
          </w:p>
        </w:tc>
      </w:tr>
    </w:tbl>
    <w:p w14:paraId="0C69F5EE" w14:textId="0644336D" w:rsidR="00225697" w:rsidRDefault="00225697" w:rsidP="00225697">
      <w:pPr>
        <w:pStyle w:val="-2"/>
        <w:ind w:leftChars="0" w:left="0"/>
      </w:pPr>
      <w:r>
        <w:t>[</w:t>
      </w:r>
      <w:r>
        <w:rPr>
          <w:rFonts w:hint="eastAsia"/>
        </w:rPr>
        <w:t>예시</w:t>
      </w:r>
      <w:r w:rsidR="00056C0D">
        <w:rPr>
          <w:rFonts w:hint="eastAsia"/>
        </w:rPr>
        <w:t>4</w:t>
      </w:r>
      <w:r>
        <w:t xml:space="preserve">] </w:t>
      </w:r>
      <w:r>
        <w:rPr>
          <w:rFonts w:hint="eastAsia"/>
        </w:rPr>
        <w:t xml:space="preserve">TITLE1과 </w:t>
      </w:r>
      <w:r>
        <w:t xml:space="preserve">TITLE2로 </w:t>
      </w:r>
      <w:r>
        <w:rPr>
          <w:rFonts w:hint="eastAsia"/>
        </w:rPr>
        <w:t xml:space="preserve">분리되어 </w:t>
      </w:r>
      <w:r>
        <w:t>table</w:t>
      </w:r>
      <w:r>
        <w:rPr>
          <w:rFonts w:hint="eastAsia"/>
        </w:rPr>
        <w:t xml:space="preserve">작업함 (각각의 </w:t>
      </w:r>
      <w:r>
        <w:t>ip</w:t>
      </w:r>
      <w:r>
        <w:rPr>
          <w:rFonts w:hint="eastAsia"/>
        </w:rPr>
        <w:t>별로 각각 2개씩 테이블이 생성됨.</w:t>
      </w:r>
      <w:r>
        <w:t xml:space="preserve"> </w:t>
      </w:r>
      <w:r>
        <w:rPr>
          <w:rFonts w:hint="eastAsia"/>
        </w:rPr>
        <w:t xml:space="preserve">총 </w:t>
      </w:r>
      <w:r>
        <w:t>4</w:t>
      </w:r>
      <w:r>
        <w:rPr>
          <w:rFonts w:hint="eastAsia"/>
        </w:rPr>
        <w:t>개가 생성됨)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602"/>
        <w:gridCol w:w="4602"/>
      </w:tblGrid>
      <w:tr w:rsidR="00225697" w14:paraId="485C3365" w14:textId="77777777" w:rsidTr="0079584D">
        <w:tc>
          <w:tcPr>
            <w:tcW w:w="4602" w:type="dxa"/>
            <w:shd w:val="clear" w:color="auto" w:fill="BFBFBF" w:themeFill="background1" w:themeFillShade="BF"/>
          </w:tcPr>
          <w:p w14:paraId="7B3F5079" w14:textId="77777777" w:rsidR="00225697" w:rsidRDefault="00225697" w:rsidP="0079584D">
            <w:pPr>
              <w:pStyle w:val="-2"/>
              <w:ind w:leftChars="0" w:left="0"/>
            </w:pPr>
            <w:r>
              <w:rPr>
                <w:rFonts w:hint="eastAsia"/>
              </w:rPr>
              <w:t>192.168.0.45</w:t>
            </w:r>
          </w:p>
        </w:tc>
        <w:tc>
          <w:tcPr>
            <w:tcW w:w="4602" w:type="dxa"/>
            <w:shd w:val="clear" w:color="auto" w:fill="BFBFBF" w:themeFill="background1" w:themeFillShade="BF"/>
          </w:tcPr>
          <w:p w14:paraId="46FF39E0" w14:textId="77777777" w:rsidR="00225697" w:rsidRDefault="00225697" w:rsidP="0079584D">
            <w:pPr>
              <w:pStyle w:val="-2"/>
              <w:ind w:leftChars="0" w:left="0"/>
            </w:pPr>
            <w:r>
              <w:rPr>
                <w:rFonts w:hint="eastAsia"/>
              </w:rPr>
              <w:t>192.168.0.44</w:t>
            </w:r>
          </w:p>
        </w:tc>
      </w:tr>
      <w:tr w:rsidR="00225697" w14:paraId="0C655712" w14:textId="77777777" w:rsidTr="0079584D">
        <w:tc>
          <w:tcPr>
            <w:tcW w:w="4602" w:type="dxa"/>
          </w:tcPr>
          <w:p w14:paraId="4B5C13E2" w14:textId="77777777" w:rsidR="00225697" w:rsidRDefault="00225697" w:rsidP="00056C0D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TITLE1</w:t>
            </w:r>
          </w:p>
        </w:tc>
        <w:tc>
          <w:tcPr>
            <w:tcW w:w="4602" w:type="dxa"/>
          </w:tcPr>
          <w:p w14:paraId="142C8E8C" w14:textId="4177A5B6" w:rsidR="00225697" w:rsidRDefault="00225697" w:rsidP="00056C0D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TITLE2</w:t>
            </w:r>
          </w:p>
        </w:tc>
      </w:tr>
      <w:tr w:rsidR="00056C0D" w:rsidRPr="00411A00" w14:paraId="2FB81B10" w14:textId="77777777" w:rsidTr="0079584D">
        <w:tc>
          <w:tcPr>
            <w:tcW w:w="4602" w:type="dxa"/>
          </w:tcPr>
          <w:p w14:paraId="09965913" w14:textId="77777777" w:rsidR="00056C0D" w:rsidRPr="00411A00" w:rsidRDefault="00056C0D" w:rsidP="00056C0D">
            <w:pPr>
              <w:pStyle w:val="-2"/>
              <w:ind w:leftChars="0" w:left="0"/>
              <w:jc w:val="left"/>
            </w:pPr>
            <w:r>
              <w:rPr>
                <w:rFonts w:hint="eastAsia"/>
              </w:rPr>
              <w:t>/home/iris/log/5M.log</w:t>
            </w:r>
          </w:p>
        </w:tc>
        <w:tc>
          <w:tcPr>
            <w:tcW w:w="4602" w:type="dxa"/>
          </w:tcPr>
          <w:p w14:paraId="26CA0896" w14:textId="780D2026" w:rsidR="00056C0D" w:rsidRPr="00056C0D" w:rsidRDefault="00056C0D" w:rsidP="00056C0D">
            <w:pPr>
              <w:pStyle w:val="-2"/>
              <w:ind w:leftChars="0" w:left="0"/>
              <w:jc w:val="left"/>
            </w:pPr>
            <w:r>
              <w:t>/home/iris/log/1H.log</w:t>
            </w:r>
          </w:p>
        </w:tc>
      </w:tr>
      <w:tr w:rsidR="00225697" w14:paraId="319CB73C" w14:textId="77777777" w:rsidTr="0079584D">
        <w:tc>
          <w:tcPr>
            <w:tcW w:w="4602" w:type="dxa"/>
          </w:tcPr>
          <w:p w14:paraId="44F313F9" w14:textId="07AE0572" w:rsidR="00225697" w:rsidRPr="00411A00" w:rsidRDefault="00056C0D" w:rsidP="0079584D">
            <w:pPr>
              <w:pStyle w:val="-2"/>
              <w:ind w:leftChars="0" w:left="0"/>
            </w:pPr>
            <w:r>
              <w:t>/0_|/1_|/2_|/3_|/4_|/5_</w:t>
            </w:r>
          </w:p>
        </w:tc>
        <w:tc>
          <w:tcPr>
            <w:tcW w:w="4602" w:type="dxa"/>
          </w:tcPr>
          <w:p w14:paraId="3C520529" w14:textId="582EA52E" w:rsidR="00225697" w:rsidRDefault="00056C0D" w:rsidP="0079584D">
            <w:pPr>
              <w:pStyle w:val="-2"/>
              <w:ind w:leftChars="0" w:left="0"/>
            </w:pPr>
            <w:r>
              <w:t>/0_|/1_|/2_|/3_|/4_|/5_</w:t>
            </w:r>
          </w:p>
        </w:tc>
      </w:tr>
      <w:tr w:rsidR="00225697" w14:paraId="2201B7F8" w14:textId="77777777" w:rsidTr="0079584D">
        <w:tc>
          <w:tcPr>
            <w:tcW w:w="4602" w:type="dxa"/>
          </w:tcPr>
          <w:p w14:paraId="642E3B42" w14:textId="77777777" w:rsidR="00225697" w:rsidRDefault="00225697" w:rsidP="0079584D">
            <w:pPr>
              <w:pStyle w:val="-2"/>
              <w:ind w:leftChars="0" w:left="0"/>
            </w:pPr>
            <w:r>
              <w:t>\w+.csv</w:t>
            </w:r>
          </w:p>
        </w:tc>
        <w:tc>
          <w:tcPr>
            <w:tcW w:w="4602" w:type="dxa"/>
          </w:tcPr>
          <w:p w14:paraId="5CA4313C" w14:textId="77777777" w:rsidR="00225697" w:rsidRDefault="00225697" w:rsidP="0079584D">
            <w:pPr>
              <w:pStyle w:val="-2"/>
              <w:ind w:leftChars="0" w:left="0"/>
            </w:pPr>
            <w:r>
              <w:t>,(/\w+)+.csv</w:t>
            </w:r>
          </w:p>
        </w:tc>
      </w:tr>
    </w:tbl>
    <w:p w14:paraId="498B9370" w14:textId="77777777" w:rsidR="00225697" w:rsidRPr="00411A00" w:rsidRDefault="00225697" w:rsidP="0006164C">
      <w:pPr>
        <w:pStyle w:val="-2"/>
        <w:ind w:leftChars="0" w:left="0"/>
      </w:pPr>
    </w:p>
    <w:p w14:paraId="0D8969F4" w14:textId="12D74E40" w:rsidR="00D250CB" w:rsidRDefault="00D250CB" w:rsidP="00D250CB">
      <w:pPr>
        <w:pStyle w:val="2"/>
        <w:numPr>
          <w:ilvl w:val="0"/>
          <w:numId w:val="0"/>
        </w:numPr>
      </w:pPr>
      <w:bookmarkStart w:id="21" w:name="_Toc423438602"/>
      <w:r>
        <w:t xml:space="preserve">3.5. </w:t>
      </w:r>
      <w:proofErr w:type="spellStart"/>
      <w:r>
        <w:t>NotiDB</w:t>
      </w:r>
      <w:bookmarkEnd w:id="21"/>
      <w:proofErr w:type="spellEnd"/>
    </w:p>
    <w:p w14:paraId="2B313EB5" w14:textId="7C21DE39" w:rsidR="00D250CB" w:rsidRPr="00D250CB" w:rsidRDefault="00D250CB" w:rsidP="00D250CB">
      <w:pPr>
        <w:pStyle w:val="3"/>
        <w:numPr>
          <w:ilvl w:val="0"/>
          <w:numId w:val="0"/>
        </w:numPr>
        <w:rPr>
          <w:rFonts w:eastAsia="굴림체" w:hAnsi="굴림체"/>
        </w:rPr>
      </w:pPr>
      <w:bookmarkStart w:id="22" w:name="_Toc423438603"/>
      <w:r>
        <w:t>3.5.1</w:t>
      </w:r>
      <w:r w:rsidRPr="00580568">
        <w:rPr>
          <w:rFonts w:eastAsia="굴림체" w:hAnsi="굴림체"/>
        </w:rPr>
        <w:t xml:space="preserve">. </w:t>
      </w:r>
      <w:proofErr w:type="spellStart"/>
      <w:r>
        <w:rPr>
          <w:rFonts w:eastAsia="굴림체" w:hAnsi="굴림체" w:hint="eastAsia"/>
        </w:rPr>
        <w:t>Mysql</w:t>
      </w:r>
      <w:proofErr w:type="spellEnd"/>
      <w:r>
        <w:rPr>
          <w:rFonts w:eastAsia="굴림체" w:hAnsi="굴림체"/>
        </w:rPr>
        <w:t xml:space="preserve"> </w:t>
      </w:r>
      <w:r>
        <w:rPr>
          <w:rFonts w:eastAsia="굴림체" w:hAnsi="굴림체" w:hint="eastAsia"/>
        </w:rPr>
        <w:t xml:space="preserve">연동 </w:t>
      </w:r>
      <w:proofErr w:type="spellStart"/>
      <w:r>
        <w:rPr>
          <w:rFonts w:eastAsia="굴림체" w:hAnsi="굴림체" w:hint="eastAsia"/>
        </w:rPr>
        <w:t>오류시</w:t>
      </w:r>
      <w:proofErr w:type="spellEnd"/>
      <w:r>
        <w:rPr>
          <w:rFonts w:eastAsia="굴림체" w:hAnsi="굴림체" w:hint="eastAsia"/>
        </w:rPr>
        <w:t xml:space="preserve"> 대처방법</w:t>
      </w:r>
      <w:bookmarkEnd w:id="22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250CB" w14:paraId="08B7EC72" w14:textId="77777777" w:rsidTr="00D250CB">
        <w:tc>
          <w:tcPr>
            <w:tcW w:w="9204" w:type="dxa"/>
          </w:tcPr>
          <w:p w14:paraId="4696E68A" w14:textId="77777777" w:rsidR="00D250CB" w:rsidRDefault="00D250CB" w:rsidP="00D250CB">
            <w:pPr>
              <w:pStyle w:val="-2"/>
              <w:ind w:leftChars="0" w:left="0"/>
            </w:pPr>
            <w:r>
              <w:t xml:space="preserve">1. </w:t>
            </w:r>
            <w:proofErr w:type="spellStart"/>
            <w:r w:rsidRPr="00D250CB">
              <w:t>mysql.connector.errors.InterfaceError</w:t>
            </w:r>
            <w:proofErr w:type="spellEnd"/>
            <w:r w:rsidRPr="00D250CB">
              <w:t>: 2003: Can't connect to MySQL server on '192.168.0.44:3306' (111 Connection refused)</w:t>
            </w:r>
            <w:r>
              <w:t xml:space="preserve"> </w:t>
            </w:r>
          </w:p>
          <w:p w14:paraId="672901A7" w14:textId="77777777" w:rsidR="00D250CB" w:rsidRDefault="00D250CB" w:rsidP="00D250CB">
            <w:pPr>
              <w:pStyle w:val="-2"/>
              <w:ind w:leftChars="0" w:left="0"/>
            </w:pPr>
          </w:p>
          <w:p w14:paraId="3A572033" w14:textId="4571E415" w:rsidR="00D250CB" w:rsidRDefault="00FC605A" w:rsidP="00D250CB">
            <w:pPr>
              <w:pStyle w:val="-2"/>
              <w:ind w:leftChars="0" w:left="0"/>
            </w:pPr>
            <w:proofErr w:type="spellStart"/>
            <w:r>
              <w:t>Mysql</w:t>
            </w:r>
            <w:proofErr w:type="spellEnd"/>
            <w:r>
              <w:t xml:space="preserve"> </w:t>
            </w:r>
            <w:r w:rsidR="00D250CB">
              <w:t xml:space="preserve">port </w:t>
            </w:r>
            <w:r w:rsidR="00D250CB">
              <w:rPr>
                <w:rFonts w:hint="eastAsia"/>
              </w:rPr>
              <w:t xml:space="preserve">번호가 </w:t>
            </w:r>
            <w:r w:rsidR="00D250CB">
              <w:t>3306</w:t>
            </w:r>
            <w:r w:rsidR="00D250CB">
              <w:rPr>
                <w:rFonts w:hint="eastAsia"/>
              </w:rPr>
              <w:t>번이 아닐 가능성이 있다.</w:t>
            </w:r>
            <w:r w:rsidR="00D250CB">
              <w:t xml:space="preserve"> </w:t>
            </w:r>
          </w:p>
          <w:p w14:paraId="1388F8A7" w14:textId="6BAC7959" w:rsidR="00D250CB" w:rsidRPr="00D250CB" w:rsidRDefault="00D250CB" w:rsidP="00FC605A">
            <w:pPr>
              <w:pStyle w:val="-2"/>
              <w:ind w:leftChars="0" w:left="0"/>
            </w:pPr>
            <w:r>
              <w:rPr>
                <w:rFonts w:hint="eastAsia"/>
              </w:rPr>
              <w:t xml:space="preserve">접속할 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포트가 </w:t>
            </w:r>
            <w:proofErr w:type="spellStart"/>
            <w:r>
              <w:rPr>
                <w:rFonts w:hint="eastAsia"/>
              </w:rPr>
              <w:t>몇번인지</w:t>
            </w:r>
            <w:proofErr w:type="spellEnd"/>
            <w:r>
              <w:rPr>
                <w:rFonts w:hint="eastAsia"/>
              </w:rPr>
              <w:t xml:space="preserve"> 알아볼 필요가 있다.</w:t>
            </w:r>
          </w:p>
        </w:tc>
      </w:tr>
    </w:tbl>
    <w:p w14:paraId="043D0ECD" w14:textId="77777777" w:rsidR="00D250CB" w:rsidRPr="00D250CB" w:rsidRDefault="00D250CB" w:rsidP="00D250CB">
      <w:pPr>
        <w:pStyle w:val="-2"/>
        <w:ind w:leftChars="0" w:left="0"/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250CB" w14:paraId="65F5C428" w14:textId="77777777" w:rsidTr="00D250CB">
        <w:tc>
          <w:tcPr>
            <w:tcW w:w="9204" w:type="dxa"/>
          </w:tcPr>
          <w:p w14:paraId="558C6D4C" w14:textId="77777777" w:rsidR="00D250CB" w:rsidRDefault="00D250CB" w:rsidP="00D250CB">
            <w:pPr>
              <w:pStyle w:val="-2"/>
              <w:ind w:leftChars="0" w:left="0"/>
            </w:pPr>
            <w:r>
              <w:rPr>
                <w:rFonts w:hint="eastAsia"/>
              </w:rPr>
              <w:t>2. telnet [</w:t>
            </w:r>
            <w:proofErr w:type="spellStart"/>
            <w:r>
              <w:t>Mysql</w:t>
            </w:r>
            <w:proofErr w:type="spellEnd"/>
            <w:r>
              <w:t xml:space="preserve"> Server </w:t>
            </w:r>
            <w:r>
              <w:rPr>
                <w:rFonts w:hint="eastAsia"/>
              </w:rPr>
              <w:t>IP] [Port]</w:t>
            </w:r>
            <w:r>
              <w:t xml:space="preserve"> </w:t>
            </w:r>
            <w:r>
              <w:rPr>
                <w:rFonts w:hint="eastAsia"/>
              </w:rPr>
              <w:t>를 입력했을 때</w:t>
            </w:r>
          </w:p>
          <w:p w14:paraId="3E9B4EC0" w14:textId="77777777" w:rsidR="00D250CB" w:rsidRDefault="00D250CB" w:rsidP="00D250CB">
            <w:pPr>
              <w:pStyle w:val="-2"/>
              <w:ind w:leftChars="0" w:left="0"/>
            </w:pPr>
            <w:r w:rsidRPr="00D250CB">
              <w:t>telnet: Unable to connect to remote host: Connection refused</w:t>
            </w:r>
            <w:r>
              <w:t xml:space="preserve"> </w:t>
            </w:r>
            <w:r>
              <w:rPr>
                <w:rFonts w:hint="eastAsia"/>
              </w:rPr>
              <w:t>라는 에러가 발생할 경우</w:t>
            </w:r>
          </w:p>
          <w:p w14:paraId="4FA99E47" w14:textId="77777777" w:rsidR="00D250CB" w:rsidRDefault="00D250CB" w:rsidP="00D250CB">
            <w:pPr>
              <w:pStyle w:val="-2"/>
              <w:ind w:leftChars="0" w:left="0"/>
            </w:pPr>
          </w:p>
          <w:p w14:paraId="5EAF1124" w14:textId="77777777" w:rsidR="00FC605A" w:rsidRDefault="00FC605A" w:rsidP="00D250CB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lastRenderedPageBreak/>
              <w:t>Mysql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서버에 </w:t>
            </w:r>
            <w:proofErr w:type="spellStart"/>
            <w:r>
              <w:t>Mysql</w:t>
            </w:r>
            <w:proofErr w:type="spellEnd"/>
            <w:r>
              <w:rPr>
                <w:rFonts w:hint="eastAsia"/>
              </w:rPr>
              <w:t>이 구동되지 않았을 수 있다.</w:t>
            </w:r>
          </w:p>
          <w:p w14:paraId="3D47D6D7" w14:textId="7314BD41" w:rsidR="00FC605A" w:rsidRDefault="00FC605A" w:rsidP="00FC605A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서버의 [Port]가 닫혀있어서 나는 에러일 수 있다.</w:t>
            </w:r>
          </w:p>
          <w:p w14:paraId="757A0A9B" w14:textId="3125C717" w:rsidR="00FC605A" w:rsidRPr="00FC605A" w:rsidRDefault="00FC605A" w:rsidP="00FC605A">
            <w:pPr>
              <w:pStyle w:val="-2"/>
              <w:ind w:leftChars="0" w:left="0"/>
            </w:pPr>
            <w:proofErr w:type="spellStart"/>
            <w:r>
              <w:rPr>
                <w:rFonts w:hint="eastAsia"/>
              </w:rPr>
              <w:t>Mysql</w:t>
            </w:r>
            <w:proofErr w:type="spellEnd"/>
            <w:r>
              <w:rPr>
                <w:rFonts w:hint="eastAsia"/>
              </w:rPr>
              <w:t xml:space="preserve"> 서버로 접속해 </w:t>
            </w:r>
            <w:proofErr w:type="spellStart"/>
            <w:r>
              <w:rPr>
                <w:rFonts w:hint="eastAsia"/>
              </w:rPr>
              <w:t>mys</w:t>
            </w:r>
            <w:r>
              <w:t>qld</w:t>
            </w:r>
            <w:proofErr w:type="spellEnd"/>
            <w:r>
              <w:rPr>
                <w:rFonts w:hint="eastAsia"/>
              </w:rPr>
              <w:t xml:space="preserve">로 떠있는 프로세스를 확인하고 옵션으로 </w:t>
            </w:r>
            <w:r>
              <w:t xml:space="preserve">-–port </w:t>
            </w:r>
            <w:r>
              <w:rPr>
                <w:rFonts w:hint="eastAsia"/>
              </w:rPr>
              <w:t>가 있는지 확인한다.</w:t>
            </w:r>
          </w:p>
        </w:tc>
      </w:tr>
    </w:tbl>
    <w:p w14:paraId="6D8AA211" w14:textId="656FC29A" w:rsidR="00FC605A" w:rsidRDefault="00FC605A" w:rsidP="00D250CB">
      <w:pPr>
        <w:pStyle w:val="-2"/>
        <w:ind w:leftChars="0" w:left="0"/>
        <w:rPr>
          <w:rFonts w:ascii="&amp;apos" w:hAnsi="&amp;apos" w:hint="eastAsia"/>
          <w:color w:val="000000"/>
          <w:sz w:val="20"/>
        </w:rPr>
      </w:pPr>
      <w:r>
        <w:rPr>
          <w:rFonts w:hint="eastAsia"/>
        </w:rPr>
        <w:lastRenderedPageBreak/>
        <w:t>*</w:t>
      </w:r>
      <w:proofErr w:type="spellStart"/>
      <w:r>
        <w:t>Mysql</w:t>
      </w:r>
      <w:proofErr w:type="spellEnd"/>
      <w:r>
        <w:rPr>
          <w:rFonts w:hint="eastAsia"/>
        </w:rPr>
        <w:t>서버에서</w:t>
      </w:r>
      <w:r w:rsidR="00567177">
        <w:rPr>
          <w:rFonts w:hint="eastAsia"/>
        </w:rPr>
        <w:t xml:space="preserve"> 시스템</w:t>
      </w:r>
      <w:r>
        <w:rPr>
          <w:rFonts w:hint="eastAsia"/>
        </w:rPr>
        <w:t xml:space="preserve">계정으로 </w:t>
      </w:r>
      <w:proofErr w:type="spellStart"/>
      <w:r>
        <w:rPr>
          <w:rFonts w:hint="eastAsia"/>
        </w:rPr>
        <w:t>다른계정을</w:t>
      </w:r>
      <w:proofErr w:type="spellEnd"/>
      <w:r>
        <w:rPr>
          <w:rFonts w:hint="eastAsia"/>
        </w:rPr>
        <w:t xml:space="preserve"> 생성할 때, 다른 서버에서도 계정의 테이블에 접근하기 위해서는</w:t>
      </w:r>
      <w:r>
        <w:rPr>
          <w:rFonts w:ascii="&amp;apos" w:hAnsi="&amp;apos"/>
          <w:color w:val="000000"/>
          <w:sz w:val="20"/>
        </w:rPr>
        <w:t>create user '</w:t>
      </w:r>
      <w:r>
        <w:rPr>
          <w:rFonts w:ascii="&amp;apos" w:hAnsi="&amp;apos"/>
          <w:b/>
          <w:bCs/>
          <w:color w:val="000000"/>
          <w:sz w:val="20"/>
        </w:rPr>
        <w:t>user</w:t>
      </w:r>
      <w:r>
        <w:rPr>
          <w:rFonts w:ascii="&amp;apos" w:hAnsi="&amp;apos"/>
          <w:color w:val="000000"/>
          <w:sz w:val="20"/>
        </w:rPr>
        <w:t>'@'</w:t>
      </w:r>
      <w:r w:rsidRPr="00FC605A">
        <w:rPr>
          <w:rFonts w:ascii="&amp;apos" w:hAnsi="&amp;apos"/>
          <w:b/>
          <w:color w:val="000000"/>
          <w:sz w:val="20"/>
        </w:rPr>
        <w:t>%</w:t>
      </w:r>
      <w:r>
        <w:rPr>
          <w:rFonts w:ascii="&amp;apos" w:hAnsi="&amp;apos"/>
          <w:color w:val="000000"/>
          <w:sz w:val="20"/>
        </w:rPr>
        <w:t>' identified by '</w:t>
      </w:r>
      <w:proofErr w:type="spellStart"/>
      <w:r>
        <w:rPr>
          <w:rFonts w:ascii="&amp;apos" w:hAnsi="&amp;apos"/>
          <w:b/>
          <w:bCs/>
          <w:color w:val="000000"/>
          <w:sz w:val="20"/>
        </w:rPr>
        <w:t>user.pass</w:t>
      </w:r>
      <w:proofErr w:type="spellEnd"/>
      <w:r>
        <w:rPr>
          <w:rFonts w:ascii="&amp;apos" w:hAnsi="&amp;apos"/>
          <w:color w:val="000000"/>
          <w:sz w:val="20"/>
        </w:rPr>
        <w:t xml:space="preserve">'; </w:t>
      </w:r>
      <w:proofErr w:type="spellStart"/>
      <w:r>
        <w:rPr>
          <w:rFonts w:ascii="&amp;apos" w:hAnsi="&amp;apos" w:hint="eastAsia"/>
          <w:color w:val="000000"/>
          <w:sz w:val="20"/>
        </w:rPr>
        <w:t>로</w:t>
      </w:r>
      <w:proofErr w:type="spellEnd"/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 w:hint="eastAsia"/>
          <w:color w:val="000000"/>
          <w:sz w:val="20"/>
        </w:rPr>
        <w:t>만들어야</w:t>
      </w:r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 w:hint="eastAsia"/>
          <w:color w:val="000000"/>
          <w:sz w:val="20"/>
        </w:rPr>
        <w:t>한다</w:t>
      </w:r>
      <w:r>
        <w:rPr>
          <w:rFonts w:ascii="&amp;apos" w:hAnsi="&amp;apos" w:hint="eastAsia"/>
          <w:color w:val="000000"/>
          <w:sz w:val="20"/>
        </w:rPr>
        <w:t xml:space="preserve">. </w:t>
      </w:r>
      <w:r>
        <w:rPr>
          <w:rFonts w:ascii="&amp;apos" w:hAnsi="&amp;apos"/>
          <w:color w:val="000000"/>
          <w:sz w:val="20"/>
        </w:rPr>
        <w:t>‘%’</w:t>
      </w:r>
      <w:r>
        <w:rPr>
          <w:rFonts w:ascii="&amp;apos" w:hAnsi="&amp;apos" w:hint="eastAsia"/>
          <w:color w:val="000000"/>
          <w:sz w:val="20"/>
        </w:rPr>
        <w:t>대신</w:t>
      </w:r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/>
          <w:color w:val="000000"/>
          <w:sz w:val="20"/>
        </w:rPr>
        <w:t>‘localhost’</w:t>
      </w:r>
      <w:r>
        <w:rPr>
          <w:rFonts w:ascii="&amp;apos" w:hAnsi="&amp;apos" w:hint="eastAsia"/>
          <w:color w:val="000000"/>
          <w:sz w:val="20"/>
        </w:rPr>
        <w:t>가</w:t>
      </w:r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 w:hint="eastAsia"/>
          <w:color w:val="000000"/>
          <w:sz w:val="20"/>
        </w:rPr>
        <w:t>들어가면</w:t>
      </w:r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 w:hint="eastAsia"/>
          <w:color w:val="000000"/>
          <w:sz w:val="20"/>
        </w:rPr>
        <w:t>다른</w:t>
      </w:r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 w:hint="eastAsia"/>
          <w:color w:val="000000"/>
          <w:sz w:val="20"/>
        </w:rPr>
        <w:t>서버에서</w:t>
      </w:r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 w:hint="eastAsia"/>
          <w:color w:val="000000"/>
          <w:sz w:val="20"/>
        </w:rPr>
        <w:t>테이블에</w:t>
      </w:r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 w:hint="eastAsia"/>
          <w:color w:val="000000"/>
          <w:sz w:val="20"/>
        </w:rPr>
        <w:t>접근</w:t>
      </w:r>
      <w:r>
        <w:rPr>
          <w:rFonts w:ascii="&amp;apos" w:hAnsi="&amp;apos" w:hint="eastAsia"/>
          <w:color w:val="000000"/>
          <w:sz w:val="20"/>
        </w:rPr>
        <w:t xml:space="preserve"> </w:t>
      </w:r>
      <w:r>
        <w:rPr>
          <w:rFonts w:ascii="&amp;apos" w:hAnsi="&amp;apos" w:hint="eastAsia"/>
          <w:color w:val="000000"/>
          <w:sz w:val="20"/>
        </w:rPr>
        <w:t>불가능하다</w:t>
      </w:r>
      <w:r>
        <w:rPr>
          <w:rFonts w:ascii="&amp;apos" w:hAnsi="&amp;apos" w:hint="eastAsia"/>
          <w:color w:val="000000"/>
          <w:sz w:val="20"/>
        </w:rPr>
        <w:t>.</w:t>
      </w:r>
    </w:p>
    <w:p w14:paraId="44A4D96F" w14:textId="244A73E3" w:rsidR="00FC605A" w:rsidRDefault="00FC605A" w:rsidP="00FC605A">
      <w:pPr>
        <w:pStyle w:val="3"/>
        <w:numPr>
          <w:ilvl w:val="0"/>
          <w:numId w:val="0"/>
        </w:numPr>
        <w:rPr>
          <w:rFonts w:eastAsia="굴림체" w:hAnsi="굴림체"/>
        </w:rPr>
      </w:pPr>
      <w:bookmarkStart w:id="23" w:name="_Toc423438604"/>
      <w:r>
        <w:t>3.5.2</w:t>
      </w:r>
      <w:r w:rsidRPr="00580568">
        <w:rPr>
          <w:rFonts w:eastAsia="굴림체" w:hAnsi="굴림체"/>
        </w:rPr>
        <w:t xml:space="preserve">. </w:t>
      </w:r>
      <w:proofErr w:type="spellStart"/>
      <w:r>
        <w:rPr>
          <w:rFonts w:eastAsia="굴림체" w:hAnsi="굴림체" w:hint="eastAsia"/>
        </w:rPr>
        <w:t>Mysql</w:t>
      </w:r>
      <w:proofErr w:type="spellEnd"/>
      <w:r>
        <w:rPr>
          <w:rFonts w:eastAsia="굴림체" w:hAnsi="굴림체"/>
        </w:rPr>
        <w:t xml:space="preserve"> </w:t>
      </w:r>
      <w:r>
        <w:rPr>
          <w:rFonts w:eastAsia="굴림체" w:hAnsi="굴림체" w:hint="eastAsia"/>
        </w:rPr>
        <w:t>연동 확인하는 방법</w:t>
      </w:r>
      <w:bookmarkEnd w:id="23"/>
    </w:p>
    <w:tbl>
      <w:tblPr>
        <w:tblStyle w:val="aff"/>
        <w:tblpPr w:leftFromText="142" w:rightFromText="142" w:vertAnchor="text" w:horzAnchor="margin" w:tblpY="22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36EAF" w14:paraId="1A3533B4" w14:textId="77777777" w:rsidTr="00DA14B6">
        <w:trPr>
          <w:trHeight w:val="2382"/>
        </w:trPr>
        <w:tc>
          <w:tcPr>
            <w:tcW w:w="9204" w:type="dxa"/>
          </w:tcPr>
          <w:p w14:paraId="04F822B0" w14:textId="77777777" w:rsidR="00536EAF" w:rsidRDefault="00536EAF" w:rsidP="00536EAF">
            <w:pPr>
              <w:pStyle w:val="-2"/>
              <w:ind w:leftChars="0" w:left="0"/>
              <w:rPr>
                <w:rFonts w:ascii="&amp;apos" w:hAnsi="&amp;apos" w:hint="eastAsia"/>
                <w:color w:val="000000"/>
                <w:sz w:val="20"/>
              </w:rPr>
            </w:pPr>
            <w:r>
              <w:rPr>
                <w:rFonts w:ascii="&amp;apos" w:hAnsi="&amp;apos" w:hint="eastAsia"/>
                <w:color w:val="000000"/>
                <w:sz w:val="20"/>
              </w:rPr>
              <w:t xml:space="preserve">1. </w:t>
            </w:r>
            <w:r>
              <w:rPr>
                <w:rFonts w:ascii="&amp;apos" w:hAnsi="&amp;apos" w:hint="eastAsia"/>
                <w:color w:val="000000"/>
                <w:sz w:val="20"/>
              </w:rPr>
              <w:t>원격지에서</w:t>
            </w:r>
            <w:r>
              <w:rPr>
                <w:rFonts w:ascii="&amp;apos" w:hAnsi="&amp;apos" w:hint="eastAsia"/>
                <w:color w:val="000000"/>
                <w:sz w:val="20"/>
              </w:rPr>
              <w:t xml:space="preserve"> </w:t>
            </w:r>
            <w:r>
              <w:rPr>
                <w:rFonts w:ascii="&amp;apos" w:hAnsi="&amp;apos"/>
                <w:color w:val="000000"/>
                <w:sz w:val="20"/>
              </w:rPr>
              <w:t>telnet</w:t>
            </w:r>
            <w:r>
              <w:rPr>
                <w:rFonts w:ascii="&amp;apos" w:hAnsi="&amp;apos" w:hint="eastAsia"/>
                <w:color w:val="000000"/>
                <w:sz w:val="20"/>
              </w:rPr>
              <w:t>을</w:t>
            </w:r>
            <w:r>
              <w:rPr>
                <w:rFonts w:ascii="&amp;apos" w:hAnsi="&amp;apos" w:hint="eastAsia"/>
                <w:color w:val="000000"/>
                <w:sz w:val="20"/>
              </w:rPr>
              <w:t xml:space="preserve"> </w:t>
            </w:r>
            <w:r>
              <w:rPr>
                <w:rFonts w:ascii="&amp;apos" w:hAnsi="&amp;apos" w:hint="eastAsia"/>
                <w:color w:val="000000"/>
                <w:sz w:val="20"/>
              </w:rPr>
              <w:t>날려본다</w:t>
            </w:r>
            <w:r>
              <w:rPr>
                <w:rFonts w:ascii="&amp;apos" w:hAnsi="&amp;apos" w:hint="eastAsia"/>
                <w:color w:val="000000"/>
                <w:sz w:val="20"/>
              </w:rPr>
              <w:t xml:space="preserve">. </w:t>
            </w:r>
            <w:r>
              <w:rPr>
                <w:rFonts w:ascii="&amp;apos" w:hAnsi="&amp;apos" w:hint="eastAsia"/>
                <w:color w:val="000000"/>
                <w:sz w:val="20"/>
              </w:rPr>
              <w:t>성공할</w:t>
            </w:r>
            <w:r>
              <w:rPr>
                <w:rFonts w:ascii="&amp;apos" w:hAnsi="&amp;apos" w:hint="eastAsia"/>
                <w:color w:val="000000"/>
                <w:sz w:val="20"/>
              </w:rPr>
              <w:t xml:space="preserve"> </w:t>
            </w:r>
            <w:r>
              <w:rPr>
                <w:rFonts w:ascii="&amp;apos" w:hAnsi="&amp;apos" w:hint="eastAsia"/>
                <w:color w:val="000000"/>
                <w:sz w:val="20"/>
              </w:rPr>
              <w:t>경우</w:t>
            </w:r>
            <w:r>
              <w:rPr>
                <w:rFonts w:ascii="&amp;apos" w:hAnsi="&amp;apos" w:hint="eastAsia"/>
                <w:color w:val="000000"/>
                <w:sz w:val="20"/>
              </w:rPr>
              <w:t xml:space="preserve"> </w:t>
            </w:r>
            <w:r>
              <w:rPr>
                <w:rFonts w:ascii="&amp;apos" w:hAnsi="&amp;apos" w:hint="eastAsia"/>
                <w:color w:val="000000"/>
                <w:sz w:val="20"/>
              </w:rPr>
              <w:t>해당포트로</w:t>
            </w:r>
            <w:r>
              <w:rPr>
                <w:rFonts w:ascii="&amp;apos" w:hAnsi="&amp;apos" w:hint="eastAsia"/>
                <w:color w:val="000000"/>
                <w:sz w:val="20"/>
              </w:rPr>
              <w:t xml:space="preserve"> </w:t>
            </w:r>
            <w:r>
              <w:rPr>
                <w:rFonts w:ascii="&amp;apos" w:hAnsi="&amp;apos" w:hint="eastAsia"/>
                <w:color w:val="000000"/>
                <w:sz w:val="20"/>
              </w:rPr>
              <w:t>연결되었음을</w:t>
            </w:r>
            <w:r>
              <w:rPr>
                <w:rFonts w:ascii="&amp;apos" w:hAnsi="&amp;apos" w:hint="eastAsia"/>
                <w:color w:val="000000"/>
                <w:sz w:val="20"/>
              </w:rPr>
              <w:t xml:space="preserve"> </w:t>
            </w:r>
            <w:r>
              <w:rPr>
                <w:rFonts w:ascii="&amp;apos" w:hAnsi="&amp;apos" w:hint="eastAsia"/>
                <w:color w:val="000000"/>
                <w:sz w:val="20"/>
              </w:rPr>
              <w:t>알려준다</w:t>
            </w:r>
            <w:r>
              <w:rPr>
                <w:rFonts w:ascii="&amp;apos" w:hAnsi="&amp;apos" w:hint="eastAsia"/>
                <w:color w:val="000000"/>
                <w:sz w:val="20"/>
              </w:rPr>
              <w:t>.</w:t>
            </w:r>
          </w:p>
          <w:p w14:paraId="3E5765C6" w14:textId="77777777" w:rsidR="00536EAF" w:rsidRPr="00FC605A" w:rsidRDefault="00536EAF" w:rsidP="00536EAF">
            <w:pPr>
              <w:pStyle w:val="-2"/>
              <w:rPr>
                <w:rFonts w:ascii="&amp;apos" w:hAnsi="&amp;apos" w:hint="eastAsia"/>
                <w:color w:val="000000"/>
                <w:sz w:val="20"/>
              </w:rPr>
            </w:pPr>
            <w:r w:rsidRPr="00FC605A">
              <w:rPr>
                <w:rFonts w:ascii="&amp;apos" w:hAnsi="&amp;apos"/>
                <w:color w:val="000000"/>
                <w:sz w:val="20"/>
              </w:rPr>
              <w:t>[junga@ans01 SMS_NEW_20150616]$ telnet 192.168.0.44 53306</w:t>
            </w:r>
          </w:p>
          <w:p w14:paraId="39E82807" w14:textId="77777777" w:rsidR="00536EAF" w:rsidRPr="00FC605A" w:rsidRDefault="00536EAF" w:rsidP="00536EAF">
            <w:pPr>
              <w:pStyle w:val="-2"/>
              <w:rPr>
                <w:rFonts w:ascii="&amp;apos" w:hAnsi="&amp;apos" w:hint="eastAsia"/>
                <w:color w:val="000000"/>
                <w:sz w:val="20"/>
              </w:rPr>
            </w:pPr>
            <w:r w:rsidRPr="00FC605A">
              <w:rPr>
                <w:rFonts w:ascii="&amp;apos" w:hAnsi="&amp;apos"/>
                <w:color w:val="000000"/>
                <w:sz w:val="20"/>
              </w:rPr>
              <w:t>Trying 192.168.0.44...</w:t>
            </w:r>
          </w:p>
          <w:p w14:paraId="1A5466AB" w14:textId="77777777" w:rsidR="00536EAF" w:rsidRPr="00FC605A" w:rsidRDefault="00536EAF" w:rsidP="00536EAF">
            <w:pPr>
              <w:pStyle w:val="-2"/>
              <w:rPr>
                <w:rFonts w:ascii="&amp;apos" w:hAnsi="&amp;apos" w:hint="eastAsia"/>
                <w:color w:val="000000"/>
                <w:sz w:val="20"/>
              </w:rPr>
            </w:pPr>
            <w:r w:rsidRPr="00FC605A">
              <w:rPr>
                <w:rFonts w:ascii="&amp;apos" w:hAnsi="&amp;apos"/>
                <w:color w:val="000000"/>
                <w:sz w:val="20"/>
              </w:rPr>
              <w:t>Connected to 192.168.0.44.</w:t>
            </w:r>
          </w:p>
          <w:p w14:paraId="32F36498" w14:textId="77777777" w:rsidR="00536EAF" w:rsidRPr="00FC605A" w:rsidRDefault="00536EAF" w:rsidP="00536EAF">
            <w:pPr>
              <w:pStyle w:val="-2"/>
              <w:rPr>
                <w:rFonts w:ascii="&amp;apos" w:hAnsi="&amp;apos" w:hint="eastAsia"/>
                <w:color w:val="000000"/>
                <w:sz w:val="20"/>
              </w:rPr>
            </w:pPr>
            <w:r w:rsidRPr="00FC605A">
              <w:rPr>
                <w:rFonts w:ascii="&amp;apos" w:hAnsi="&amp;apos"/>
                <w:color w:val="000000"/>
                <w:sz w:val="20"/>
              </w:rPr>
              <w:t>Escape character is '^]'.</w:t>
            </w:r>
          </w:p>
          <w:p w14:paraId="3E66F715" w14:textId="77777777" w:rsidR="00536EAF" w:rsidRPr="00FC605A" w:rsidRDefault="00536EAF" w:rsidP="00536EAF">
            <w:pPr>
              <w:pStyle w:val="-2"/>
              <w:rPr>
                <w:rFonts w:ascii="&amp;apos" w:hAnsi="&amp;apos" w:hint="eastAsia"/>
                <w:color w:val="000000"/>
                <w:sz w:val="20"/>
              </w:rPr>
            </w:pPr>
            <w:r w:rsidRPr="00FC605A">
              <w:rPr>
                <w:rFonts w:ascii="&amp;apos" w:hAnsi="&amp;apos"/>
                <w:color w:val="000000"/>
                <w:sz w:val="20"/>
              </w:rPr>
              <w:t>Y</w:t>
            </w:r>
          </w:p>
          <w:p w14:paraId="0F21AEA2" w14:textId="77777777" w:rsidR="00536EAF" w:rsidRPr="00FC605A" w:rsidRDefault="00536EAF" w:rsidP="00536EAF">
            <w:pPr>
              <w:pStyle w:val="-2"/>
              <w:ind w:leftChars="0" w:left="0"/>
              <w:rPr>
                <w:rFonts w:ascii="&amp;apos" w:hAnsi="&amp;apos" w:hint="eastAsia"/>
                <w:color w:val="000000"/>
                <w:sz w:val="20"/>
              </w:rPr>
            </w:pPr>
            <w:r w:rsidRPr="00FC605A">
              <w:rPr>
                <w:rFonts w:ascii="&amp;apos" w:hAnsi="&amp;apos" w:hint="eastAsia"/>
                <w:color w:val="000000"/>
                <w:sz w:val="20"/>
              </w:rPr>
              <w:t>5.5.5-10.0.12-MariaDB@Pb</w:t>
            </w:r>
            <w:proofErr w:type="gramStart"/>
            <w:r w:rsidRPr="00FC605A">
              <w:rPr>
                <w:rFonts w:ascii="&amp;apos" w:hAnsi="&amp;apos" w:hint="eastAsia"/>
                <w:color w:val="000000"/>
                <w:sz w:val="20"/>
              </w:rPr>
              <w:t>}m</w:t>
            </w:r>
            <w:proofErr w:type="gramEnd"/>
            <w:r w:rsidRPr="00FC605A">
              <w:rPr>
                <w:rFonts w:ascii="&amp;apos" w:hAnsi="&amp;apos" w:hint="eastAsia"/>
                <w:color w:val="000000"/>
                <w:sz w:val="20"/>
              </w:rPr>
              <w:t>.:</w:t>
            </w:r>
            <w:proofErr w:type="spellStart"/>
            <w:r w:rsidRPr="00FC605A">
              <w:rPr>
                <w:rFonts w:ascii="&amp;apos" w:hAnsi="&amp;apos" w:hint="eastAsia"/>
                <w:color w:val="000000"/>
                <w:sz w:val="20"/>
              </w:rPr>
              <w:t>wl</w:t>
            </w:r>
            <w:proofErr w:type="spellEnd"/>
            <w:r w:rsidRPr="00FC605A">
              <w:rPr>
                <w:rFonts w:ascii="&amp;apos" w:hAnsi="&amp;apos" w:hint="eastAsia"/>
                <w:color w:val="000000"/>
                <w:sz w:val="20"/>
              </w:rPr>
              <w:t>!?</w:t>
            </w:r>
            <w:r w:rsidRPr="00FC605A">
              <w:rPr>
                <w:rFonts w:ascii="&amp;apos" w:hAnsi="&amp;apos" w:hint="eastAsia"/>
                <w:color w:val="000000"/>
                <w:sz w:val="20"/>
              </w:rPr>
              <w:t>▒</w:t>
            </w:r>
            <w:r w:rsidRPr="00FC605A">
              <w:rPr>
                <w:rFonts w:ascii="&amp;apos" w:hAnsi="&amp;apos" w:hint="eastAsia"/>
                <w:color w:val="000000"/>
                <w:sz w:val="20"/>
              </w:rPr>
              <w:t>7k9udwH</w:t>
            </w:r>
            <w:proofErr w:type="gramStart"/>
            <w:r w:rsidRPr="00FC605A">
              <w:rPr>
                <w:rFonts w:ascii="&amp;apos" w:hAnsi="&amp;apos" w:hint="eastAsia"/>
                <w:color w:val="000000"/>
                <w:sz w:val="20"/>
              </w:rPr>
              <w:t>?E</w:t>
            </w:r>
            <w:proofErr w:type="gramEnd"/>
            <w:r w:rsidRPr="00FC605A">
              <w:rPr>
                <w:rFonts w:ascii="&amp;apos" w:hAnsi="&amp;apos" w:hint="eastAsia"/>
                <w:color w:val="000000"/>
                <w:sz w:val="20"/>
              </w:rPr>
              <w:t>{_</w:t>
            </w:r>
            <w:proofErr w:type="spellStart"/>
            <w:r w:rsidRPr="00FC605A">
              <w:rPr>
                <w:rFonts w:ascii="&amp;apos" w:hAnsi="&amp;apos" w:hint="eastAsia"/>
                <w:color w:val="000000"/>
                <w:sz w:val="20"/>
              </w:rPr>
              <w:t>Hmysql_native_password</w:t>
            </w:r>
            <w:proofErr w:type="spellEnd"/>
          </w:p>
        </w:tc>
      </w:tr>
    </w:tbl>
    <w:p w14:paraId="0513A392" w14:textId="77777777" w:rsidR="00536EAF" w:rsidRDefault="00536EAF" w:rsidP="00536EAF">
      <w:pPr>
        <w:pStyle w:val="-2"/>
      </w:pPr>
    </w:p>
    <w:p w14:paraId="4E1656C5" w14:textId="08B928CD" w:rsidR="00342C34" w:rsidRDefault="00342C34">
      <w:pPr>
        <w:adjustRightInd/>
        <w:spacing w:line="240" w:lineRule="auto"/>
        <w:jc w:val="left"/>
        <w:textAlignment w:val="auto"/>
        <w:rPr>
          <w:rFonts w:ascii="맑은 고딕" w:hAnsi="맑은 고딕"/>
        </w:rPr>
      </w:pPr>
      <w:r>
        <w:br w:type="page"/>
      </w:r>
    </w:p>
    <w:p w14:paraId="6B108E2D" w14:textId="1DACB11F" w:rsidR="00895BA1" w:rsidRPr="00D41D13" w:rsidRDefault="00A46FA4" w:rsidP="00D41D13">
      <w:pPr>
        <w:pStyle w:val="1"/>
        <w:numPr>
          <w:ilvl w:val="0"/>
          <w:numId w:val="0"/>
        </w:numPr>
        <w:pBdr>
          <w:top w:val="single" w:sz="12" w:space="1" w:color="auto"/>
        </w:pBdr>
        <w:wordWrap/>
        <w:autoSpaceDE w:val="0"/>
        <w:autoSpaceDN w:val="0"/>
        <w:adjustRightInd/>
        <w:spacing w:before="0" w:after="0" w:line="240" w:lineRule="auto"/>
        <w:textAlignment w:val="auto"/>
        <w:rPr>
          <w:rFonts w:ascii="맑은 고딕" w:hAnsi="맑은 고딕"/>
        </w:rPr>
      </w:pPr>
      <w:bookmarkStart w:id="24" w:name="_Toc423438605"/>
      <w:r>
        <w:rPr>
          <w:rFonts w:ascii="맑은 고딕" w:hAnsi="맑은 고딕" w:hint="eastAsia"/>
        </w:rPr>
        <w:lastRenderedPageBreak/>
        <w:t>4</w:t>
      </w:r>
      <w:r>
        <w:rPr>
          <w:rFonts w:ascii="맑은 고딕" w:hAnsi="맑은 고딕"/>
        </w:rPr>
        <w:t xml:space="preserve">. </w:t>
      </w:r>
      <w:r>
        <w:rPr>
          <w:rFonts w:ascii="맑은 고딕" w:hAnsi="맑은 고딕" w:hint="eastAsia"/>
        </w:rPr>
        <w:t>수신화면 예시</w:t>
      </w:r>
      <w:bookmarkEnd w:id="24"/>
    </w:p>
    <w:p w14:paraId="7187259C" w14:textId="554673B0" w:rsidR="00A46FA4" w:rsidRPr="00A46FA4" w:rsidRDefault="00A46FA4" w:rsidP="00A46FA4">
      <w:pPr>
        <w:pStyle w:val="2"/>
        <w:numPr>
          <w:ilvl w:val="0"/>
          <w:numId w:val="0"/>
        </w:numPr>
      </w:pPr>
      <w:bookmarkStart w:id="25" w:name="_Toc423438606"/>
      <w:r>
        <w:t xml:space="preserve">4.1. Email </w:t>
      </w:r>
      <w:r>
        <w:t>–</w:t>
      </w:r>
      <w:r>
        <w:t xml:space="preserve"> </w:t>
      </w:r>
      <w:proofErr w:type="spellStart"/>
      <w:r>
        <w:rPr>
          <w:rFonts w:hint="eastAsia"/>
        </w:rPr>
        <w:t>IrisStatus</w:t>
      </w:r>
      <w:bookmarkStart w:id="26" w:name="_GoBack"/>
      <w:bookmarkEnd w:id="25"/>
      <w:bookmarkEnd w:id="26"/>
      <w:proofErr w:type="spellEnd"/>
    </w:p>
    <w:p w14:paraId="7861115D" w14:textId="775C168F" w:rsidR="008742E6" w:rsidRDefault="008742E6" w:rsidP="00951050">
      <w:pPr>
        <w:adjustRightInd/>
        <w:spacing w:line="240" w:lineRule="auto"/>
        <w:jc w:val="left"/>
        <w:textAlignment w:val="auto"/>
      </w:pPr>
    </w:p>
    <w:p w14:paraId="3EE4133F" w14:textId="22DA7239" w:rsidR="008742E6" w:rsidRDefault="00A46FA4" w:rsidP="00951050">
      <w:pPr>
        <w:adjustRightInd/>
        <w:spacing w:line="240" w:lineRule="auto"/>
        <w:jc w:val="left"/>
        <w:textAlignment w:val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3C8BA0" wp14:editId="0F1E93E5">
                <wp:simplePos x="0" y="0"/>
                <wp:positionH relativeFrom="column">
                  <wp:posOffset>1113155</wp:posOffset>
                </wp:positionH>
                <wp:positionV relativeFrom="paragraph">
                  <wp:posOffset>194945</wp:posOffset>
                </wp:positionV>
                <wp:extent cx="4838700" cy="332740"/>
                <wp:effectExtent l="0" t="0" r="0" b="0"/>
                <wp:wrapNone/>
                <wp:docPr id="8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2A2F4F" w14:textId="60EEA017" w:rsidR="00DA14B6" w:rsidRPr="00971CBE" w:rsidRDefault="00DA14B6" w:rsidP="00DB34A7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TITLE,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C00000"/>
                              </w:rPr>
                              <w:t>보</w:t>
                            </w:r>
                            <w:r>
                              <w:rPr>
                                <w:color w:val="C00000"/>
                              </w:rPr>
                              <w:t>고싶은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상</w:t>
                            </w:r>
                            <w:r>
                              <w:rPr>
                                <w:color w:val="C00000"/>
                              </w:rPr>
                              <w:t>태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이</w:t>
                            </w:r>
                            <w:r>
                              <w:rPr>
                                <w:color w:val="C00000"/>
                              </w:rPr>
                              <w:t>름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, 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>Connect NOK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>와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>상태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 xml:space="preserve"> NOK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>의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>개수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 w:rsidRPr="00971CBE">
                              <w:rPr>
                                <w:rFonts w:hint="eastAsia"/>
                                <w:color w:val="C00000"/>
                              </w:rPr>
                              <w:t>표시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C3C8BA0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87.65pt;margin-top:15.35pt;width:381pt;height:26.2pt;z-index:2516899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" filled="f" stroked="f">
                <v:textbox style="mso-fit-shape-to-text:t">
                  <w:txbxContent>
                    <w:p w14:paraId="1A2A2F4F" w14:textId="60EEA017" w:rsidR="00DA14B6" w:rsidRPr="00971CBE" w:rsidRDefault="00DA14B6" w:rsidP="00DB34A7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 xml:space="preserve">TITLE, </w:t>
                      </w:r>
                      <w:proofErr w:type="spellStart"/>
                      <w:r>
                        <w:rPr>
                          <w:rFonts w:hint="eastAsia"/>
                          <w:color w:val="C00000"/>
                        </w:rPr>
                        <w:t>보</w:t>
                      </w:r>
                      <w:r>
                        <w:rPr>
                          <w:color w:val="C00000"/>
                        </w:rPr>
                        <w:t>고싶은</w:t>
                      </w:r>
                      <w:proofErr w:type="spellEnd"/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상</w:t>
                      </w:r>
                      <w:r>
                        <w:rPr>
                          <w:color w:val="C00000"/>
                        </w:rPr>
                        <w:t>태</w:t>
                      </w:r>
                      <w:r>
                        <w:rPr>
                          <w:rFonts w:hint="eastAsia"/>
                          <w:color w:val="C00000"/>
                        </w:rPr>
                        <w:t>이</w:t>
                      </w:r>
                      <w:r>
                        <w:rPr>
                          <w:color w:val="C00000"/>
                        </w:rPr>
                        <w:t>름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, 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>Connect NOK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>와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>상태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 xml:space="preserve"> NOK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>의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>개수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 w:rsidRPr="00971CBE">
                        <w:rPr>
                          <w:rFonts w:hint="eastAsia"/>
                          <w:color w:val="C00000"/>
                        </w:rPr>
                        <w:t>표시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E18C4D" wp14:editId="6FE69618">
                <wp:simplePos x="0" y="0"/>
                <wp:positionH relativeFrom="column">
                  <wp:posOffset>107315</wp:posOffset>
                </wp:positionH>
                <wp:positionV relativeFrom="paragraph">
                  <wp:posOffset>13970</wp:posOffset>
                </wp:positionV>
                <wp:extent cx="4213860" cy="205740"/>
                <wp:effectExtent l="0" t="0" r="15240" b="22860"/>
                <wp:wrapNone/>
                <wp:docPr id="17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3860" cy="205740"/>
                        </a:xfrm>
                        <a:prstGeom prst="rect">
                          <a:avLst/>
                        </a:prstGeom>
                        <a:noFill/>
                        <a:ln w="19050" cap="rnd">
                          <a:solidFill>
                            <a:srgbClr val="C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3FD6F" id="Rectangle 36" o:spid="_x0000_s1026" style="position:absolute;left:0;text-align:left;margin-left:8.45pt;margin-top:1.1pt;width:331.8pt;height:16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" filled="f" strokecolor="#c00000" strokeweight="1.5pt">
                <v:stroke dashstyle="1 1" endcap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CA222AF" wp14:editId="431951D7">
            <wp:extent cx="4655820" cy="722071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72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2254" w14:textId="3705357F" w:rsidR="00A33E60" w:rsidRDefault="00A33E60" w:rsidP="00A33E60">
      <w:pPr>
        <w:adjustRightInd/>
        <w:spacing w:line="240" w:lineRule="auto"/>
        <w:jc w:val="left"/>
        <w:textAlignment w:val="auto"/>
      </w:pPr>
    </w:p>
    <w:p w14:paraId="3A96E225" w14:textId="0003B71C" w:rsidR="003B5A48" w:rsidRDefault="00580568" w:rsidP="00A33E60">
      <w:pPr>
        <w:adjustRightInd/>
        <w:spacing w:line="240" w:lineRule="auto"/>
        <w:jc w:val="left"/>
        <w:textAlignment w:val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D5827B" wp14:editId="2B8D91B7">
                <wp:simplePos x="0" y="0"/>
                <wp:positionH relativeFrom="column">
                  <wp:posOffset>794385</wp:posOffset>
                </wp:positionH>
                <wp:positionV relativeFrom="paragraph">
                  <wp:posOffset>35560</wp:posOffset>
                </wp:positionV>
                <wp:extent cx="2327275" cy="172720"/>
                <wp:effectExtent l="0" t="0" r="15875" b="17780"/>
                <wp:wrapNone/>
                <wp:docPr id="24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7275" cy="172720"/>
                        </a:xfrm>
                        <a:prstGeom prst="rect">
                          <a:avLst/>
                        </a:prstGeom>
                        <a:noFill/>
                        <a:ln w="19050" cap="rnd">
                          <a:solidFill>
                            <a:srgbClr val="C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11879" id="Rectangle 36" o:spid="_x0000_s1026" style="position:absolute;left:0;text-align:left;margin-left:62.55pt;margin-top:2.8pt;width:183.25pt;height:1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" filled="f" strokecolor="#c00000" strokeweight="1.5pt">
                <v:stroke dashstyle="1 1" endcap="round"/>
              </v:rect>
            </w:pict>
          </mc:Fallback>
        </mc:AlternateContent>
      </w:r>
      <w:r w:rsidR="00A46FA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6EAADF" wp14:editId="299461C6">
                <wp:simplePos x="0" y="0"/>
                <wp:positionH relativeFrom="column">
                  <wp:posOffset>1953895</wp:posOffset>
                </wp:positionH>
                <wp:positionV relativeFrom="paragraph">
                  <wp:posOffset>226695</wp:posOffset>
                </wp:positionV>
                <wp:extent cx="4838700" cy="332740"/>
                <wp:effectExtent l="0" t="0" r="0" b="0"/>
                <wp:wrapNone/>
                <wp:docPr id="3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8700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B23" w14:textId="3174B558" w:rsidR="00DA14B6" w:rsidRPr="00DB34A7" w:rsidRDefault="00DA14B6" w:rsidP="00DB34A7">
                            <w:pPr>
                              <w:rPr>
                                <w:color w:val="FF0000"/>
                              </w:rPr>
                            </w:pP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>뽑아보고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>싶은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>정보를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>한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>메일에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>담을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>수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DB34A7">
                              <w:rPr>
                                <w:rFonts w:hint="eastAsia"/>
                                <w:color w:val="FF0000"/>
                              </w:rPr>
                              <w:t>있음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EAADF" id="_x0000_s1027" type="#_x0000_t202" style="position:absolute;margin-left:153.85pt;margin-top:17.85pt;width:381pt;height:26.2pt;z-index:2516920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" filled="f" stroked="f">
                <v:textbox style="mso-fit-shape-to-text:t">
                  <w:txbxContent>
                    <w:p w14:paraId="1B1E3B23" w14:textId="3174B558" w:rsidR="00DA14B6" w:rsidRPr="00DB34A7" w:rsidRDefault="00DA14B6" w:rsidP="00DB34A7">
                      <w:pPr>
                        <w:rPr>
                          <w:color w:val="FF0000"/>
                        </w:rPr>
                      </w:pPr>
                      <w:r w:rsidRPr="00DB34A7">
                        <w:rPr>
                          <w:rFonts w:hint="eastAsia"/>
                          <w:color w:val="FF0000"/>
                        </w:rPr>
                        <w:t>뽑아보고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>싶은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>정보를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>한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>메일에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>담을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>수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DB34A7">
                        <w:rPr>
                          <w:rFonts w:hint="eastAsia"/>
                          <w:color w:val="FF0000"/>
                        </w:rPr>
                        <w:t>있음</w:t>
                      </w:r>
                    </w:p>
                  </w:txbxContent>
                </v:textbox>
              </v:shape>
            </w:pict>
          </mc:Fallback>
        </mc:AlternateContent>
      </w:r>
      <w:r w:rsidR="00A46FA4">
        <w:rPr>
          <w:noProof/>
        </w:rPr>
        <w:drawing>
          <wp:inline distT="0" distB="0" distL="0" distR="0" wp14:anchorId="1CD6152E" wp14:editId="6EF66D0A">
            <wp:extent cx="5850890" cy="69850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BD34" w14:textId="77777777" w:rsidR="00A46FA4" w:rsidRDefault="00A46FA4" w:rsidP="00A33E60">
      <w:pPr>
        <w:adjustRightInd/>
        <w:spacing w:line="240" w:lineRule="auto"/>
        <w:jc w:val="left"/>
        <w:textAlignment w:val="auto"/>
      </w:pPr>
    </w:p>
    <w:p w14:paraId="43862523" w14:textId="77777777" w:rsidR="00A46FA4" w:rsidRDefault="00A46FA4" w:rsidP="00A33E60">
      <w:pPr>
        <w:adjustRightInd/>
        <w:spacing w:line="240" w:lineRule="auto"/>
        <w:jc w:val="left"/>
        <w:textAlignment w:val="auto"/>
      </w:pPr>
    </w:p>
    <w:p w14:paraId="0C4B8A4E" w14:textId="77777777" w:rsidR="00A46FA4" w:rsidRDefault="00A46FA4" w:rsidP="00A33E60">
      <w:pPr>
        <w:adjustRightInd/>
        <w:spacing w:line="240" w:lineRule="auto"/>
        <w:jc w:val="left"/>
        <w:textAlignment w:val="auto"/>
      </w:pPr>
    </w:p>
    <w:p w14:paraId="77638645" w14:textId="1A0BD2B4" w:rsidR="00A46FA4" w:rsidRDefault="00A46FA4" w:rsidP="00A33E60">
      <w:pPr>
        <w:adjustRightInd/>
        <w:spacing w:line="240" w:lineRule="auto"/>
        <w:jc w:val="left"/>
        <w:textAlignment w:val="auto"/>
      </w:pPr>
    </w:p>
    <w:p w14:paraId="65279548" w14:textId="1D2BCBD8" w:rsidR="003B5A48" w:rsidRDefault="00A46FA4" w:rsidP="00A162E4">
      <w:pPr>
        <w:pStyle w:val="-2"/>
        <w:ind w:leftChars="0"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68634C" wp14:editId="6126F1C3">
                <wp:simplePos x="0" y="0"/>
                <wp:positionH relativeFrom="column">
                  <wp:posOffset>593725</wp:posOffset>
                </wp:positionH>
                <wp:positionV relativeFrom="paragraph">
                  <wp:posOffset>35560</wp:posOffset>
                </wp:positionV>
                <wp:extent cx="1170709" cy="332740"/>
                <wp:effectExtent l="0" t="0" r="0" b="0"/>
                <wp:wrapNone/>
                <wp:docPr id="20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0709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F57C74" w14:textId="77777777" w:rsidR="00DA14B6" w:rsidRPr="00971CBE" w:rsidRDefault="00DA14B6" w:rsidP="00C07282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이</w:t>
                            </w:r>
                            <w:r>
                              <w:rPr>
                                <w:color w:val="C00000"/>
                              </w:rPr>
                              <w:t>상상태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요</w:t>
                            </w:r>
                            <w:r>
                              <w:rPr>
                                <w:color w:val="C00000"/>
                              </w:rPr>
                              <w:t>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68634C" id="_x0000_s1028" type="#_x0000_t202" style="position:absolute;left:0;text-align:left;margin-left:46.75pt;margin-top:2.8pt;width:92.2pt;height:26.2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" filled="f" stroked="f">
                <v:textbox style="mso-fit-shape-to-text:t">
                  <w:txbxContent>
                    <w:p w14:paraId="2DF57C74" w14:textId="77777777" w:rsidR="00DA14B6" w:rsidRPr="00971CBE" w:rsidRDefault="00DA14B6" w:rsidP="00C07282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이</w:t>
                      </w:r>
                      <w:r>
                        <w:rPr>
                          <w:color w:val="C00000"/>
                        </w:rPr>
                        <w:t>상상태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요</w:t>
                      </w:r>
                      <w:r>
                        <w:rPr>
                          <w:color w:val="C00000"/>
                        </w:rPr>
                        <w:t>약</w:t>
                      </w:r>
                    </w:p>
                  </w:txbxContent>
                </v:textbox>
              </v:shape>
            </w:pict>
          </mc:Fallback>
        </mc:AlternateContent>
      </w:r>
      <w:r w:rsidR="0095105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D84DA4" wp14:editId="307D7117">
                <wp:simplePos x="0" y="0"/>
                <wp:positionH relativeFrom="column">
                  <wp:posOffset>1697297</wp:posOffset>
                </wp:positionH>
                <wp:positionV relativeFrom="paragraph">
                  <wp:posOffset>119842</wp:posOffset>
                </wp:positionV>
                <wp:extent cx="3200400" cy="193963"/>
                <wp:effectExtent l="0" t="0" r="19050" b="15875"/>
                <wp:wrapNone/>
                <wp:docPr id="19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193963"/>
                        </a:xfrm>
                        <a:prstGeom prst="rect">
                          <a:avLst/>
                        </a:prstGeom>
                        <a:noFill/>
                        <a:ln w="19050" cap="rnd">
                          <a:solidFill>
                            <a:srgbClr val="C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EF249" id="Rectangle 36" o:spid="_x0000_s1026" style="position:absolute;left:0;text-align:left;margin-left:133.65pt;margin-top:9.45pt;width:252pt;height:15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" filled="f" strokecolor="#c00000" strokeweight="1.5pt">
                <v:stroke dashstyle="1 1" endcap="round"/>
              </v:rect>
            </w:pict>
          </mc:Fallback>
        </mc:AlternateContent>
      </w:r>
      <w:r w:rsidR="00951050">
        <w:rPr>
          <w:noProof/>
        </w:rPr>
        <w:drawing>
          <wp:inline distT="0" distB="0" distL="0" distR="0" wp14:anchorId="3F15741C" wp14:editId="6B96156D">
            <wp:extent cx="5850890" cy="94170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0DD7" w14:textId="45CE096A" w:rsidR="00951050" w:rsidRDefault="00A46FA4" w:rsidP="00A46FA4">
      <w:pPr>
        <w:pStyle w:val="-2"/>
        <w:ind w:leftChars="0" w:left="0"/>
      </w:pPr>
      <w:r>
        <w:rPr>
          <w:rFonts w:hint="eastAsia"/>
        </w:rPr>
        <w:t xml:space="preserve">- 해당 </w:t>
      </w:r>
      <w:r>
        <w:t>ip</w:t>
      </w:r>
      <w:r>
        <w:rPr>
          <w:rFonts w:hint="eastAsia"/>
        </w:rPr>
        <w:t>가 존재하지 않는 서버일 경우</w:t>
      </w:r>
    </w:p>
    <w:p w14:paraId="6FBF183E" w14:textId="6E077E73" w:rsidR="00971CBE" w:rsidRDefault="00DB34A7" w:rsidP="007B5E06">
      <w:pPr>
        <w:pStyle w:val="-2"/>
      </w:pPr>
      <w:r>
        <w:rPr>
          <w:noProof/>
        </w:rPr>
        <w:drawing>
          <wp:inline distT="0" distB="0" distL="0" distR="0" wp14:anchorId="44E7E7EB" wp14:editId="2C8DA19D">
            <wp:extent cx="5850890" cy="120713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107C" w14:textId="77777777" w:rsidR="00DB34A7" w:rsidRPr="00951050" w:rsidRDefault="00DB34A7" w:rsidP="00A46FA4">
      <w:pPr>
        <w:pStyle w:val="-2"/>
        <w:ind w:leftChars="0" w:left="0"/>
      </w:pPr>
    </w:p>
    <w:p w14:paraId="1532E719" w14:textId="16F50E66" w:rsidR="00A46FA4" w:rsidRPr="00A46FA4" w:rsidRDefault="00A46FA4" w:rsidP="00A46FA4">
      <w:pPr>
        <w:pStyle w:val="2"/>
        <w:numPr>
          <w:ilvl w:val="0"/>
          <w:numId w:val="0"/>
        </w:numPr>
      </w:pPr>
      <w:bookmarkStart w:id="27" w:name="_Toc423438607"/>
      <w:r>
        <w:lastRenderedPageBreak/>
        <w:t xml:space="preserve">4.2. Email </w:t>
      </w:r>
      <w:r>
        <w:t>–</w:t>
      </w:r>
      <w:r>
        <w:t xml:space="preserve"> </w:t>
      </w:r>
      <w:proofErr w:type="spellStart"/>
      <w:r>
        <w:rPr>
          <w:rFonts w:hint="eastAsia"/>
        </w:rPr>
        <w:t>ServerResource</w:t>
      </w:r>
      <w:bookmarkEnd w:id="27"/>
      <w:proofErr w:type="spellEnd"/>
    </w:p>
    <w:p w14:paraId="7DAE4E73" w14:textId="372ADE63" w:rsidR="000C1831" w:rsidRPr="000C1831" w:rsidRDefault="00111E93" w:rsidP="000C1831">
      <w:pPr>
        <w:pStyle w:val="-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11C960" wp14:editId="299D07AE">
                <wp:simplePos x="0" y="0"/>
                <wp:positionH relativeFrom="column">
                  <wp:posOffset>2318385</wp:posOffset>
                </wp:positionH>
                <wp:positionV relativeFrom="paragraph">
                  <wp:posOffset>114935</wp:posOffset>
                </wp:positionV>
                <wp:extent cx="1939636" cy="928254"/>
                <wp:effectExtent l="0" t="0" r="22860" b="24765"/>
                <wp:wrapNone/>
                <wp:docPr id="34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9636" cy="92825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E036E" id="Rectangle 43" o:spid="_x0000_s1026" style="position:absolute;left:0;text-align:left;margin-left:182.55pt;margin-top:9.05pt;width:152.75pt;height:73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" filled="f" strokecolor="#c00000" strokeweight="1.5pt">
                <v:stroke dashstyle="dash"/>
              </v:rect>
            </w:pict>
          </mc:Fallback>
        </mc:AlternateContent>
      </w:r>
      <w:r w:rsidR="00DB34A7" w:rsidRPr="000C183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16C1B7" wp14:editId="5B5BBD77">
                <wp:simplePos x="0" y="0"/>
                <wp:positionH relativeFrom="page">
                  <wp:posOffset>4731212</wp:posOffset>
                </wp:positionH>
                <wp:positionV relativeFrom="paragraph">
                  <wp:posOffset>2667635</wp:posOffset>
                </wp:positionV>
                <wp:extent cx="2925445" cy="332740"/>
                <wp:effectExtent l="0" t="0" r="0" b="0"/>
                <wp:wrapNone/>
                <wp:docPr id="2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5445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38BA1" w14:textId="34F9E989" w:rsidR="00DA14B6" w:rsidRPr="00971CBE" w:rsidRDefault="00DA14B6" w:rsidP="00DB34A7">
                            <w:pPr>
                              <w:rPr>
                                <w:color w:val="C00000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C00000"/>
                              </w:rPr>
                              <w:t>임</w:t>
                            </w:r>
                            <w:r>
                              <w:rPr>
                                <w:color w:val="C00000"/>
                              </w:rPr>
                              <w:t>계치를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넘</w:t>
                            </w:r>
                            <w:r>
                              <w:rPr>
                                <w:color w:val="C00000"/>
                              </w:rPr>
                              <w:t>으면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빨</w:t>
                            </w:r>
                            <w:r>
                              <w:rPr>
                                <w:color w:val="C00000"/>
                              </w:rPr>
                              <w:t>간색으로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표</w:t>
                            </w:r>
                            <w:r>
                              <w:rPr>
                                <w:color w:val="C00000"/>
                              </w:rPr>
                              <w:t>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16C1B7" id="Text Box 41" o:spid="_x0000_s1029" type="#_x0000_t202" style="position:absolute;left:0;text-align:left;margin-left:372.55pt;margin-top:210.05pt;width:230.35pt;height:26.2pt;z-index:251700224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" filled="f" stroked="f">
                <v:textbox style="mso-fit-shape-to-text:t">
                  <w:txbxContent>
                    <w:p w14:paraId="3CF38BA1" w14:textId="34F9E989" w:rsidR="00DA14B6" w:rsidRPr="00971CBE" w:rsidRDefault="00DA14B6" w:rsidP="00DB34A7">
                      <w:pPr>
                        <w:rPr>
                          <w:color w:val="C00000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C00000"/>
                        </w:rPr>
                        <w:t>임</w:t>
                      </w:r>
                      <w:r>
                        <w:rPr>
                          <w:color w:val="C00000"/>
                        </w:rPr>
                        <w:t>계치를</w:t>
                      </w:r>
                      <w:proofErr w:type="spellEnd"/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넘</w:t>
                      </w:r>
                      <w:r>
                        <w:rPr>
                          <w:color w:val="C00000"/>
                        </w:rPr>
                        <w:t>으면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빨</w:t>
                      </w:r>
                      <w:r>
                        <w:rPr>
                          <w:color w:val="C00000"/>
                        </w:rPr>
                        <w:t>간색으로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표</w:t>
                      </w:r>
                      <w:r>
                        <w:rPr>
                          <w:color w:val="C00000"/>
                        </w:rPr>
                        <w:t>시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34A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F52711E" wp14:editId="6BB79B09">
                <wp:simplePos x="0" y="0"/>
                <wp:positionH relativeFrom="column">
                  <wp:posOffset>422679</wp:posOffset>
                </wp:positionH>
                <wp:positionV relativeFrom="paragraph">
                  <wp:posOffset>2944726</wp:posOffset>
                </wp:positionV>
                <wp:extent cx="5708073" cy="394219"/>
                <wp:effectExtent l="0" t="0" r="26035" b="25400"/>
                <wp:wrapNone/>
                <wp:docPr id="21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08073" cy="39421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E0642" id="Rectangle 43" o:spid="_x0000_s1026" style="position:absolute;left:0;text-align:left;margin-left:33.3pt;margin-top:231.85pt;width:449.45pt;height:31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" filled="f" strokecolor="#c00000" strokeweight="1.5pt">
                <v:stroke dashstyle="dash"/>
              </v:rect>
            </w:pict>
          </mc:Fallback>
        </mc:AlternateContent>
      </w:r>
      <w:r w:rsidR="00DB34A7" w:rsidRPr="000C183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51B32F" wp14:editId="43E60940">
                <wp:simplePos x="0" y="0"/>
                <wp:positionH relativeFrom="page">
                  <wp:posOffset>1343891</wp:posOffset>
                </wp:positionH>
                <wp:positionV relativeFrom="paragraph">
                  <wp:posOffset>5847253</wp:posOffset>
                </wp:positionV>
                <wp:extent cx="4322618" cy="332740"/>
                <wp:effectExtent l="0" t="0" r="0" b="0"/>
                <wp:wrapNone/>
                <wp:docPr id="15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2618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FFBE2" w14:textId="5757729B" w:rsidR="00DA14B6" w:rsidRPr="00971CBE" w:rsidRDefault="00DA14B6" w:rsidP="00DB34A7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color w:val="C00000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onnection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이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실</w:t>
                            </w:r>
                            <w:r>
                              <w:rPr>
                                <w:color w:val="C00000"/>
                              </w:rPr>
                              <w:t>패한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ip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들</w:t>
                            </w:r>
                            <w:r>
                              <w:rPr>
                                <w:color w:val="C00000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따</w:t>
                            </w:r>
                            <w:r>
                              <w:rPr>
                                <w:color w:val="C00000"/>
                              </w:rPr>
                              <w:t>로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모</w:t>
                            </w:r>
                            <w:r>
                              <w:rPr>
                                <w:color w:val="C00000"/>
                              </w:rPr>
                              <w:t>아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마</w:t>
                            </w:r>
                            <w:r>
                              <w:rPr>
                                <w:color w:val="C00000"/>
                              </w:rPr>
                              <w:t>지막에</w:t>
                            </w:r>
                            <w:r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뿌</w:t>
                            </w:r>
                            <w:r>
                              <w:rPr>
                                <w:color w:val="C00000"/>
                              </w:rPr>
                              <w:t>려줌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51B32F" id="_x0000_s1030" type="#_x0000_t202" style="position:absolute;left:0;text-align:left;margin-left:105.8pt;margin-top:460.4pt;width:340.35pt;height:26.2pt;z-index:251696128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" filled="f" stroked="f">
                <v:textbox style="mso-fit-shape-to-text:t">
                  <w:txbxContent>
                    <w:p w14:paraId="6B4FFBE2" w14:textId="5757729B" w:rsidR="00DA14B6" w:rsidRPr="00971CBE" w:rsidRDefault="00DA14B6" w:rsidP="00DB34A7">
                      <w:pPr>
                        <w:rPr>
                          <w:color w:val="C00000"/>
                        </w:rPr>
                      </w:pPr>
                      <w:r>
                        <w:rPr>
                          <w:color w:val="C00000"/>
                        </w:rPr>
                        <w:t>C</w:t>
                      </w:r>
                      <w:r>
                        <w:rPr>
                          <w:rFonts w:hint="eastAsia"/>
                          <w:color w:val="C00000"/>
                        </w:rPr>
                        <w:t>onnection</w:t>
                      </w:r>
                      <w:r>
                        <w:rPr>
                          <w:rFonts w:hint="eastAsia"/>
                          <w:color w:val="C00000"/>
                        </w:rPr>
                        <w:t>이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실</w:t>
                      </w:r>
                      <w:r>
                        <w:rPr>
                          <w:color w:val="C00000"/>
                        </w:rPr>
                        <w:t>패한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ip</w:t>
                      </w:r>
                      <w:r>
                        <w:rPr>
                          <w:rFonts w:hint="eastAsia"/>
                          <w:color w:val="C00000"/>
                        </w:rPr>
                        <w:t>들</w:t>
                      </w:r>
                      <w:r>
                        <w:rPr>
                          <w:color w:val="C00000"/>
                        </w:rPr>
                        <w:t>은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따</w:t>
                      </w:r>
                      <w:r>
                        <w:rPr>
                          <w:color w:val="C00000"/>
                        </w:rPr>
                        <w:t>로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모</w:t>
                      </w:r>
                      <w:r>
                        <w:rPr>
                          <w:color w:val="C00000"/>
                        </w:rPr>
                        <w:t>아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마</w:t>
                      </w:r>
                      <w:r>
                        <w:rPr>
                          <w:color w:val="C00000"/>
                        </w:rPr>
                        <w:t>지막에</w:t>
                      </w:r>
                      <w:r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뿌</w:t>
                      </w:r>
                      <w:r>
                        <w:rPr>
                          <w:color w:val="C00000"/>
                        </w:rPr>
                        <w:t>려줌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34A7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B6FFC0A" wp14:editId="551E90D8">
                <wp:simplePos x="0" y="0"/>
                <wp:positionH relativeFrom="column">
                  <wp:posOffset>394913</wp:posOffset>
                </wp:positionH>
                <wp:positionV relativeFrom="paragraph">
                  <wp:posOffset>5292609</wp:posOffset>
                </wp:positionV>
                <wp:extent cx="5638800" cy="456680"/>
                <wp:effectExtent l="0" t="0" r="19050" b="19685"/>
                <wp:wrapNone/>
                <wp:docPr id="14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38800" cy="4566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DDF61" id="Rectangle 43" o:spid="_x0000_s1026" style="position:absolute;left:0;text-align:left;margin-left:31.1pt;margin-top:416.75pt;width:444pt;height:35.9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" filled="f" strokecolor="#c00000" strokeweight="1.5pt">
                <v:stroke dashstyle="dash"/>
              </v:rect>
            </w:pict>
          </mc:Fallback>
        </mc:AlternateContent>
      </w:r>
      <w:r w:rsidR="00DB34A7" w:rsidRPr="000C183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5B7C55" wp14:editId="5F6E6015">
                <wp:simplePos x="0" y="0"/>
                <wp:positionH relativeFrom="page">
                  <wp:posOffset>5319799</wp:posOffset>
                </wp:positionH>
                <wp:positionV relativeFrom="paragraph">
                  <wp:posOffset>229235</wp:posOffset>
                </wp:positionV>
                <wp:extent cx="2925445" cy="332740"/>
                <wp:effectExtent l="0" t="0" r="0" b="0"/>
                <wp:wrapNone/>
                <wp:docPr id="36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5445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20850" w14:textId="2F267F13" w:rsidR="00DA14B6" w:rsidRPr="00971CBE" w:rsidRDefault="00DA14B6" w:rsidP="000C1831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이상</w:t>
                            </w:r>
                            <w:r>
                              <w:rPr>
                                <w:color w:val="C00000"/>
                              </w:rPr>
                              <w:t>상태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요</w:t>
                            </w:r>
                            <w:r>
                              <w:rPr>
                                <w:color w:val="C00000"/>
                              </w:rPr>
                              <w:t>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5B7C55" id="_x0000_s1031" type="#_x0000_t202" style="position:absolute;left:0;text-align:left;margin-left:418.9pt;margin-top:18.05pt;width:230.35pt;height:26.2pt;z-index:251687936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" filled="f" stroked="f">
                <v:textbox style="mso-fit-shape-to-text:t">
                  <w:txbxContent>
                    <w:p w14:paraId="56320850" w14:textId="2F267F13" w:rsidR="00DA14B6" w:rsidRPr="00971CBE" w:rsidRDefault="00DA14B6" w:rsidP="000C1831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이상</w:t>
                      </w:r>
                      <w:r>
                        <w:rPr>
                          <w:color w:val="C00000"/>
                        </w:rPr>
                        <w:t>상태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요</w:t>
                      </w:r>
                      <w:r>
                        <w:rPr>
                          <w:color w:val="C00000"/>
                        </w:rPr>
                        <w:t>약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34A7">
        <w:rPr>
          <w:noProof/>
        </w:rPr>
        <w:drawing>
          <wp:inline distT="0" distB="0" distL="0" distR="0" wp14:anchorId="07C87F45" wp14:editId="31C731F7">
            <wp:extent cx="5850890" cy="5843270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4A7" w:rsidRPr="000C1831">
        <w:rPr>
          <w:noProof/>
        </w:rPr>
        <w:t xml:space="preserve"> </w:t>
      </w:r>
    </w:p>
    <w:p w14:paraId="04CB0BE5" w14:textId="7D93E156" w:rsidR="000C1831" w:rsidRDefault="000C1831">
      <w:pPr>
        <w:adjustRightInd/>
        <w:spacing w:line="240" w:lineRule="auto"/>
        <w:jc w:val="left"/>
        <w:textAlignment w:val="auto"/>
      </w:pPr>
    </w:p>
    <w:p w14:paraId="500DB90D" w14:textId="77777777" w:rsidR="00342C34" w:rsidRDefault="00342C34">
      <w:pPr>
        <w:adjustRightInd/>
        <w:spacing w:line="240" w:lineRule="auto"/>
        <w:jc w:val="left"/>
        <w:textAlignment w:val="auto"/>
        <w:rPr>
          <w:rFonts w:ascii="휴먼옛체" w:hAnsi="Arial"/>
          <w:b/>
          <w:sz w:val="24"/>
        </w:rPr>
      </w:pPr>
      <w:bookmarkStart w:id="28" w:name="_Toc423438608"/>
      <w:r>
        <w:br w:type="page"/>
      </w:r>
    </w:p>
    <w:p w14:paraId="62075DC2" w14:textId="4DF87783" w:rsidR="00895BA1" w:rsidRDefault="00895BA1" w:rsidP="00895BA1">
      <w:pPr>
        <w:pStyle w:val="2"/>
        <w:numPr>
          <w:ilvl w:val="0"/>
          <w:numId w:val="0"/>
        </w:numPr>
      </w:pPr>
      <w:r>
        <w:lastRenderedPageBreak/>
        <w:t xml:space="preserve">4.3. Email </w:t>
      </w:r>
      <w:r>
        <w:t>–</w:t>
      </w:r>
      <w:r>
        <w:t xml:space="preserve"> </w:t>
      </w:r>
      <w:proofErr w:type="spellStart"/>
      <w:r>
        <w:t>LogMonitor</w:t>
      </w:r>
      <w:bookmarkEnd w:id="28"/>
      <w:proofErr w:type="spellEnd"/>
    </w:p>
    <w:p w14:paraId="7386B7C5" w14:textId="4DD93B5A" w:rsidR="00411A00" w:rsidRPr="00411A00" w:rsidRDefault="00411A00" w:rsidP="00411A00">
      <w:pPr>
        <w:pStyle w:val="-2"/>
        <w:ind w:leftChars="0" w:left="0"/>
      </w:pPr>
      <w:r>
        <w:rPr>
          <w:noProof/>
        </w:rPr>
        <w:drawing>
          <wp:inline distT="0" distB="0" distL="0" distR="0" wp14:anchorId="21C6BEA5" wp14:editId="18E84C9A">
            <wp:extent cx="5850890" cy="82613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420C" w14:textId="44ED53C8" w:rsidR="00411A00" w:rsidRPr="00411A00" w:rsidRDefault="00411A00" w:rsidP="00411A00">
      <w:pPr>
        <w:adjustRightInd/>
        <w:spacing w:line="240" w:lineRule="auto"/>
        <w:ind w:left="660" w:hangingChars="300" w:hanging="660"/>
        <w:jc w:val="left"/>
        <w:textAlignment w:val="auto"/>
        <w:rPr>
          <w:rFonts w:ascii="굴림체" w:eastAsia="굴림체" w:hAnsi="굴림체"/>
          <w:noProof/>
        </w:rPr>
      </w:pPr>
      <w:r w:rsidRPr="00411A00">
        <w:rPr>
          <w:rFonts w:ascii="굴림체" w:eastAsia="굴림체" w:hAnsi="굴림체"/>
          <w:noProof/>
        </w:rPr>
        <w:t>* 3.3.2</w:t>
      </w:r>
      <w:r w:rsidRPr="00411A00">
        <w:rPr>
          <w:rFonts w:ascii="굴림체" w:eastAsia="굴림체" w:hAnsi="굴림체" w:hint="eastAsia"/>
          <w:noProof/>
        </w:rPr>
        <w:t xml:space="preserve">번의 </w:t>
      </w:r>
      <w:r w:rsidRPr="00411A00">
        <w:rPr>
          <w:rFonts w:ascii="굴림체" w:eastAsia="굴림체" w:hAnsi="굴림체"/>
          <w:noProof/>
        </w:rPr>
        <w:t>[</w:t>
      </w:r>
      <w:r w:rsidRPr="00411A00">
        <w:rPr>
          <w:rFonts w:ascii="굴림체" w:eastAsia="굴림체" w:hAnsi="굴림체" w:hint="eastAsia"/>
          <w:noProof/>
        </w:rPr>
        <w:t xml:space="preserve">예시 </w:t>
      </w:r>
      <w:r>
        <w:rPr>
          <w:rFonts w:ascii="굴림체" w:eastAsia="굴림체" w:hAnsi="굴림체"/>
          <w:noProof/>
        </w:rPr>
        <w:t>1</w:t>
      </w:r>
      <w:r w:rsidRPr="00411A00">
        <w:rPr>
          <w:rFonts w:ascii="굴림체" w:eastAsia="굴림체" w:hAnsi="굴림체"/>
          <w:noProof/>
        </w:rPr>
        <w:t>]</w:t>
      </w:r>
      <w:r w:rsidRPr="00411A00">
        <w:rPr>
          <w:rFonts w:ascii="굴림체" w:eastAsia="굴림체" w:hAnsi="굴림체" w:hint="eastAsia"/>
          <w:noProof/>
        </w:rPr>
        <w:t>번의 경우</w:t>
      </w:r>
    </w:p>
    <w:p w14:paraId="30B9637D" w14:textId="0D56FFC3" w:rsidR="00580568" w:rsidRDefault="00411A00" w:rsidP="00411A00">
      <w:pPr>
        <w:adjustRightInd/>
        <w:spacing w:line="240" w:lineRule="auto"/>
        <w:ind w:left="660" w:hangingChars="300" w:hanging="660"/>
        <w:jc w:val="left"/>
        <w:textAlignment w:val="auto"/>
        <w:rPr>
          <w:noProof/>
        </w:rPr>
      </w:pPr>
      <w:r>
        <w:rPr>
          <w:noProof/>
        </w:rPr>
        <w:drawing>
          <wp:inline distT="0" distB="0" distL="0" distR="0" wp14:anchorId="5D9E9CE0" wp14:editId="34C92C9E">
            <wp:extent cx="5850890" cy="146812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568" w:rsidRPr="00580568">
        <w:rPr>
          <w:noProof/>
        </w:rPr>
        <w:t xml:space="preserve"> </w:t>
      </w:r>
    </w:p>
    <w:p w14:paraId="3225C088" w14:textId="77777777" w:rsidR="00411A00" w:rsidRDefault="00411A00" w:rsidP="00411A00">
      <w:pPr>
        <w:adjustRightInd/>
        <w:spacing w:line="240" w:lineRule="auto"/>
        <w:ind w:left="660" w:hangingChars="300" w:hanging="660"/>
        <w:jc w:val="left"/>
        <w:textAlignment w:val="auto"/>
        <w:rPr>
          <w:noProof/>
        </w:rPr>
      </w:pPr>
    </w:p>
    <w:p w14:paraId="6D57FEFD" w14:textId="1557DBBE" w:rsidR="00411A00" w:rsidRPr="00411A00" w:rsidRDefault="00411A00" w:rsidP="00411A00">
      <w:pPr>
        <w:adjustRightInd/>
        <w:spacing w:line="240" w:lineRule="auto"/>
        <w:ind w:left="660" w:hangingChars="300" w:hanging="660"/>
        <w:jc w:val="left"/>
        <w:textAlignment w:val="auto"/>
        <w:rPr>
          <w:rFonts w:ascii="굴림체" w:eastAsia="굴림체" w:hAnsi="굴림체"/>
          <w:noProof/>
        </w:rPr>
      </w:pPr>
      <w:r w:rsidRPr="00411A00">
        <w:rPr>
          <w:rFonts w:ascii="굴림체" w:eastAsia="굴림체" w:hAnsi="굴림체"/>
          <w:noProof/>
        </w:rPr>
        <w:t>* 3.3.2</w:t>
      </w:r>
      <w:r w:rsidRPr="00411A00">
        <w:rPr>
          <w:rFonts w:ascii="굴림체" w:eastAsia="굴림체" w:hAnsi="굴림체" w:hint="eastAsia"/>
          <w:noProof/>
        </w:rPr>
        <w:t xml:space="preserve">번의 </w:t>
      </w:r>
      <w:r w:rsidRPr="00411A00">
        <w:rPr>
          <w:rFonts w:ascii="굴림체" w:eastAsia="굴림체" w:hAnsi="굴림체"/>
          <w:noProof/>
        </w:rPr>
        <w:t>[</w:t>
      </w:r>
      <w:r w:rsidRPr="00411A00">
        <w:rPr>
          <w:rFonts w:ascii="굴림체" w:eastAsia="굴림체" w:hAnsi="굴림체" w:hint="eastAsia"/>
          <w:noProof/>
        </w:rPr>
        <w:t xml:space="preserve">예시 </w:t>
      </w:r>
      <w:r w:rsidRPr="00411A00">
        <w:rPr>
          <w:rFonts w:ascii="굴림체" w:eastAsia="굴림체" w:hAnsi="굴림체"/>
          <w:noProof/>
        </w:rPr>
        <w:t>2]</w:t>
      </w:r>
      <w:r w:rsidRPr="00411A00">
        <w:rPr>
          <w:rFonts w:ascii="굴림체" w:eastAsia="굴림체" w:hAnsi="굴림체" w:hint="eastAsia"/>
          <w:noProof/>
        </w:rPr>
        <w:t>번의 경우</w:t>
      </w:r>
    </w:p>
    <w:p w14:paraId="541B9747" w14:textId="01281283" w:rsidR="000C1831" w:rsidRDefault="00580568">
      <w:pPr>
        <w:adjustRightInd/>
        <w:spacing w:line="240" w:lineRule="auto"/>
        <w:jc w:val="left"/>
        <w:textAlignment w:val="auto"/>
      </w:pPr>
      <w:r>
        <w:rPr>
          <w:noProof/>
        </w:rPr>
        <w:drawing>
          <wp:inline distT="0" distB="0" distL="0" distR="0" wp14:anchorId="423A9421" wp14:editId="486E2AED">
            <wp:extent cx="5850890" cy="16846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A8C3" w14:textId="2D388FF6" w:rsidR="00536EAF" w:rsidRDefault="00536EAF">
      <w:pPr>
        <w:adjustRightInd/>
        <w:spacing w:line="240" w:lineRule="auto"/>
        <w:jc w:val="left"/>
        <w:textAlignment w:val="auto"/>
      </w:pPr>
      <w:r>
        <w:br w:type="page"/>
      </w:r>
    </w:p>
    <w:p w14:paraId="6DF7A39C" w14:textId="77777777" w:rsidR="008742E6" w:rsidRPr="008742E6" w:rsidRDefault="008742E6">
      <w:pPr>
        <w:adjustRightInd/>
        <w:spacing w:line="240" w:lineRule="auto"/>
        <w:jc w:val="left"/>
        <w:textAlignment w:val="auto"/>
      </w:pPr>
    </w:p>
    <w:p w14:paraId="752B530C" w14:textId="349BB830" w:rsidR="00895BA1" w:rsidRPr="00A46FA4" w:rsidRDefault="00895BA1" w:rsidP="00895BA1">
      <w:pPr>
        <w:pStyle w:val="2"/>
        <w:numPr>
          <w:ilvl w:val="0"/>
          <w:numId w:val="0"/>
        </w:numPr>
      </w:pPr>
      <w:bookmarkStart w:id="29" w:name="_Toc423438609"/>
      <w:r>
        <w:t xml:space="preserve">4.4. Email </w:t>
      </w:r>
      <w:r>
        <w:t>–</w:t>
      </w:r>
      <w:r w:rsidR="0006164C">
        <w:t xml:space="preserve"> </w:t>
      </w:r>
      <w:proofErr w:type="spellStart"/>
      <w:r w:rsidR="0006164C">
        <w:t>FileMonito</w:t>
      </w:r>
      <w:r w:rsidR="00056C0D">
        <w:rPr>
          <w:rFonts w:hint="eastAsia"/>
        </w:rPr>
        <w:t>r</w:t>
      </w:r>
      <w:proofErr w:type="spellEnd"/>
      <w:r w:rsidR="0006164C">
        <w:t xml:space="preserve"> </w:t>
      </w:r>
      <w:r w:rsidR="00056C0D">
        <w:rPr>
          <w:rFonts w:hint="eastAsia"/>
        </w:rPr>
        <w:t>or</w:t>
      </w:r>
      <w:r w:rsidR="0006164C">
        <w:t xml:space="preserve"> </w:t>
      </w:r>
      <w:proofErr w:type="spellStart"/>
      <w:r w:rsidR="0006164C">
        <w:rPr>
          <w:rFonts w:hint="eastAsia"/>
        </w:rPr>
        <w:t>Filetime</w:t>
      </w:r>
      <w:bookmarkEnd w:id="29"/>
      <w:proofErr w:type="spellEnd"/>
    </w:p>
    <w:p w14:paraId="35DFD487" w14:textId="77777777" w:rsidR="00DB3F07" w:rsidRDefault="00DB3F07">
      <w:pPr>
        <w:adjustRightInd/>
        <w:spacing w:line="240" w:lineRule="auto"/>
        <w:jc w:val="left"/>
        <w:textAlignment w:val="auto"/>
      </w:pPr>
    </w:p>
    <w:p w14:paraId="7D8FBC5D" w14:textId="62070393" w:rsidR="00197FB5" w:rsidRDefault="00DB3F07">
      <w:pPr>
        <w:adjustRightInd/>
        <w:spacing w:line="240" w:lineRule="auto"/>
        <w:jc w:val="left"/>
        <w:textAlignment w:val="auto"/>
      </w:pPr>
      <w:r w:rsidRPr="000C1831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1D59E41" wp14:editId="01DF7A25">
                <wp:simplePos x="0" y="0"/>
                <wp:positionH relativeFrom="margin">
                  <wp:align>left</wp:align>
                </wp:positionH>
                <wp:positionV relativeFrom="paragraph">
                  <wp:posOffset>1044575</wp:posOffset>
                </wp:positionV>
                <wp:extent cx="4322618" cy="332740"/>
                <wp:effectExtent l="0" t="0" r="0" b="0"/>
                <wp:wrapNone/>
                <wp:docPr id="4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2618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A5BB7" w14:textId="32280F02" w:rsidR="00DA14B6" w:rsidRPr="00971CBE" w:rsidRDefault="00DA14B6" w:rsidP="00DB3F07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파</w:t>
                            </w:r>
                            <w:r>
                              <w:rPr>
                                <w:color w:val="C00000"/>
                              </w:rPr>
                              <w:t>일이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존</w:t>
                            </w:r>
                            <w:r>
                              <w:rPr>
                                <w:color w:val="C00000"/>
                              </w:rPr>
                              <w:t>재하지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않</w:t>
                            </w:r>
                            <w:r>
                              <w:rPr>
                                <w:color w:val="C00000"/>
                              </w:rPr>
                              <w:t>을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경</w:t>
                            </w:r>
                            <w:r>
                              <w:rPr>
                                <w:color w:val="C00000"/>
                              </w:rPr>
                              <w:t>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D59E41" id="_x0000_s1032" type="#_x0000_t202" style="position:absolute;margin-left:0;margin-top:82.25pt;width:340.35pt;height:26.2pt;z-index:251716608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" filled="f" stroked="f">
                <v:textbox style="mso-fit-shape-to-text:t">
                  <w:txbxContent>
                    <w:p w14:paraId="7F0A5BB7" w14:textId="32280F02" w:rsidR="00DA14B6" w:rsidRPr="00971CBE" w:rsidRDefault="00DA14B6" w:rsidP="00DB3F07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파</w:t>
                      </w:r>
                      <w:r>
                        <w:rPr>
                          <w:color w:val="C00000"/>
                        </w:rPr>
                        <w:t>일이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존</w:t>
                      </w:r>
                      <w:r>
                        <w:rPr>
                          <w:color w:val="C00000"/>
                        </w:rPr>
                        <w:t>재하지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않</w:t>
                      </w:r>
                      <w:r>
                        <w:rPr>
                          <w:color w:val="C00000"/>
                        </w:rPr>
                        <w:t>을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경</w:t>
                      </w:r>
                      <w:r>
                        <w:rPr>
                          <w:color w:val="C00000"/>
                        </w:rPr>
                        <w:t>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CA3D68" wp14:editId="755D9376">
                <wp:simplePos x="0" y="0"/>
                <wp:positionH relativeFrom="margin">
                  <wp:align>right</wp:align>
                </wp:positionH>
                <wp:positionV relativeFrom="paragraph">
                  <wp:posOffset>1341755</wp:posOffset>
                </wp:positionV>
                <wp:extent cx="5836920" cy="601980"/>
                <wp:effectExtent l="0" t="0" r="11430" b="26670"/>
                <wp:wrapNone/>
                <wp:docPr id="42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6920" cy="601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177CC" id="Rectangle 43" o:spid="_x0000_s1026" style="position:absolute;left:0;text-align:left;margin-left:408.4pt;margin-top:105.65pt;width:459.6pt;height:47.4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" filled="f" strokecolor="#c00000" strokeweight="1.5pt">
                <v:stroke dashstyle="dash"/>
                <w10:wrap anchorx="margin"/>
              </v:rect>
            </w:pict>
          </mc:Fallback>
        </mc:AlternateContent>
      </w:r>
      <w:proofErr w:type="spellStart"/>
      <w:r w:rsidR="00056C0D">
        <w:rPr>
          <w:rFonts w:hint="eastAsia"/>
        </w:rPr>
        <w:t>FileMonitor</w:t>
      </w:r>
      <w:proofErr w:type="spellEnd"/>
      <w:r>
        <w:rPr>
          <w:noProof/>
        </w:rPr>
        <w:drawing>
          <wp:inline distT="0" distB="0" distL="0" distR="0" wp14:anchorId="221C6D40" wp14:editId="21EF14A6">
            <wp:extent cx="5850890" cy="2547620"/>
            <wp:effectExtent l="0" t="0" r="0" b="50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E8AD" w14:textId="176F6FC4" w:rsidR="00DB3F07" w:rsidRDefault="00DB3F07">
      <w:pPr>
        <w:adjustRightInd/>
        <w:spacing w:line="240" w:lineRule="auto"/>
        <w:jc w:val="left"/>
        <w:textAlignment w:val="auto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Title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14:paraId="2BC5681E" w14:textId="69223BC5" w:rsidR="00DB3F07" w:rsidRDefault="00DB3F07">
      <w:pPr>
        <w:adjustRightInd/>
        <w:spacing w:line="240" w:lineRule="auto"/>
        <w:jc w:val="left"/>
        <w:textAlignment w:val="auto"/>
      </w:pPr>
      <w:r>
        <w:rPr>
          <w:noProof/>
        </w:rPr>
        <w:drawing>
          <wp:inline distT="0" distB="0" distL="0" distR="0" wp14:anchorId="615BE6AE" wp14:editId="30E43D29">
            <wp:extent cx="5850890" cy="2357120"/>
            <wp:effectExtent l="0" t="0" r="0" b="508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22E" w14:textId="08A87038" w:rsidR="00F45162" w:rsidRDefault="00F45162">
      <w:pPr>
        <w:adjustRightInd/>
        <w:spacing w:line="240" w:lineRule="auto"/>
        <w:jc w:val="left"/>
        <w:textAlignment w:val="auto"/>
      </w:pPr>
    </w:p>
    <w:p w14:paraId="0EEE50A8" w14:textId="5952C39B" w:rsidR="00056C0D" w:rsidRDefault="00DB3F07">
      <w:pPr>
        <w:adjustRightInd/>
        <w:spacing w:line="240" w:lineRule="auto"/>
        <w:jc w:val="left"/>
        <w:textAlignment w:val="auto"/>
      </w:pPr>
      <w:r w:rsidRPr="00DB3F0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F35832" wp14:editId="0C8BACBD">
                <wp:simplePos x="0" y="0"/>
                <wp:positionH relativeFrom="margin">
                  <wp:posOffset>16510</wp:posOffset>
                </wp:positionH>
                <wp:positionV relativeFrom="paragraph">
                  <wp:posOffset>1309370</wp:posOffset>
                </wp:positionV>
                <wp:extent cx="5836920" cy="601980"/>
                <wp:effectExtent l="0" t="0" r="11430" b="26670"/>
                <wp:wrapNone/>
                <wp:docPr id="49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36920" cy="601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5BD771" id="Rectangle 43" o:spid="_x0000_s1026" style="position:absolute;left:0;text-align:left;margin-left:1.3pt;margin-top:103.1pt;width:459.6pt;height:47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" filled="f" strokecolor="#c00000" strokeweight="1.5pt">
                <v:stroke dashstyle="dash"/>
                <w10:wrap anchorx="margin"/>
              </v:rect>
            </w:pict>
          </mc:Fallback>
        </mc:AlternateContent>
      </w:r>
      <w:r w:rsidRPr="00DB3F0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B35ABC9" wp14:editId="649D95E0">
                <wp:simplePos x="0" y="0"/>
                <wp:positionH relativeFrom="margin">
                  <wp:posOffset>13970</wp:posOffset>
                </wp:positionH>
                <wp:positionV relativeFrom="paragraph">
                  <wp:posOffset>1012190</wp:posOffset>
                </wp:positionV>
                <wp:extent cx="4322618" cy="332740"/>
                <wp:effectExtent l="0" t="0" r="0" b="0"/>
                <wp:wrapNone/>
                <wp:docPr id="50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22618" cy="33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5151F4" w14:textId="77777777" w:rsidR="00DA14B6" w:rsidRPr="00971CBE" w:rsidRDefault="00DA14B6" w:rsidP="00DB3F07">
                            <w:pPr>
                              <w:rPr>
                                <w:color w:val="C00000"/>
                              </w:rPr>
                            </w:pPr>
                            <w:r>
                              <w:rPr>
                                <w:rFonts w:hint="eastAsia"/>
                                <w:color w:val="C00000"/>
                              </w:rPr>
                              <w:t>파</w:t>
                            </w:r>
                            <w:r>
                              <w:rPr>
                                <w:color w:val="C00000"/>
                              </w:rPr>
                              <w:t>일이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존</w:t>
                            </w:r>
                            <w:r>
                              <w:rPr>
                                <w:color w:val="C00000"/>
                              </w:rPr>
                              <w:t>재하지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않</w:t>
                            </w:r>
                            <w:r>
                              <w:rPr>
                                <w:color w:val="C00000"/>
                              </w:rPr>
                              <w:t>을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C00000"/>
                              </w:rPr>
                              <w:t>경</w:t>
                            </w:r>
                            <w:r>
                              <w:rPr>
                                <w:color w:val="C00000"/>
                              </w:rPr>
                              <w:t>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35ABC9" id="_x0000_s1033" type="#_x0000_t202" style="position:absolute;margin-left:1.1pt;margin-top:79.7pt;width:340.35pt;height:26.2pt;z-index:251719680;visibility:visible;mso-wrap-style:square;mso-width-percent:0;mso-height-percent:20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" filled="f" stroked="f">
                <v:textbox style="mso-fit-shape-to-text:t">
                  <w:txbxContent>
                    <w:p w14:paraId="305151F4" w14:textId="77777777" w:rsidR="00DA14B6" w:rsidRPr="00971CBE" w:rsidRDefault="00DA14B6" w:rsidP="00DB3F07">
                      <w:pPr>
                        <w:rPr>
                          <w:color w:val="C00000"/>
                        </w:rPr>
                      </w:pPr>
                      <w:r>
                        <w:rPr>
                          <w:rFonts w:hint="eastAsia"/>
                          <w:color w:val="C00000"/>
                        </w:rPr>
                        <w:t>파</w:t>
                      </w:r>
                      <w:r>
                        <w:rPr>
                          <w:color w:val="C00000"/>
                        </w:rPr>
                        <w:t>일이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존</w:t>
                      </w:r>
                      <w:r>
                        <w:rPr>
                          <w:color w:val="C00000"/>
                        </w:rPr>
                        <w:t>재하지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않</w:t>
                      </w:r>
                      <w:r>
                        <w:rPr>
                          <w:color w:val="C00000"/>
                        </w:rPr>
                        <w:t>을</w:t>
                      </w:r>
                      <w:r>
                        <w:rPr>
                          <w:rFonts w:hint="eastAsia"/>
                          <w:color w:val="C0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C00000"/>
                        </w:rPr>
                        <w:t>경</w:t>
                      </w:r>
                      <w:r>
                        <w:rPr>
                          <w:color w:val="C00000"/>
                        </w:rPr>
                        <w:t>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056C0D">
        <w:rPr>
          <w:rFonts w:hint="eastAsia"/>
        </w:rPr>
        <w:t>Filetime</w:t>
      </w:r>
      <w:proofErr w:type="spellEnd"/>
      <w:r>
        <w:rPr>
          <w:noProof/>
        </w:rPr>
        <w:drawing>
          <wp:inline distT="0" distB="0" distL="0" distR="0" wp14:anchorId="2260D688" wp14:editId="459C6163">
            <wp:extent cx="5850890" cy="2493645"/>
            <wp:effectExtent l="0" t="0" r="0" b="190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1F0C" w14:textId="66CF30C2" w:rsidR="00F45162" w:rsidRDefault="00F45162">
      <w:pPr>
        <w:adjustRightInd/>
        <w:spacing w:line="240" w:lineRule="auto"/>
        <w:jc w:val="left"/>
        <w:textAlignment w:val="auto"/>
      </w:pPr>
      <w:r>
        <w:t>* T</w:t>
      </w:r>
      <w:r>
        <w:rPr>
          <w:rFonts w:hint="eastAsia"/>
        </w:rPr>
        <w:t>itle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 w:rsidR="00DB3F07">
        <w:rPr>
          <w:noProof/>
        </w:rPr>
        <w:drawing>
          <wp:inline distT="0" distB="0" distL="0" distR="0" wp14:anchorId="358E671B" wp14:editId="25CB68F7">
            <wp:extent cx="5850890" cy="231457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694" w14:textId="7EDBCA1B" w:rsidR="00D250CB" w:rsidRDefault="00056C0D">
      <w:pPr>
        <w:adjustRightInd/>
        <w:spacing w:line="240" w:lineRule="auto"/>
        <w:jc w:val="left"/>
        <w:textAlignment w:val="auto"/>
      </w:pPr>
      <w:r>
        <w:br w:type="page"/>
      </w:r>
    </w:p>
    <w:p w14:paraId="2670DC6B" w14:textId="3758435A" w:rsidR="00895BA1" w:rsidRDefault="00244023" w:rsidP="00244023">
      <w:pPr>
        <w:pStyle w:val="2"/>
        <w:numPr>
          <w:ilvl w:val="0"/>
          <w:numId w:val="0"/>
        </w:numPr>
      </w:pPr>
      <w:bookmarkStart w:id="30" w:name="_Toc423438610"/>
      <w:r>
        <w:rPr>
          <w:rFonts w:hint="eastAsia"/>
        </w:rPr>
        <w:lastRenderedPageBreak/>
        <w:t xml:space="preserve">4.5. SMS </w:t>
      </w:r>
      <w:r>
        <w:t>–</w:t>
      </w:r>
      <w:r>
        <w:t xml:space="preserve"> Connection Fail</w:t>
      </w:r>
      <w:bookmarkEnd w:id="30"/>
    </w:p>
    <w:p w14:paraId="72B2A51F" w14:textId="36B916AB" w:rsidR="00895BA1" w:rsidRPr="00895BA1" w:rsidRDefault="00895BA1" w:rsidP="00895BA1">
      <w:pPr>
        <w:pStyle w:val="-2"/>
        <w:ind w:leftChars="0" w:left="0"/>
      </w:pPr>
      <w:r>
        <w:rPr>
          <w:noProof/>
        </w:rPr>
        <w:drawing>
          <wp:inline distT="0" distB="0" distL="0" distR="0" wp14:anchorId="75A76A78" wp14:editId="654D1BFB">
            <wp:extent cx="1943100" cy="3453917"/>
            <wp:effectExtent l="0" t="0" r="0" b="0"/>
            <wp:docPr id="38" name="그림 38" descr="C:\Users\정아\AppData\Local\Microsoft\Windows\INetCache\Content.Word\Screenshot_2015-05-27-13-19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정아\AppData\Local\Microsoft\Windows\INetCache\Content.Word\Screenshot_2015-05-27-13-19-2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044" cy="34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07A7" w14:textId="69CF6360" w:rsidR="00895BA1" w:rsidRDefault="0079584D" w:rsidP="00895BA1">
      <w:pPr>
        <w:pStyle w:val="2"/>
        <w:numPr>
          <w:ilvl w:val="0"/>
          <w:numId w:val="0"/>
        </w:numPr>
      </w:pPr>
      <w:bookmarkStart w:id="31" w:name="_Toc423438611"/>
      <w:r>
        <w:rPr>
          <w:rFonts w:hint="eastAsia"/>
        </w:rPr>
        <w:t>4.6</w:t>
      </w:r>
      <w:r w:rsidR="00895BA1">
        <w:rPr>
          <w:rFonts w:hint="eastAsia"/>
        </w:rPr>
        <w:t xml:space="preserve">. SMS </w:t>
      </w:r>
      <w:r w:rsidR="00895BA1">
        <w:t>–</w:t>
      </w:r>
      <w:r w:rsidR="00895BA1">
        <w:t xml:space="preserve"> </w:t>
      </w:r>
      <w:proofErr w:type="spellStart"/>
      <w:r w:rsidR="00895BA1">
        <w:t>IrisStatus</w:t>
      </w:r>
      <w:bookmarkEnd w:id="31"/>
      <w:proofErr w:type="spellEnd"/>
    </w:p>
    <w:p w14:paraId="646B1CDE" w14:textId="1D38B46B" w:rsidR="00895BA1" w:rsidRPr="00895BA1" w:rsidRDefault="00B47285" w:rsidP="00895BA1">
      <w:pPr>
        <w:pStyle w:val="-2"/>
        <w:ind w:leftChars="0" w:left="0"/>
      </w:pPr>
      <w:r>
        <w:rPr>
          <w:rFonts w:hint="eastAsia"/>
          <w:noProof/>
        </w:rPr>
        <w:drawing>
          <wp:inline distT="0" distB="0" distL="0" distR="0" wp14:anchorId="1FF5BE3D" wp14:editId="4282CB8C">
            <wp:extent cx="2128229" cy="3787140"/>
            <wp:effectExtent l="0" t="0" r="5715" b="3810"/>
            <wp:docPr id="4" name="그림 4" descr="C:\Users\정아\Downloads\Screenshot_2015-06-04-14-30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정아\Downloads\Screenshot_2015-06-04-14-30-2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851" cy="379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1910" w14:textId="4C4B9233" w:rsidR="00895BA1" w:rsidRDefault="00895BA1" w:rsidP="00895BA1">
      <w:pPr>
        <w:pStyle w:val="2"/>
        <w:numPr>
          <w:ilvl w:val="0"/>
          <w:numId w:val="0"/>
        </w:numPr>
      </w:pPr>
      <w:bookmarkStart w:id="32" w:name="_Toc423438612"/>
      <w:r>
        <w:lastRenderedPageBreak/>
        <w:t xml:space="preserve">4.7. SMS </w:t>
      </w:r>
      <w:r>
        <w:t>–</w:t>
      </w:r>
      <w:r>
        <w:t xml:space="preserve"> </w:t>
      </w:r>
      <w:proofErr w:type="spellStart"/>
      <w:r>
        <w:rPr>
          <w:rFonts w:hint="eastAsia"/>
        </w:rPr>
        <w:t>ServerResource</w:t>
      </w:r>
      <w:bookmarkEnd w:id="32"/>
      <w:proofErr w:type="spellEnd"/>
    </w:p>
    <w:p w14:paraId="1E93B67A" w14:textId="23CC1740" w:rsidR="00895BA1" w:rsidRPr="00895BA1" w:rsidRDefault="00895BA1" w:rsidP="00895BA1">
      <w:pPr>
        <w:pStyle w:val="-2"/>
        <w:ind w:leftChars="0" w:left="0"/>
      </w:pPr>
      <w:r>
        <w:rPr>
          <w:rFonts w:hint="eastAsia"/>
          <w:noProof/>
        </w:rPr>
        <w:drawing>
          <wp:inline distT="0" distB="0" distL="0" distR="0" wp14:anchorId="67A4BD2D" wp14:editId="35FA59C4">
            <wp:extent cx="1988127" cy="3533715"/>
            <wp:effectExtent l="0" t="0" r="0" b="0"/>
            <wp:docPr id="41" name="그림 41" descr="C:\Users\정아\Downloads\Screenshot_2015-05-27-13-17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정아\Downloads\Screenshot_2015-05-27-13-17-1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512" cy="355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72F6" w14:textId="69886EDF" w:rsidR="00895BA1" w:rsidRDefault="00895BA1" w:rsidP="00895BA1">
      <w:pPr>
        <w:pStyle w:val="2"/>
        <w:numPr>
          <w:ilvl w:val="0"/>
          <w:numId w:val="0"/>
        </w:numPr>
      </w:pPr>
      <w:bookmarkStart w:id="33" w:name="_Toc423438613"/>
      <w:r>
        <w:rPr>
          <w:rFonts w:hint="eastAsia"/>
        </w:rPr>
        <w:t xml:space="preserve">4.8. SMS </w:t>
      </w:r>
      <w:r>
        <w:t>–</w:t>
      </w:r>
      <w:r>
        <w:t xml:space="preserve"> </w:t>
      </w:r>
      <w:proofErr w:type="spellStart"/>
      <w:r>
        <w:t>LogMonitor</w:t>
      </w:r>
      <w:bookmarkEnd w:id="33"/>
      <w:proofErr w:type="spellEnd"/>
    </w:p>
    <w:p w14:paraId="2529AF72" w14:textId="4B3C79E6" w:rsidR="00895BA1" w:rsidRPr="00895BA1" w:rsidRDefault="00895BA1" w:rsidP="00895BA1">
      <w:pPr>
        <w:pStyle w:val="-2"/>
        <w:ind w:leftChars="0" w:left="0"/>
      </w:pPr>
      <w:r>
        <w:rPr>
          <w:rFonts w:hint="eastAsia"/>
          <w:noProof/>
        </w:rPr>
        <w:drawing>
          <wp:inline distT="0" distB="0" distL="0" distR="0" wp14:anchorId="6A1D47B4" wp14:editId="0054B024">
            <wp:extent cx="2078355" cy="3692525"/>
            <wp:effectExtent l="0" t="0" r="0" b="3175"/>
            <wp:docPr id="37" name="그림 37" descr="C:\Users\정아\AppData\Local\Microsoft\Windows\INetCache\Content.Word\Screenshot_2015-05-27-13-12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정아\AppData\Local\Microsoft\Windows\INetCache\Content.Word\Screenshot_2015-05-27-13-12-3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D66E4" w14:textId="4800FB84" w:rsidR="00895BA1" w:rsidRDefault="00895BA1" w:rsidP="00895BA1">
      <w:pPr>
        <w:pStyle w:val="2"/>
        <w:numPr>
          <w:ilvl w:val="0"/>
          <w:numId w:val="0"/>
        </w:numPr>
      </w:pPr>
      <w:bookmarkStart w:id="34" w:name="_Toc423438614"/>
      <w:r>
        <w:rPr>
          <w:rFonts w:hint="eastAsia"/>
        </w:rPr>
        <w:lastRenderedPageBreak/>
        <w:t xml:space="preserve">4.9. SMS </w:t>
      </w:r>
      <w:r>
        <w:t>–</w:t>
      </w:r>
      <w:r>
        <w:t xml:space="preserve"> </w:t>
      </w:r>
      <w:proofErr w:type="spellStart"/>
      <w:r>
        <w:t>FileMonitor</w:t>
      </w:r>
      <w:bookmarkEnd w:id="34"/>
      <w:proofErr w:type="spellEnd"/>
    </w:p>
    <w:p w14:paraId="68BDC3C1" w14:textId="530BA3EB" w:rsidR="00895BA1" w:rsidRDefault="00895BA1" w:rsidP="00895BA1">
      <w:pPr>
        <w:pStyle w:val="-2"/>
        <w:ind w:leftChars="0" w:left="0"/>
      </w:pPr>
      <w:r>
        <w:rPr>
          <w:noProof/>
        </w:rPr>
        <w:drawing>
          <wp:inline distT="0" distB="0" distL="0" distR="0" wp14:anchorId="009C624A" wp14:editId="0A73644A">
            <wp:extent cx="1958118" cy="3491346"/>
            <wp:effectExtent l="0" t="0" r="4445" b="0"/>
            <wp:docPr id="40" name="그림 40" descr="C:\Users\정아\AppData\Local\Microsoft\Windows\INetCache\Content.Word\Screenshot_2015-05-27-13-1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정아\AppData\Local\Microsoft\Windows\INetCache\Content.Word\Screenshot_2015-05-27-13-13-0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422" cy="349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6372" w14:textId="77777777" w:rsidR="00D250CB" w:rsidRDefault="00D250CB" w:rsidP="00895BA1">
      <w:pPr>
        <w:pStyle w:val="-2"/>
        <w:ind w:leftChars="0" w:left="0"/>
      </w:pPr>
    </w:p>
    <w:p w14:paraId="36733B69" w14:textId="77777777" w:rsidR="00D41D13" w:rsidRDefault="00D41D13" w:rsidP="00895BA1">
      <w:pPr>
        <w:pStyle w:val="-2"/>
        <w:ind w:leftChars="0" w:left="0"/>
      </w:pPr>
    </w:p>
    <w:p w14:paraId="64C85586" w14:textId="3061FF9F" w:rsidR="00D250CB" w:rsidRDefault="00D250CB" w:rsidP="00D250CB">
      <w:pPr>
        <w:pStyle w:val="2"/>
        <w:numPr>
          <w:ilvl w:val="0"/>
          <w:numId w:val="0"/>
        </w:numPr>
      </w:pPr>
      <w:bookmarkStart w:id="35" w:name="_Toc423438615"/>
      <w:r>
        <w:t xml:space="preserve">4.10. </w:t>
      </w:r>
      <w:proofErr w:type="spellStart"/>
      <w:r>
        <w:t>NotiDB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IrisStatus</w:t>
      </w:r>
      <w:proofErr w:type="spellEnd"/>
      <w:r>
        <w:t xml:space="preserve"> &amp; </w:t>
      </w:r>
      <w:proofErr w:type="spellStart"/>
      <w:r>
        <w:t>ServerResource</w:t>
      </w:r>
      <w:bookmarkEnd w:id="35"/>
      <w:proofErr w:type="spellEnd"/>
    </w:p>
    <w:p w14:paraId="03402062" w14:textId="31920B10" w:rsidR="00D250CB" w:rsidRPr="00D250CB" w:rsidRDefault="00D250CB" w:rsidP="00D250CB">
      <w:pPr>
        <w:pStyle w:val="-2"/>
        <w:ind w:leftChars="0" w:left="0"/>
      </w:pPr>
      <w:r>
        <w:t xml:space="preserve">* </w:t>
      </w:r>
      <w:proofErr w:type="spellStart"/>
      <w:r w:rsidR="00D41D13">
        <w:rPr>
          <w:rFonts w:hint="eastAsia"/>
        </w:rPr>
        <w:t>tb_i</w:t>
      </w:r>
      <w:r>
        <w:rPr>
          <w:rFonts w:hint="eastAsia"/>
        </w:rPr>
        <w:t>ris</w:t>
      </w:r>
      <w:r w:rsidR="00D41D13">
        <w:t>_s</w:t>
      </w:r>
      <w:r>
        <w:rPr>
          <w:rFonts w:hint="eastAsia"/>
        </w:rPr>
        <w:t>tatus</w:t>
      </w:r>
      <w:proofErr w:type="spellEnd"/>
    </w:p>
    <w:p w14:paraId="049860DB" w14:textId="25863302" w:rsidR="00D250CB" w:rsidRDefault="00D250CB" w:rsidP="00895BA1">
      <w:pPr>
        <w:pStyle w:val="-2"/>
        <w:ind w:leftChars="0" w:left="0"/>
      </w:pPr>
      <w:r>
        <w:rPr>
          <w:noProof/>
        </w:rPr>
        <w:drawing>
          <wp:inline distT="0" distB="0" distL="0" distR="0" wp14:anchorId="285F9943" wp14:editId="23A81BD3">
            <wp:extent cx="5850890" cy="658495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925" w14:textId="77777777" w:rsidR="00D41D13" w:rsidRDefault="00D41D13" w:rsidP="00895BA1">
      <w:pPr>
        <w:pStyle w:val="-2"/>
        <w:ind w:leftChars="0" w:left="0"/>
      </w:pPr>
    </w:p>
    <w:p w14:paraId="70D32C05" w14:textId="49B420A8" w:rsidR="00D250CB" w:rsidRDefault="00D41D13" w:rsidP="00895BA1">
      <w:pPr>
        <w:pStyle w:val="-2"/>
        <w:ind w:leftChars="0" w:left="0"/>
      </w:pPr>
      <w:r>
        <w:rPr>
          <w:rFonts w:hint="eastAsia"/>
        </w:rPr>
        <w:t>*</w:t>
      </w:r>
      <w:proofErr w:type="spellStart"/>
      <w:r>
        <w:rPr>
          <w:rFonts w:hint="eastAsia"/>
        </w:rPr>
        <w:t>tb_</w:t>
      </w:r>
      <w:r>
        <w:t>s</w:t>
      </w:r>
      <w:r w:rsidR="00D250CB">
        <w:rPr>
          <w:rFonts w:hint="eastAsia"/>
        </w:rPr>
        <w:t>erver</w:t>
      </w:r>
      <w:r>
        <w:t>_r</w:t>
      </w:r>
      <w:r w:rsidR="00D250CB">
        <w:rPr>
          <w:rFonts w:hint="eastAsia"/>
        </w:rPr>
        <w:t>esource</w:t>
      </w:r>
      <w:proofErr w:type="spellEnd"/>
    </w:p>
    <w:p w14:paraId="31CF76A6" w14:textId="7DBAE8E2" w:rsidR="00D41D13" w:rsidRDefault="00D250CB" w:rsidP="00895BA1">
      <w:pPr>
        <w:pStyle w:val="-2"/>
        <w:ind w:leftChars="0" w:left="0"/>
      </w:pPr>
      <w:r>
        <w:rPr>
          <w:noProof/>
        </w:rPr>
        <w:drawing>
          <wp:inline distT="0" distB="0" distL="0" distR="0" wp14:anchorId="6F897E11" wp14:editId="0E061E5D">
            <wp:extent cx="5850890" cy="89281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26A" w14:textId="77777777" w:rsidR="00D41D13" w:rsidRDefault="00D41D13" w:rsidP="00895BA1">
      <w:pPr>
        <w:pStyle w:val="-2"/>
        <w:ind w:leftChars="0" w:left="0"/>
      </w:pPr>
    </w:p>
    <w:p w14:paraId="0C64B844" w14:textId="68897ABE" w:rsidR="00D41D13" w:rsidRDefault="00D41D13" w:rsidP="00895BA1">
      <w:pPr>
        <w:pStyle w:val="-2"/>
        <w:ind w:leftChars="0" w:left="0"/>
      </w:pPr>
      <w:r>
        <w:rPr>
          <w:rFonts w:hint="eastAsia"/>
        </w:rPr>
        <w:t>*</w:t>
      </w:r>
      <w:proofErr w:type="spellStart"/>
      <w:r>
        <w:rPr>
          <w:rFonts w:hint="eastAsia"/>
        </w:rPr>
        <w:t>tb</w:t>
      </w:r>
      <w:r>
        <w:t>_</w:t>
      </w:r>
      <w:r>
        <w:rPr>
          <w:rFonts w:hint="eastAsia"/>
        </w:rPr>
        <w:t>server</w:t>
      </w:r>
      <w:r>
        <w:t>_disk_resource</w:t>
      </w:r>
      <w:proofErr w:type="spellEnd"/>
    </w:p>
    <w:p w14:paraId="321AC345" w14:textId="02554ABE" w:rsidR="00D41D13" w:rsidRPr="00895BA1" w:rsidRDefault="00D41D13" w:rsidP="00895BA1">
      <w:pPr>
        <w:pStyle w:val="-2"/>
        <w:ind w:leftChars="0" w:left="0"/>
      </w:pPr>
      <w:r>
        <w:rPr>
          <w:noProof/>
        </w:rPr>
        <w:lastRenderedPageBreak/>
        <w:drawing>
          <wp:inline distT="0" distB="0" distL="0" distR="0" wp14:anchorId="1D20FBC5" wp14:editId="0A854F63">
            <wp:extent cx="5850890" cy="1766570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D13" w:rsidRPr="00895BA1" w:rsidSect="00A43B46">
      <w:headerReference w:type="even" r:id="rId31"/>
      <w:headerReference w:type="default" r:id="rId32"/>
      <w:footerReference w:type="default" r:id="rId33"/>
      <w:pgSz w:w="11906" w:h="16838" w:code="9"/>
      <w:pgMar w:top="1440" w:right="1274" w:bottom="1440" w:left="1418" w:header="720" w:footer="720" w:gutter="0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F1E0C" w14:textId="77777777" w:rsidR="00E73B9D" w:rsidRDefault="00E73B9D">
      <w:pPr>
        <w:spacing w:line="240" w:lineRule="auto"/>
      </w:pPr>
      <w:r>
        <w:separator/>
      </w:r>
    </w:p>
    <w:p w14:paraId="6270BD46" w14:textId="77777777" w:rsidR="00E73B9D" w:rsidRDefault="00E73B9D"/>
    <w:p w14:paraId="1A1A1DA5" w14:textId="77777777" w:rsidR="00E73B9D" w:rsidRDefault="00E73B9D"/>
    <w:p w14:paraId="76EFF60A" w14:textId="77777777" w:rsidR="00E73B9D" w:rsidRDefault="00E73B9D" w:rsidP="00A05246">
      <w:pPr>
        <w:ind w:left="1000"/>
      </w:pPr>
    </w:p>
  </w:endnote>
  <w:endnote w:type="continuationSeparator" w:id="0">
    <w:p w14:paraId="2A9EF482" w14:textId="77777777" w:rsidR="00E73B9D" w:rsidRDefault="00E73B9D">
      <w:pPr>
        <w:spacing w:line="240" w:lineRule="auto"/>
      </w:pPr>
      <w:r>
        <w:continuationSeparator/>
      </w:r>
    </w:p>
    <w:p w14:paraId="2F16F2A0" w14:textId="77777777" w:rsidR="00E73B9D" w:rsidRDefault="00E73B9D"/>
    <w:p w14:paraId="1E669DF9" w14:textId="77777777" w:rsidR="00E73B9D" w:rsidRDefault="00E73B9D" w:rsidP="00A05246">
      <w:pPr>
        <w:ind w:left="400"/>
      </w:pPr>
    </w:p>
    <w:p w14:paraId="61C7159F" w14:textId="77777777" w:rsidR="00E73B9D" w:rsidRDefault="00E73B9D" w:rsidP="00A05246">
      <w:pPr>
        <w:ind w:left="100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옛체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&amp;ap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678677" w14:textId="77777777" w:rsidR="00DA14B6" w:rsidRDefault="00DA14B6" w:rsidP="00540587">
    <w:pPr>
      <w:tabs>
        <w:tab w:val="right" w:pos="9720"/>
      </w:tabs>
      <w:rPr>
        <w:rFonts w:ascii="Arial" w:hAnsi="Arial" w:cs="Arial"/>
        <w:noProof/>
        <w:sz w:val="14"/>
        <w:szCs w:val="14"/>
      </w:rPr>
    </w:pPr>
    <w:r>
      <w:rPr>
        <w:rFonts w:ascii="Arial" w:hAnsi="Arial" w:cs="Arial"/>
        <w:noProof/>
        <w:sz w:val="14"/>
        <w:szCs w:val="14"/>
      </w:rPr>
      <w:drawing>
        <wp:inline distT="0" distB="0" distL="0" distR="0" wp14:anchorId="0D3A0948" wp14:editId="0682C316">
          <wp:extent cx="5915025" cy="66675"/>
          <wp:effectExtent l="0" t="0" r="9525" b="9525"/>
          <wp:docPr id="1" name="그림 2" descr="바닥라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" descr="바닥라인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502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F9E471E" w14:textId="77777777" w:rsidR="00DA14B6" w:rsidRPr="00E775B2" w:rsidRDefault="00DA14B6" w:rsidP="00192F7A">
    <w:pPr>
      <w:tabs>
        <w:tab w:val="right" w:pos="9720"/>
      </w:tabs>
      <w:spacing w:line="240" w:lineRule="auto"/>
      <w:rPr>
        <w:rFonts w:ascii="Arial" w:hAnsi="Arial" w:cs="Arial"/>
        <w:sz w:val="14"/>
        <w:szCs w:val="14"/>
      </w:rPr>
    </w:pPr>
    <w:r>
      <w:rPr>
        <w:rFonts w:ascii="Arial" w:hAnsi="Arial" w:cs="Arial"/>
        <w:sz w:val="14"/>
        <w:szCs w:val="14"/>
      </w:rPr>
      <w:t>Copyright(c) 20</w:t>
    </w:r>
    <w:r>
      <w:rPr>
        <w:rFonts w:ascii="Arial" w:hAnsi="Arial" w:cs="Arial" w:hint="eastAsia"/>
        <w:sz w:val="14"/>
        <w:szCs w:val="14"/>
      </w:rPr>
      <w:t xml:space="preserve">15 </w:t>
    </w:r>
    <w:proofErr w:type="spellStart"/>
    <w:r>
      <w:rPr>
        <w:rFonts w:ascii="Arial" w:hAnsi="Arial" w:cs="Arial"/>
        <w:sz w:val="14"/>
        <w:szCs w:val="14"/>
      </w:rPr>
      <w:t>Mobigen</w:t>
    </w:r>
    <w:proofErr w:type="spellEnd"/>
    <w:r>
      <w:rPr>
        <w:rFonts w:ascii="Arial" w:hAnsi="Arial" w:cs="Arial"/>
        <w:sz w:val="14"/>
        <w:szCs w:val="14"/>
      </w:rPr>
      <w:t xml:space="preserve">. </w:t>
    </w:r>
    <w:r>
      <w:rPr>
        <w:rFonts w:ascii="Arial" w:hAnsi="Arial" w:cs="Arial" w:hint="eastAsia"/>
        <w:sz w:val="14"/>
        <w:szCs w:val="14"/>
      </w:rPr>
      <w:t xml:space="preserve"> </w:t>
    </w:r>
  </w:p>
  <w:p w14:paraId="361B131B" w14:textId="77777777" w:rsidR="00DA14B6" w:rsidRDefault="00DA14B6" w:rsidP="00192F7A">
    <w:pPr>
      <w:pStyle w:val="afa"/>
      <w:spacing w:line="240" w:lineRule="auto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74D9A" w:rsidRPr="00374D9A">
      <w:rPr>
        <w:noProof/>
        <w:lang w:val="ko-KR"/>
      </w:rPr>
      <w:t>20</w:t>
    </w:r>
    <w:r>
      <w:rPr>
        <w:noProof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120E30" w14:textId="77777777" w:rsidR="00E73B9D" w:rsidRDefault="00E73B9D">
      <w:pPr>
        <w:spacing w:line="240" w:lineRule="auto"/>
      </w:pPr>
      <w:r>
        <w:separator/>
      </w:r>
    </w:p>
    <w:p w14:paraId="49B72938" w14:textId="77777777" w:rsidR="00E73B9D" w:rsidRDefault="00E73B9D"/>
    <w:p w14:paraId="12B524C2" w14:textId="77777777" w:rsidR="00E73B9D" w:rsidRDefault="00E73B9D"/>
    <w:p w14:paraId="4A4FF108" w14:textId="77777777" w:rsidR="00E73B9D" w:rsidRDefault="00E73B9D" w:rsidP="00A05246">
      <w:pPr>
        <w:ind w:left="1000"/>
      </w:pPr>
    </w:p>
  </w:footnote>
  <w:footnote w:type="continuationSeparator" w:id="0">
    <w:p w14:paraId="303337C7" w14:textId="77777777" w:rsidR="00E73B9D" w:rsidRDefault="00E73B9D">
      <w:pPr>
        <w:spacing w:line="240" w:lineRule="auto"/>
      </w:pPr>
      <w:r>
        <w:continuationSeparator/>
      </w:r>
    </w:p>
    <w:p w14:paraId="37EF9BE5" w14:textId="77777777" w:rsidR="00E73B9D" w:rsidRDefault="00E73B9D"/>
    <w:p w14:paraId="7E3C686B" w14:textId="77777777" w:rsidR="00E73B9D" w:rsidRDefault="00E73B9D"/>
    <w:p w14:paraId="6E7ED4F8" w14:textId="77777777" w:rsidR="00E73B9D" w:rsidRDefault="00E73B9D" w:rsidP="00A05246">
      <w:pPr>
        <w:ind w:left="100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6B5F91" w14:textId="77777777" w:rsidR="00DA14B6" w:rsidRDefault="00DA14B6">
    <w:r>
      <w:rPr>
        <w:lang w:val="ko-KR"/>
      </w:rPr>
      <w:t>이</w:t>
    </w:r>
    <w:r>
      <w:rPr>
        <w:rStyle w:val="af"/>
        <w:noProof/>
        <w:sz w:val="18"/>
      </w:rPr>
      <w:t>9</w:t>
    </w:r>
  </w:p>
  <w:p w14:paraId="563E3E67" w14:textId="77777777" w:rsidR="00DA14B6" w:rsidRDefault="00DA14B6"/>
  <w:p w14:paraId="2CECD1A8" w14:textId="77777777" w:rsidR="00DA14B6" w:rsidRDefault="00DA14B6"/>
  <w:p w14:paraId="1433E483" w14:textId="77777777" w:rsidR="00DA14B6" w:rsidRDefault="00DA14B6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47" w:type="dxa"/>
      <w:tblInd w:w="-43" w:type="dxa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9743"/>
      <w:gridCol w:w="204"/>
    </w:tblGrid>
    <w:tr w:rsidR="00DA14B6" w:rsidRPr="00063E2F" w14:paraId="0A70AA1E" w14:textId="77777777" w:rsidTr="00D52DDC">
      <w:trPr>
        <w:cantSplit/>
        <w:trHeight w:val="1567"/>
      </w:trPr>
      <w:tc>
        <w:tcPr>
          <w:tcW w:w="9743" w:type="dxa"/>
        </w:tcPr>
        <w:p w14:paraId="0DA8DE62" w14:textId="77777777" w:rsidR="00DA14B6" w:rsidRPr="00063E2F" w:rsidRDefault="00DA14B6" w:rsidP="00661595"/>
      </w:tc>
      <w:tc>
        <w:tcPr>
          <w:tcW w:w="204" w:type="dxa"/>
        </w:tcPr>
        <w:p w14:paraId="2267FD64" w14:textId="77777777" w:rsidR="00DA14B6" w:rsidRPr="00063E2F" w:rsidRDefault="00DA14B6" w:rsidP="00A45352">
          <w:pPr>
            <w:spacing w:line="360" w:lineRule="auto"/>
            <w:ind w:leftChars="-92" w:left="-202" w:rightChars="100" w:right="220"/>
            <w:jc w:val="right"/>
          </w:pPr>
        </w:p>
      </w:tc>
    </w:tr>
  </w:tbl>
  <w:p w14:paraId="1F3AEAA3" w14:textId="77777777" w:rsidR="00DA14B6" w:rsidRDefault="00DA14B6" w:rsidP="0093416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6AC69234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맑은 고딕" w:eastAsia="맑은 고딕" w:hAnsi="맑은 고딕" w:hint="eastAsia"/>
        <w:sz w:val="28"/>
        <w:szCs w:val="28"/>
      </w:rPr>
    </w:lvl>
    <w:lvl w:ilvl="1">
      <w:start w:val="1"/>
      <w:numFmt w:val="decimal"/>
      <w:pStyle w:val="2"/>
      <w:suff w:val="space"/>
      <w:lvlText w:val="%1.%2."/>
      <w:lvlJc w:val="left"/>
      <w:pPr>
        <w:ind w:left="0" w:firstLine="0"/>
      </w:pPr>
      <w:rPr>
        <w:rFonts w:ascii="맑은 고딕" w:eastAsia="맑은 고딕" w:hAnsi="맑은 고딕"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850" w:firstLine="0"/>
      </w:pPr>
      <w:rPr>
        <w:rFonts w:ascii="맑은 고딕" w:eastAsia="맑은 고딕" w:hAnsi="맑은 고딕" w:hint="eastAsia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1134" w:hanging="737"/>
      </w:pPr>
      <w:rPr>
        <w:rFonts w:hint="eastAsia"/>
      </w:rPr>
    </w:lvl>
    <w:lvl w:ilvl="4">
      <w:start w:val="1"/>
      <w:numFmt w:val="ganada"/>
      <w:pStyle w:val="5"/>
      <w:suff w:val="space"/>
      <w:lvlText w:val="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6)"/>
      <w:lvlJc w:val="left"/>
      <w:pPr>
        <w:ind w:left="964" w:hanging="624"/>
      </w:pPr>
      <w:rPr>
        <w:rFonts w:ascii="Times New Roman" w:eastAsia="굴림체" w:hAnsi="Times New Roman" w:hint="default"/>
        <w:b w:val="0"/>
        <w:i w:val="0"/>
        <w:sz w:val="22"/>
      </w:rPr>
    </w:lvl>
    <w:lvl w:ilvl="6">
      <w:start w:val="1"/>
      <w:numFmt w:val="bullet"/>
      <w:pStyle w:val="7"/>
      <w:suff w:val="space"/>
      <w:lvlText w:val=""/>
      <w:lvlJc w:val="left"/>
      <w:pPr>
        <w:ind w:left="1531" w:hanging="794"/>
      </w:pPr>
      <w:rPr>
        <w:rFonts w:ascii="Wingdings" w:hAnsi="Wingdings" w:hint="default"/>
        <w:b w:val="0"/>
        <w:i w:val="0"/>
        <w:sz w:val="22"/>
      </w:rPr>
    </w:lvl>
    <w:lvl w:ilvl="7">
      <w:start w:val="1"/>
      <w:numFmt w:val="bullet"/>
      <w:pStyle w:val="8"/>
      <w:suff w:val="space"/>
      <w:lvlText w:val="-"/>
      <w:lvlJc w:val="left"/>
      <w:pPr>
        <w:ind w:left="2041" w:hanging="850"/>
      </w:pPr>
      <w:rPr>
        <w:rFonts w:ascii="굴림체" w:eastAsia="굴림체" w:hint="eastAsia"/>
        <w:b/>
        <w:i w:val="0"/>
        <w:sz w:val="24"/>
      </w:rPr>
    </w:lvl>
    <w:lvl w:ilvl="8">
      <w:start w:val="1"/>
      <w:numFmt w:val="bullet"/>
      <w:pStyle w:val="9"/>
      <w:suff w:val="space"/>
      <w:lvlText w:val="•"/>
      <w:lvlJc w:val="left"/>
      <w:pPr>
        <w:ind w:left="624" w:firstLine="1077"/>
      </w:pPr>
      <w:rPr>
        <w:rFonts w:ascii="굴림체" w:eastAsia="굴림체" w:hint="eastAsia"/>
        <w:b w:val="0"/>
        <w:i w:val="0"/>
        <w:sz w:val="20"/>
      </w:rPr>
    </w:lvl>
  </w:abstractNum>
  <w:abstractNum w:abstractNumId="1" w15:restartNumberingAfterBreak="0">
    <w:nsid w:val="01F12026"/>
    <w:multiLevelType w:val="hybridMultilevel"/>
    <w:tmpl w:val="BBE250C6"/>
    <w:lvl w:ilvl="0" w:tplc="56D48AA6">
      <w:start w:val="1"/>
      <w:numFmt w:val="bullet"/>
      <w:pStyle w:val="-"/>
      <w:lvlText w:val="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3DC34C9"/>
    <w:multiLevelType w:val="hybridMultilevel"/>
    <w:tmpl w:val="97505094"/>
    <w:lvl w:ilvl="0" w:tplc="ABB01874">
      <w:start w:val="1"/>
      <w:numFmt w:val="bullet"/>
      <w:pStyle w:val="a"/>
      <w:lvlText w:val="-"/>
      <w:lvlJc w:val="left"/>
      <w:pPr>
        <w:tabs>
          <w:tab w:val="num" w:pos="1267"/>
        </w:tabs>
        <w:ind w:left="1247" w:hanging="340"/>
      </w:pPr>
      <w:rPr>
        <w:rFonts w:ascii="굴림체" w:eastAsia="굴림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AFA3B91"/>
    <w:multiLevelType w:val="hybridMultilevel"/>
    <w:tmpl w:val="4D04F420"/>
    <w:lvl w:ilvl="0" w:tplc="D758D64E">
      <w:start w:val="1"/>
      <w:numFmt w:val="bullet"/>
      <w:pStyle w:val="a0"/>
      <w:lvlText w:val=""/>
      <w:lvlJc w:val="left"/>
      <w:pPr>
        <w:tabs>
          <w:tab w:val="num" w:pos="500"/>
        </w:tabs>
        <w:ind w:left="5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9018AF"/>
    <w:multiLevelType w:val="hybridMultilevel"/>
    <w:tmpl w:val="24C897F2"/>
    <w:lvl w:ilvl="0" w:tplc="BA862F5C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1F401DE"/>
    <w:multiLevelType w:val="multilevel"/>
    <w:tmpl w:val="004E119E"/>
    <w:lvl w:ilvl="0">
      <w:start w:val="1"/>
      <w:numFmt w:val="upperLetter"/>
      <w:pStyle w:val="a1"/>
      <w:lvlText w:val="%1."/>
      <w:lvlJc w:val="left"/>
      <w:pPr>
        <w:tabs>
          <w:tab w:val="num" w:pos="329"/>
        </w:tabs>
        <w:ind w:left="726" w:hanging="397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794"/>
        </w:tabs>
        <w:ind w:left="1304" w:hanging="510"/>
      </w:pPr>
      <w:rPr>
        <w:rFonts w:hint="eastAsia"/>
        <w:b w:val="0"/>
      </w:rPr>
    </w:lvl>
    <w:lvl w:ilvl="2">
      <w:start w:val="1"/>
      <w:numFmt w:val="decimal"/>
      <w:lvlText w:val="%1.%3.%2"/>
      <w:lvlJc w:val="left"/>
      <w:pPr>
        <w:tabs>
          <w:tab w:val="num" w:pos="329"/>
        </w:tabs>
        <w:ind w:left="2489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329"/>
        </w:tabs>
        <w:ind w:left="3209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29"/>
        </w:tabs>
        <w:ind w:left="3929" w:hanging="72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29"/>
        </w:tabs>
        <w:ind w:left="4649" w:hanging="72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329"/>
        </w:tabs>
        <w:ind w:left="5369" w:hanging="72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329"/>
        </w:tabs>
        <w:ind w:left="6089" w:hanging="72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329"/>
        </w:tabs>
        <w:ind w:left="6809" w:hanging="720"/>
      </w:pPr>
      <w:rPr>
        <w:rFonts w:hint="eastAsia"/>
      </w:rPr>
    </w:lvl>
  </w:abstractNum>
  <w:abstractNum w:abstractNumId="6" w15:restartNumberingAfterBreak="0">
    <w:nsid w:val="149B2C6F"/>
    <w:multiLevelType w:val="hybridMultilevel"/>
    <w:tmpl w:val="D794C68E"/>
    <w:lvl w:ilvl="0" w:tplc="65DE8A9E">
      <w:start w:val="1"/>
      <w:numFmt w:val="bullet"/>
      <w:pStyle w:val="a2"/>
      <w:lvlText w:val=""/>
      <w:lvlJc w:val="left"/>
      <w:pPr>
        <w:tabs>
          <w:tab w:val="num" w:pos="1040"/>
        </w:tabs>
        <w:ind w:left="1021" w:hanging="341"/>
      </w:pPr>
      <w:rPr>
        <w:rFonts w:ascii="Wingdings" w:hAnsi="Wingdings" w:hint="default"/>
      </w:rPr>
    </w:lvl>
    <w:lvl w:ilvl="1" w:tplc="74B607C8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D5BE583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DC9F9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C58AFC68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DFCA0578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357C43A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7104DB8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4086272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BA67616"/>
    <w:multiLevelType w:val="hybridMultilevel"/>
    <w:tmpl w:val="B06CB6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D532EA8"/>
    <w:multiLevelType w:val="hybridMultilevel"/>
    <w:tmpl w:val="4F748886"/>
    <w:lvl w:ilvl="0" w:tplc="BA862F5C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13F1F4D"/>
    <w:multiLevelType w:val="hybridMultilevel"/>
    <w:tmpl w:val="03E48AF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91781B"/>
    <w:multiLevelType w:val="hybridMultilevel"/>
    <w:tmpl w:val="F0FA5758"/>
    <w:lvl w:ilvl="0" w:tplc="2640E874">
      <w:start w:val="1"/>
      <w:numFmt w:val="bullet"/>
      <w:pStyle w:val="a3"/>
      <w:lvlText w:val="-"/>
      <w:lvlJc w:val="left"/>
      <w:pPr>
        <w:tabs>
          <w:tab w:val="num" w:pos="700"/>
        </w:tabs>
        <w:ind w:left="624" w:hanging="284"/>
      </w:pPr>
      <w:rPr>
        <w:rFonts w:ascii="굴림체" w:eastAsia="굴림체" w:hAnsi="Wingdings" w:hint="eastAsia"/>
      </w:rPr>
    </w:lvl>
    <w:lvl w:ilvl="1" w:tplc="4328BEA4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13E0EC4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39AF310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2F6A562E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B5949DE2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6D8874A8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C2467482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3D66E9B0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7187D3E"/>
    <w:multiLevelType w:val="hybridMultilevel"/>
    <w:tmpl w:val="688A17A0"/>
    <w:lvl w:ilvl="0" w:tplc="472CE32A">
      <w:start w:val="1"/>
      <w:numFmt w:val="bullet"/>
      <w:pStyle w:val="a4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94319DC"/>
    <w:multiLevelType w:val="hybridMultilevel"/>
    <w:tmpl w:val="160E6828"/>
    <w:lvl w:ilvl="0" w:tplc="BA862F5C">
      <w:start w:val="1"/>
      <w:numFmt w:val="bullet"/>
      <w:lvlText w:val=""/>
      <w:lvlJc w:val="left"/>
      <w:pPr>
        <w:ind w:left="2040" w:hanging="400"/>
      </w:pPr>
      <w:rPr>
        <w:rFonts w:ascii="Wingdings" w:hAnsi="Wingdings" w:hint="default"/>
        <w:color w:val="FF0000"/>
      </w:rPr>
    </w:lvl>
    <w:lvl w:ilvl="1" w:tplc="BA862F5C">
      <w:start w:val="1"/>
      <w:numFmt w:val="bullet"/>
      <w:lvlText w:val=""/>
      <w:lvlJc w:val="left"/>
      <w:pPr>
        <w:ind w:left="1640" w:hanging="400"/>
      </w:pPr>
      <w:rPr>
        <w:rFonts w:ascii="Wingdings" w:hAnsi="Wingdings" w:hint="default"/>
        <w:color w:val="FF0000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13" w15:restartNumberingAfterBreak="0">
    <w:nsid w:val="2A553F78"/>
    <w:multiLevelType w:val="hybridMultilevel"/>
    <w:tmpl w:val="6F14D128"/>
    <w:lvl w:ilvl="0" w:tplc="C666D9A2">
      <w:start w:val="1"/>
      <w:numFmt w:val="bullet"/>
      <w:pStyle w:val="ibk-2"/>
      <w:lvlText w:val="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  <w:color w:val="auto"/>
      </w:rPr>
    </w:lvl>
    <w:lvl w:ilvl="1" w:tplc="04090019">
      <w:start w:val="1"/>
      <w:numFmt w:val="upperLetter"/>
      <w:lvlText w:val="%2."/>
      <w:lvlJc w:val="left"/>
      <w:pPr>
        <w:tabs>
          <w:tab w:val="num" w:pos="1956"/>
        </w:tabs>
        <w:ind w:left="1956" w:hanging="400"/>
      </w:pPr>
    </w:lvl>
    <w:lvl w:ilvl="2" w:tplc="C4B88006">
      <w:start w:val="1"/>
      <w:numFmt w:val="decimal"/>
      <w:lvlText w:val="%3."/>
      <w:lvlJc w:val="left"/>
      <w:pPr>
        <w:tabs>
          <w:tab w:val="num" w:pos="2316"/>
        </w:tabs>
        <w:ind w:left="2316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56"/>
        </w:tabs>
        <w:ind w:left="2756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3156"/>
        </w:tabs>
        <w:ind w:left="3156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556"/>
        </w:tabs>
        <w:ind w:left="3556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56"/>
        </w:tabs>
        <w:ind w:left="3956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4356"/>
        </w:tabs>
        <w:ind w:left="4356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756"/>
        </w:tabs>
        <w:ind w:left="4756" w:hanging="400"/>
      </w:pPr>
    </w:lvl>
  </w:abstractNum>
  <w:abstractNum w:abstractNumId="14" w15:restartNumberingAfterBreak="0">
    <w:nsid w:val="2C9E671C"/>
    <w:multiLevelType w:val="hybridMultilevel"/>
    <w:tmpl w:val="B6DC8746"/>
    <w:lvl w:ilvl="0" w:tplc="31FCE21E">
      <w:start w:val="1"/>
      <w:numFmt w:val="bullet"/>
      <w:pStyle w:val="1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F020C77"/>
    <w:multiLevelType w:val="multilevel"/>
    <w:tmpl w:val="D60AC8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Arial" w:eastAsia="굴림체" w:hAnsi="Arial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ganada"/>
      <w:suff w:val="space"/>
      <w:lvlText w:val="%4."/>
      <w:lvlJc w:val="left"/>
      <w:pPr>
        <w:ind w:left="907" w:hanging="567"/>
      </w:pPr>
      <w:rPr>
        <w:rFonts w:hint="eastAsia"/>
      </w:rPr>
    </w:lvl>
    <w:lvl w:ilvl="4">
      <w:start w:val="1"/>
      <w:numFmt w:val="decimal"/>
      <w:suff w:val="space"/>
      <w:lvlText w:val="%5)"/>
      <w:lvlJc w:val="left"/>
      <w:pPr>
        <w:ind w:left="1134" w:hanging="6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31164936"/>
    <w:multiLevelType w:val="hybridMultilevel"/>
    <w:tmpl w:val="C29A462A"/>
    <w:lvl w:ilvl="0" w:tplc="E120156E">
      <w:start w:val="1"/>
      <w:numFmt w:val="bullet"/>
      <w:pStyle w:val="20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51A6DC2"/>
    <w:multiLevelType w:val="hybridMultilevel"/>
    <w:tmpl w:val="A296DE88"/>
    <w:lvl w:ilvl="0" w:tplc="728840CE">
      <w:start w:val="1"/>
      <w:numFmt w:val="bullet"/>
      <w:pStyle w:val="ibk-1"/>
      <w:lvlText w:val=""/>
      <w:lvlJc w:val="left"/>
      <w:pPr>
        <w:tabs>
          <w:tab w:val="num" w:pos="1021"/>
        </w:tabs>
        <w:ind w:left="1021" w:hanging="397"/>
      </w:pPr>
      <w:rPr>
        <w:rFonts w:ascii="Wingdings" w:hAnsi="Wingdings" w:hint="default"/>
      </w:rPr>
    </w:lvl>
    <w:lvl w:ilvl="1" w:tplc="E93C3D68">
      <w:start w:val="1"/>
      <w:numFmt w:val="bullet"/>
      <w:lvlText w:val=""/>
      <w:lvlJc w:val="left"/>
      <w:pPr>
        <w:tabs>
          <w:tab w:val="num" w:pos="1560"/>
        </w:tabs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960"/>
        </w:tabs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360"/>
        </w:tabs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760"/>
        </w:tabs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3160"/>
        </w:tabs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3560"/>
        </w:tabs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60"/>
        </w:tabs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60"/>
        </w:tabs>
        <w:ind w:left="4360" w:hanging="400"/>
      </w:pPr>
      <w:rPr>
        <w:rFonts w:ascii="Wingdings" w:hAnsi="Wingdings" w:hint="default"/>
      </w:rPr>
    </w:lvl>
  </w:abstractNum>
  <w:abstractNum w:abstractNumId="18" w15:restartNumberingAfterBreak="0">
    <w:nsid w:val="3A063A11"/>
    <w:multiLevelType w:val="hybridMultilevel"/>
    <w:tmpl w:val="D2163E7A"/>
    <w:lvl w:ilvl="0" w:tplc="A8A2BABC">
      <w:start w:val="1"/>
      <w:numFmt w:val="bullet"/>
      <w:pStyle w:val="a5"/>
      <w:lvlText w:val=""/>
      <w:lvlJc w:val="left"/>
      <w:pPr>
        <w:tabs>
          <w:tab w:val="num" w:pos="927"/>
        </w:tabs>
        <w:ind w:left="907" w:hanging="340"/>
      </w:pPr>
      <w:rPr>
        <w:rFonts w:ascii="Wingdings" w:eastAsia="굴림체" w:hAnsi="Wingdings" w:hint="default"/>
      </w:rPr>
    </w:lvl>
    <w:lvl w:ilvl="1" w:tplc="3614FA60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E1528450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57723188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798C6012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118A2F84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6AC2050A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BA169740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DDAEE820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AC54EB7"/>
    <w:multiLevelType w:val="hybridMultilevel"/>
    <w:tmpl w:val="FE3AAB2E"/>
    <w:lvl w:ilvl="0" w:tplc="DB7CAC52">
      <w:start w:val="1"/>
      <w:numFmt w:val="bullet"/>
      <w:pStyle w:val="21"/>
      <w:lvlText w:val="–"/>
      <w:lvlJc w:val="left"/>
      <w:pPr>
        <w:tabs>
          <w:tab w:val="num" w:pos="789"/>
        </w:tabs>
        <w:ind w:left="789" w:hanging="400"/>
      </w:pPr>
      <w:rPr>
        <w:rFonts w:ascii="바탕체" w:eastAsia="바탕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2A31CEF"/>
    <w:multiLevelType w:val="hybridMultilevel"/>
    <w:tmpl w:val="6D862ED2"/>
    <w:lvl w:ilvl="0" w:tplc="0E145086">
      <w:start w:val="1"/>
      <w:numFmt w:val="bullet"/>
      <w:pStyle w:val="a6"/>
      <w:lvlText w:val=""/>
      <w:lvlJc w:val="left"/>
      <w:pPr>
        <w:tabs>
          <w:tab w:val="num" w:pos="1494"/>
        </w:tabs>
        <w:ind w:left="1474" w:hanging="340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48D2206"/>
    <w:multiLevelType w:val="hybridMultilevel"/>
    <w:tmpl w:val="39E69910"/>
    <w:lvl w:ilvl="0" w:tplc="654ECCF4">
      <w:start w:val="1"/>
      <w:numFmt w:val="bullet"/>
      <w:lvlText w:val=""/>
      <w:lvlJc w:val="left"/>
      <w:pPr>
        <w:ind w:left="72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2" w15:restartNumberingAfterBreak="0">
    <w:nsid w:val="455C274C"/>
    <w:multiLevelType w:val="hybridMultilevel"/>
    <w:tmpl w:val="B67C575E"/>
    <w:lvl w:ilvl="0" w:tplc="8D428722">
      <w:start w:val="1"/>
      <w:numFmt w:val="bullet"/>
      <w:pStyle w:val="a7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7AF4B7B"/>
    <w:multiLevelType w:val="hybridMultilevel"/>
    <w:tmpl w:val="D9D6A220"/>
    <w:lvl w:ilvl="0" w:tplc="76B69934">
      <w:start w:val="1"/>
      <w:numFmt w:val="bullet"/>
      <w:pStyle w:val="-0"/>
      <w:lvlText w:val=""/>
      <w:lvlJc w:val="left"/>
      <w:pPr>
        <w:ind w:left="1307" w:hanging="400"/>
      </w:pPr>
      <w:rPr>
        <w:rFonts w:ascii="Wingdings" w:eastAsia="굴림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F48320F"/>
    <w:multiLevelType w:val="hybridMultilevel"/>
    <w:tmpl w:val="923A65A4"/>
    <w:lvl w:ilvl="0" w:tplc="D0447740">
      <w:start w:val="1"/>
      <w:numFmt w:val="bullet"/>
      <w:pStyle w:val="11"/>
      <w:lvlText w:val="q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8335F8A"/>
    <w:multiLevelType w:val="hybridMultilevel"/>
    <w:tmpl w:val="01BCE0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A7D2F9F"/>
    <w:multiLevelType w:val="hybridMultilevel"/>
    <w:tmpl w:val="160C4F66"/>
    <w:lvl w:ilvl="0" w:tplc="EC563BCA">
      <w:start w:val="1"/>
      <w:numFmt w:val="bullet"/>
      <w:pStyle w:val="PE1"/>
      <w:lvlText w:val="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3D3EC852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711227F8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4B41436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B21C874E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2B4081A2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BB483726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1FF8C9F4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3432A98C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B035E58"/>
    <w:multiLevelType w:val="hybridMultilevel"/>
    <w:tmpl w:val="3F620272"/>
    <w:lvl w:ilvl="0" w:tplc="D9C86BDE">
      <w:start w:val="1"/>
      <w:numFmt w:val="bullet"/>
      <w:pStyle w:val="12"/>
      <w:lvlText w:val="▪"/>
      <w:lvlJc w:val="left"/>
      <w:pPr>
        <w:tabs>
          <w:tab w:val="num" w:pos="473"/>
        </w:tabs>
        <w:ind w:left="57" w:firstLine="56"/>
      </w:pPr>
      <w:rPr>
        <w:rFonts w:ascii="굴림" w:eastAsia="굴림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E49649B"/>
    <w:multiLevelType w:val="hybridMultilevel"/>
    <w:tmpl w:val="1BF03F1E"/>
    <w:lvl w:ilvl="0" w:tplc="A5D8DF32">
      <w:start w:val="1"/>
      <w:numFmt w:val="bullet"/>
      <w:pStyle w:val="30"/>
      <w:lvlText w:val=""/>
      <w:lvlJc w:val="left"/>
      <w:pPr>
        <w:tabs>
          <w:tab w:val="num" w:pos="1421"/>
        </w:tabs>
        <w:ind w:left="142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83035BA"/>
    <w:multiLevelType w:val="hybridMultilevel"/>
    <w:tmpl w:val="B5F63AB6"/>
    <w:lvl w:ilvl="0" w:tplc="BA862F5C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B834071"/>
    <w:multiLevelType w:val="hybridMultilevel"/>
    <w:tmpl w:val="9482CE72"/>
    <w:lvl w:ilvl="0" w:tplc="5A0E27A2">
      <w:start w:val="1"/>
      <w:numFmt w:val="bullet"/>
      <w:pStyle w:val="-1"/>
      <w:lvlText w:val="-"/>
      <w:lvlJc w:val="left"/>
      <w:pPr>
        <w:tabs>
          <w:tab w:val="num" w:pos="1040"/>
        </w:tabs>
        <w:ind w:left="1021" w:hanging="341"/>
      </w:pPr>
      <w:rPr>
        <w:rFonts w:ascii="굴림체" w:eastAsia="굴림체" w:hAnsi="Wingdings" w:hint="eastAsia"/>
      </w:rPr>
    </w:lvl>
    <w:lvl w:ilvl="1" w:tplc="EE82A61C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10328EE0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90BA9A16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CCA6BBF6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6AEA2BFA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6380A74A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6008923C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AA0E74F8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C333DBB"/>
    <w:multiLevelType w:val="hybridMultilevel"/>
    <w:tmpl w:val="D386640E"/>
    <w:lvl w:ilvl="0" w:tplc="44BEA35C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D9965E7"/>
    <w:multiLevelType w:val="hybridMultilevel"/>
    <w:tmpl w:val="EC3C5B2C"/>
    <w:lvl w:ilvl="0" w:tplc="04090001">
      <w:start w:val="1"/>
      <w:numFmt w:val="bullet"/>
      <w:pStyle w:val="a8"/>
      <w:suff w:val="space"/>
      <w:lvlText w:val=""/>
      <w:lvlJc w:val="left"/>
      <w:pPr>
        <w:ind w:left="1772" w:hanging="17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02" w:hanging="400"/>
      </w:pPr>
      <w:rPr>
        <w:rFonts w:ascii="Wingdings" w:hAnsi="Wingdings" w:hint="default"/>
      </w:rPr>
    </w:lvl>
  </w:abstractNum>
  <w:abstractNum w:abstractNumId="33" w15:restartNumberingAfterBreak="0">
    <w:nsid w:val="760A1D11"/>
    <w:multiLevelType w:val="hybridMultilevel"/>
    <w:tmpl w:val="39386F52"/>
    <w:lvl w:ilvl="0" w:tplc="AF24A276">
      <w:start w:val="1"/>
      <w:numFmt w:val="decimal"/>
      <w:pStyle w:val="-10"/>
      <w:lvlText w:val="%1)"/>
      <w:lvlJc w:val="left"/>
      <w:pPr>
        <w:tabs>
          <w:tab w:val="num" w:pos="814"/>
        </w:tabs>
        <w:ind w:left="794" w:hanging="3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2391"/>
        </w:tabs>
        <w:ind w:left="239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791"/>
        </w:tabs>
        <w:ind w:left="279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191"/>
        </w:tabs>
        <w:ind w:left="319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591"/>
        </w:tabs>
        <w:ind w:left="359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991"/>
        </w:tabs>
        <w:ind w:left="399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391"/>
        </w:tabs>
        <w:ind w:left="439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791"/>
        </w:tabs>
        <w:ind w:left="479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191"/>
        </w:tabs>
        <w:ind w:left="5191" w:hanging="400"/>
      </w:pPr>
      <w:rPr>
        <w:rFonts w:ascii="Wingdings" w:hAnsi="Wingdings" w:hint="default"/>
      </w:rPr>
    </w:lvl>
  </w:abstractNum>
  <w:abstractNum w:abstractNumId="34" w15:restartNumberingAfterBreak="0">
    <w:nsid w:val="77345718"/>
    <w:multiLevelType w:val="multilevel"/>
    <w:tmpl w:val="871A567E"/>
    <w:lvl w:ilvl="0">
      <w:start w:val="1"/>
      <w:numFmt w:val="upperRoman"/>
      <w:pStyle w:val="a9"/>
      <w:lvlText w:val="%1."/>
      <w:lvlJc w:val="left"/>
      <w:pPr>
        <w:tabs>
          <w:tab w:val="num" w:pos="329"/>
        </w:tabs>
        <w:ind w:left="726" w:hanging="397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794"/>
        </w:tabs>
        <w:ind w:left="1304" w:hanging="510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452"/>
        </w:tabs>
        <w:ind w:left="3612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452"/>
        </w:tabs>
        <w:ind w:left="4332" w:hanging="72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52"/>
        </w:tabs>
        <w:ind w:left="5052" w:hanging="72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52"/>
        </w:tabs>
        <w:ind w:left="5772" w:hanging="72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452"/>
        </w:tabs>
        <w:ind w:left="6492" w:hanging="72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52"/>
        </w:tabs>
        <w:ind w:left="7212" w:hanging="72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452"/>
        </w:tabs>
        <w:ind w:left="7932" w:hanging="720"/>
      </w:pPr>
      <w:rPr>
        <w:rFonts w:hint="eastAsia"/>
      </w:rPr>
    </w:lvl>
  </w:abstractNum>
  <w:num w:numId="1">
    <w:abstractNumId w:val="0"/>
  </w:num>
  <w:num w:numId="2">
    <w:abstractNumId w:val="33"/>
  </w:num>
  <w:num w:numId="3">
    <w:abstractNumId w:val="23"/>
  </w:num>
  <w:num w:numId="4">
    <w:abstractNumId w:val="1"/>
  </w:num>
  <w:num w:numId="5">
    <w:abstractNumId w:val="30"/>
  </w:num>
  <w:num w:numId="6">
    <w:abstractNumId w:val="6"/>
  </w:num>
  <w:num w:numId="7">
    <w:abstractNumId w:val="2"/>
  </w:num>
  <w:num w:numId="8">
    <w:abstractNumId w:val="20"/>
  </w:num>
  <w:num w:numId="9">
    <w:abstractNumId w:val="22"/>
  </w:num>
  <w:num w:numId="10">
    <w:abstractNumId w:val="10"/>
  </w:num>
  <w:num w:numId="11">
    <w:abstractNumId w:val="18"/>
  </w:num>
  <w:num w:numId="12">
    <w:abstractNumId w:val="26"/>
  </w:num>
  <w:num w:numId="13">
    <w:abstractNumId w:val="24"/>
  </w:num>
  <w:num w:numId="14">
    <w:abstractNumId w:val="32"/>
  </w:num>
  <w:num w:numId="15">
    <w:abstractNumId w:val="27"/>
  </w:num>
  <w:num w:numId="16">
    <w:abstractNumId w:val="5"/>
  </w:num>
  <w:num w:numId="17">
    <w:abstractNumId w:val="19"/>
  </w:num>
  <w:num w:numId="18">
    <w:abstractNumId w:val="34"/>
  </w:num>
  <w:num w:numId="19">
    <w:abstractNumId w:val="13"/>
  </w:num>
  <w:num w:numId="20">
    <w:abstractNumId w:val="15"/>
  </w:num>
  <w:num w:numId="21">
    <w:abstractNumId w:val="14"/>
  </w:num>
  <w:num w:numId="22">
    <w:abstractNumId w:val="28"/>
  </w:num>
  <w:num w:numId="23">
    <w:abstractNumId w:val="16"/>
  </w:num>
  <w:num w:numId="24">
    <w:abstractNumId w:val="11"/>
  </w:num>
  <w:num w:numId="25">
    <w:abstractNumId w:val="3"/>
  </w:num>
  <w:num w:numId="26">
    <w:abstractNumId w:val="17"/>
  </w:num>
  <w:num w:numId="27">
    <w:abstractNumId w:val="31"/>
  </w:num>
  <w:num w:numId="28">
    <w:abstractNumId w:val="21"/>
  </w:num>
  <w:num w:numId="29">
    <w:abstractNumId w:val="7"/>
  </w:num>
  <w:num w:numId="30">
    <w:abstractNumId w:val="9"/>
  </w:num>
  <w:num w:numId="31">
    <w:abstractNumId w:val="25"/>
  </w:num>
  <w:num w:numId="32">
    <w:abstractNumId w:val="4"/>
  </w:num>
  <w:num w:numId="33">
    <w:abstractNumId w:val="8"/>
  </w:num>
  <w:num w:numId="34">
    <w:abstractNumId w:val="29"/>
  </w:num>
  <w:num w:numId="35">
    <w:abstractNumId w:val="1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360"/>
  <w:drawingGridHorizontalSpacing w:val="110"/>
  <w:drawingGridVerticalSpacing w:val="163"/>
  <w:displayHorizontalDrawingGridEvery w:val="0"/>
  <w:displayVerticalDrawingGridEvery w:val="2"/>
  <w:noPunctuationKerning/>
  <w:characterSpacingControl w:val="doNotCompress"/>
  <w:noLineBreaksAfter w:lang="ko-KR" w:val="([\{‘“〈《「『【〔＄（［｛￦"/>
  <w:noLineBreaksBefore w:lang="ko-KR" w:val="!%),.:;?]}°’”′″℃〉》」』】〕！％），．：；？］｝￠"/>
  <w:hdrShapeDefaults>
    <o:shapedefaults v:ext="edit" spidmax="2049" style="mso-width-relative:margin;mso-height-relative:margin" fill="f" fillcolor="white" strokecolor="#c00000">
      <v:fill color="white" on="f"/>
      <v:stroke dashstyle="dash" color="#c00000" weight="1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CB"/>
    <w:rsid w:val="000000C6"/>
    <w:rsid w:val="00001199"/>
    <w:rsid w:val="000016F1"/>
    <w:rsid w:val="000026AA"/>
    <w:rsid w:val="00003C38"/>
    <w:rsid w:val="00004BC4"/>
    <w:rsid w:val="000071B3"/>
    <w:rsid w:val="00007A3F"/>
    <w:rsid w:val="00010D76"/>
    <w:rsid w:val="00010F86"/>
    <w:rsid w:val="00011C26"/>
    <w:rsid w:val="000128AA"/>
    <w:rsid w:val="00013406"/>
    <w:rsid w:val="00017B02"/>
    <w:rsid w:val="00017F34"/>
    <w:rsid w:val="00021F81"/>
    <w:rsid w:val="00022FC0"/>
    <w:rsid w:val="000232F5"/>
    <w:rsid w:val="000235A4"/>
    <w:rsid w:val="00026B89"/>
    <w:rsid w:val="000314F1"/>
    <w:rsid w:val="000324DA"/>
    <w:rsid w:val="00035A1F"/>
    <w:rsid w:val="000370FB"/>
    <w:rsid w:val="000378ED"/>
    <w:rsid w:val="00040683"/>
    <w:rsid w:val="00040CE4"/>
    <w:rsid w:val="00040E86"/>
    <w:rsid w:val="00042203"/>
    <w:rsid w:val="00042352"/>
    <w:rsid w:val="0004455B"/>
    <w:rsid w:val="000449F3"/>
    <w:rsid w:val="00044FB3"/>
    <w:rsid w:val="0004605D"/>
    <w:rsid w:val="00047207"/>
    <w:rsid w:val="000472C5"/>
    <w:rsid w:val="00047765"/>
    <w:rsid w:val="00050B33"/>
    <w:rsid w:val="0005155E"/>
    <w:rsid w:val="00051BFB"/>
    <w:rsid w:val="00052855"/>
    <w:rsid w:val="000546C7"/>
    <w:rsid w:val="00056A20"/>
    <w:rsid w:val="00056C0D"/>
    <w:rsid w:val="00057444"/>
    <w:rsid w:val="0006164C"/>
    <w:rsid w:val="0006246E"/>
    <w:rsid w:val="00062ED0"/>
    <w:rsid w:val="00063E2F"/>
    <w:rsid w:val="000640CC"/>
    <w:rsid w:val="000653D9"/>
    <w:rsid w:val="00065FAD"/>
    <w:rsid w:val="000669CB"/>
    <w:rsid w:val="00066B5A"/>
    <w:rsid w:val="0007040A"/>
    <w:rsid w:val="00070C91"/>
    <w:rsid w:val="00071959"/>
    <w:rsid w:val="0007210D"/>
    <w:rsid w:val="000725AA"/>
    <w:rsid w:val="00074CA8"/>
    <w:rsid w:val="00075F9D"/>
    <w:rsid w:val="000815F5"/>
    <w:rsid w:val="00082173"/>
    <w:rsid w:val="00082629"/>
    <w:rsid w:val="0008303A"/>
    <w:rsid w:val="0008422A"/>
    <w:rsid w:val="000847F2"/>
    <w:rsid w:val="00084D2B"/>
    <w:rsid w:val="000879DC"/>
    <w:rsid w:val="00092154"/>
    <w:rsid w:val="000937ED"/>
    <w:rsid w:val="00094B05"/>
    <w:rsid w:val="00094BDF"/>
    <w:rsid w:val="000951E4"/>
    <w:rsid w:val="0009571F"/>
    <w:rsid w:val="00096324"/>
    <w:rsid w:val="0009659C"/>
    <w:rsid w:val="000966C0"/>
    <w:rsid w:val="0009719E"/>
    <w:rsid w:val="00097D7D"/>
    <w:rsid w:val="000A0141"/>
    <w:rsid w:val="000A0B4A"/>
    <w:rsid w:val="000A0E7E"/>
    <w:rsid w:val="000A12FD"/>
    <w:rsid w:val="000A2465"/>
    <w:rsid w:val="000A2B2C"/>
    <w:rsid w:val="000A2F01"/>
    <w:rsid w:val="000A3036"/>
    <w:rsid w:val="000A31F9"/>
    <w:rsid w:val="000A3B03"/>
    <w:rsid w:val="000A7B06"/>
    <w:rsid w:val="000A7EBA"/>
    <w:rsid w:val="000B0E4D"/>
    <w:rsid w:val="000B4431"/>
    <w:rsid w:val="000B6D03"/>
    <w:rsid w:val="000B795C"/>
    <w:rsid w:val="000B7F80"/>
    <w:rsid w:val="000C1831"/>
    <w:rsid w:val="000C18D7"/>
    <w:rsid w:val="000C2F5D"/>
    <w:rsid w:val="000C3663"/>
    <w:rsid w:val="000C3B85"/>
    <w:rsid w:val="000C4598"/>
    <w:rsid w:val="000C5943"/>
    <w:rsid w:val="000C5D1E"/>
    <w:rsid w:val="000D0DF0"/>
    <w:rsid w:val="000D11AC"/>
    <w:rsid w:val="000D16F4"/>
    <w:rsid w:val="000D1E47"/>
    <w:rsid w:val="000D2C54"/>
    <w:rsid w:val="000D309D"/>
    <w:rsid w:val="000D44E3"/>
    <w:rsid w:val="000D4FAA"/>
    <w:rsid w:val="000D54AB"/>
    <w:rsid w:val="000D5EF3"/>
    <w:rsid w:val="000D6F08"/>
    <w:rsid w:val="000D7007"/>
    <w:rsid w:val="000E21EF"/>
    <w:rsid w:val="000E31CD"/>
    <w:rsid w:val="000E3A85"/>
    <w:rsid w:val="000E3EC9"/>
    <w:rsid w:val="000E4864"/>
    <w:rsid w:val="000E6133"/>
    <w:rsid w:val="000E77DC"/>
    <w:rsid w:val="000E7CA4"/>
    <w:rsid w:val="000E7D16"/>
    <w:rsid w:val="000F3A94"/>
    <w:rsid w:val="000F4AC4"/>
    <w:rsid w:val="001005B3"/>
    <w:rsid w:val="001012F4"/>
    <w:rsid w:val="0010173D"/>
    <w:rsid w:val="00101C2C"/>
    <w:rsid w:val="001034F9"/>
    <w:rsid w:val="0010425D"/>
    <w:rsid w:val="00106D2B"/>
    <w:rsid w:val="00106FC7"/>
    <w:rsid w:val="00107A08"/>
    <w:rsid w:val="00107A9F"/>
    <w:rsid w:val="0011014D"/>
    <w:rsid w:val="00110222"/>
    <w:rsid w:val="00111A33"/>
    <w:rsid w:val="00111E93"/>
    <w:rsid w:val="00111F44"/>
    <w:rsid w:val="0011222A"/>
    <w:rsid w:val="00115D9A"/>
    <w:rsid w:val="00115F5F"/>
    <w:rsid w:val="0011602E"/>
    <w:rsid w:val="0011682B"/>
    <w:rsid w:val="00120F31"/>
    <w:rsid w:val="00121149"/>
    <w:rsid w:val="00122525"/>
    <w:rsid w:val="0012271D"/>
    <w:rsid w:val="00122FA0"/>
    <w:rsid w:val="00124050"/>
    <w:rsid w:val="00124524"/>
    <w:rsid w:val="00124BD4"/>
    <w:rsid w:val="001250F5"/>
    <w:rsid w:val="00125251"/>
    <w:rsid w:val="001256FA"/>
    <w:rsid w:val="00126952"/>
    <w:rsid w:val="00126A5E"/>
    <w:rsid w:val="00132BEA"/>
    <w:rsid w:val="00136455"/>
    <w:rsid w:val="00140EFE"/>
    <w:rsid w:val="00142E82"/>
    <w:rsid w:val="00142F32"/>
    <w:rsid w:val="0014366B"/>
    <w:rsid w:val="001449CB"/>
    <w:rsid w:val="00144B0E"/>
    <w:rsid w:val="00146136"/>
    <w:rsid w:val="0014675E"/>
    <w:rsid w:val="00146B7D"/>
    <w:rsid w:val="00146F36"/>
    <w:rsid w:val="001476DC"/>
    <w:rsid w:val="00151693"/>
    <w:rsid w:val="001523A4"/>
    <w:rsid w:val="001539AC"/>
    <w:rsid w:val="0015501A"/>
    <w:rsid w:val="001553C4"/>
    <w:rsid w:val="001607A5"/>
    <w:rsid w:val="0016101E"/>
    <w:rsid w:val="001612B2"/>
    <w:rsid w:val="00161629"/>
    <w:rsid w:val="00161F05"/>
    <w:rsid w:val="001622C7"/>
    <w:rsid w:val="00165B37"/>
    <w:rsid w:val="00166CA2"/>
    <w:rsid w:val="001670E8"/>
    <w:rsid w:val="0016765A"/>
    <w:rsid w:val="00173B03"/>
    <w:rsid w:val="0017417B"/>
    <w:rsid w:val="00174CA7"/>
    <w:rsid w:val="00174D0C"/>
    <w:rsid w:val="00176386"/>
    <w:rsid w:val="00180CE3"/>
    <w:rsid w:val="00181D2E"/>
    <w:rsid w:val="00182020"/>
    <w:rsid w:val="001829A3"/>
    <w:rsid w:val="0018351E"/>
    <w:rsid w:val="00183DA5"/>
    <w:rsid w:val="00184E5A"/>
    <w:rsid w:val="00185949"/>
    <w:rsid w:val="00185C9C"/>
    <w:rsid w:val="00187AF3"/>
    <w:rsid w:val="00192F7A"/>
    <w:rsid w:val="00195F0E"/>
    <w:rsid w:val="00196DC0"/>
    <w:rsid w:val="00197FB5"/>
    <w:rsid w:val="001A0E6D"/>
    <w:rsid w:val="001A1959"/>
    <w:rsid w:val="001A3B16"/>
    <w:rsid w:val="001A5A05"/>
    <w:rsid w:val="001A5ECD"/>
    <w:rsid w:val="001A5F99"/>
    <w:rsid w:val="001A632A"/>
    <w:rsid w:val="001B003D"/>
    <w:rsid w:val="001B2FC2"/>
    <w:rsid w:val="001B3AD1"/>
    <w:rsid w:val="001B4078"/>
    <w:rsid w:val="001B5918"/>
    <w:rsid w:val="001B6080"/>
    <w:rsid w:val="001B6658"/>
    <w:rsid w:val="001B71B2"/>
    <w:rsid w:val="001B79C3"/>
    <w:rsid w:val="001B7ACA"/>
    <w:rsid w:val="001B7E14"/>
    <w:rsid w:val="001C0DFF"/>
    <w:rsid w:val="001C2BB6"/>
    <w:rsid w:val="001C2F61"/>
    <w:rsid w:val="001C4A01"/>
    <w:rsid w:val="001C4C13"/>
    <w:rsid w:val="001C4F8B"/>
    <w:rsid w:val="001C5DAA"/>
    <w:rsid w:val="001C6F1C"/>
    <w:rsid w:val="001C79FC"/>
    <w:rsid w:val="001D0D37"/>
    <w:rsid w:val="001D15F6"/>
    <w:rsid w:val="001D264A"/>
    <w:rsid w:val="001D4D7E"/>
    <w:rsid w:val="001D711E"/>
    <w:rsid w:val="001D7DA9"/>
    <w:rsid w:val="001D7DD2"/>
    <w:rsid w:val="001E156C"/>
    <w:rsid w:val="001E3933"/>
    <w:rsid w:val="001E5612"/>
    <w:rsid w:val="001E7884"/>
    <w:rsid w:val="001F0260"/>
    <w:rsid w:val="001F04A0"/>
    <w:rsid w:val="001F216B"/>
    <w:rsid w:val="001F31CE"/>
    <w:rsid w:val="001F4F06"/>
    <w:rsid w:val="001F614E"/>
    <w:rsid w:val="001F6A96"/>
    <w:rsid w:val="001F6B18"/>
    <w:rsid w:val="001F6B59"/>
    <w:rsid w:val="001F6CDF"/>
    <w:rsid w:val="001F7ABA"/>
    <w:rsid w:val="0020095C"/>
    <w:rsid w:val="00200D3E"/>
    <w:rsid w:val="00201738"/>
    <w:rsid w:val="00201A41"/>
    <w:rsid w:val="00201FBA"/>
    <w:rsid w:val="00203785"/>
    <w:rsid w:val="0020383B"/>
    <w:rsid w:val="00204512"/>
    <w:rsid w:val="00206110"/>
    <w:rsid w:val="002078EB"/>
    <w:rsid w:val="00207D1D"/>
    <w:rsid w:val="002104F0"/>
    <w:rsid w:val="0021104D"/>
    <w:rsid w:val="002114AA"/>
    <w:rsid w:val="00214299"/>
    <w:rsid w:val="00216F84"/>
    <w:rsid w:val="00217036"/>
    <w:rsid w:val="002173E5"/>
    <w:rsid w:val="002203F8"/>
    <w:rsid w:val="00222389"/>
    <w:rsid w:val="00222710"/>
    <w:rsid w:val="00222F9B"/>
    <w:rsid w:val="00223889"/>
    <w:rsid w:val="00224BF2"/>
    <w:rsid w:val="00225179"/>
    <w:rsid w:val="00225697"/>
    <w:rsid w:val="002259AE"/>
    <w:rsid w:val="00226866"/>
    <w:rsid w:val="0023005E"/>
    <w:rsid w:val="00231129"/>
    <w:rsid w:val="00232D24"/>
    <w:rsid w:val="00233B72"/>
    <w:rsid w:val="00234083"/>
    <w:rsid w:val="00235151"/>
    <w:rsid w:val="002362B0"/>
    <w:rsid w:val="0023788B"/>
    <w:rsid w:val="0024050E"/>
    <w:rsid w:val="00241B9D"/>
    <w:rsid w:val="00242500"/>
    <w:rsid w:val="00243661"/>
    <w:rsid w:val="002436F7"/>
    <w:rsid w:val="00244023"/>
    <w:rsid w:val="002442C3"/>
    <w:rsid w:val="00245137"/>
    <w:rsid w:val="00245E70"/>
    <w:rsid w:val="0024623F"/>
    <w:rsid w:val="002473FF"/>
    <w:rsid w:val="0024748F"/>
    <w:rsid w:val="00250BB5"/>
    <w:rsid w:val="00251610"/>
    <w:rsid w:val="00252497"/>
    <w:rsid w:val="0025279A"/>
    <w:rsid w:val="0025302D"/>
    <w:rsid w:val="0025509F"/>
    <w:rsid w:val="002566A7"/>
    <w:rsid w:val="00257FDE"/>
    <w:rsid w:val="00260865"/>
    <w:rsid w:val="00261195"/>
    <w:rsid w:val="00263BB3"/>
    <w:rsid w:val="00263ED8"/>
    <w:rsid w:val="0026419F"/>
    <w:rsid w:val="00265438"/>
    <w:rsid w:val="002656D9"/>
    <w:rsid w:val="00265FBF"/>
    <w:rsid w:val="00267127"/>
    <w:rsid w:val="002671B8"/>
    <w:rsid w:val="00267BB1"/>
    <w:rsid w:val="002700EE"/>
    <w:rsid w:val="0027020E"/>
    <w:rsid w:val="0027051D"/>
    <w:rsid w:val="00271C3A"/>
    <w:rsid w:val="00271E26"/>
    <w:rsid w:val="00272D54"/>
    <w:rsid w:val="00273321"/>
    <w:rsid w:val="002748C1"/>
    <w:rsid w:val="00275339"/>
    <w:rsid w:val="002779B2"/>
    <w:rsid w:val="002812D0"/>
    <w:rsid w:val="00282AD9"/>
    <w:rsid w:val="00283983"/>
    <w:rsid w:val="002854B4"/>
    <w:rsid w:val="002856E4"/>
    <w:rsid w:val="002859E8"/>
    <w:rsid w:val="00286AE4"/>
    <w:rsid w:val="00287088"/>
    <w:rsid w:val="0028767A"/>
    <w:rsid w:val="0028767F"/>
    <w:rsid w:val="00287E4F"/>
    <w:rsid w:val="00290F9D"/>
    <w:rsid w:val="0029165E"/>
    <w:rsid w:val="002917D2"/>
    <w:rsid w:val="002932A0"/>
    <w:rsid w:val="0029483E"/>
    <w:rsid w:val="00296599"/>
    <w:rsid w:val="002969CE"/>
    <w:rsid w:val="00297262"/>
    <w:rsid w:val="00297B79"/>
    <w:rsid w:val="002A0C15"/>
    <w:rsid w:val="002A31D2"/>
    <w:rsid w:val="002A454C"/>
    <w:rsid w:val="002A557E"/>
    <w:rsid w:val="002A5865"/>
    <w:rsid w:val="002A63AB"/>
    <w:rsid w:val="002A649A"/>
    <w:rsid w:val="002B04FE"/>
    <w:rsid w:val="002B0F9E"/>
    <w:rsid w:val="002B16A0"/>
    <w:rsid w:val="002B1DB2"/>
    <w:rsid w:val="002B21F2"/>
    <w:rsid w:val="002B242D"/>
    <w:rsid w:val="002B25F3"/>
    <w:rsid w:val="002B42C6"/>
    <w:rsid w:val="002B46A5"/>
    <w:rsid w:val="002B56BE"/>
    <w:rsid w:val="002B5FE1"/>
    <w:rsid w:val="002C0FC2"/>
    <w:rsid w:val="002C211C"/>
    <w:rsid w:val="002C2B81"/>
    <w:rsid w:val="002C448A"/>
    <w:rsid w:val="002C579C"/>
    <w:rsid w:val="002C5ACE"/>
    <w:rsid w:val="002C5CAC"/>
    <w:rsid w:val="002C7A70"/>
    <w:rsid w:val="002D0629"/>
    <w:rsid w:val="002D089E"/>
    <w:rsid w:val="002D11D9"/>
    <w:rsid w:val="002D3142"/>
    <w:rsid w:val="002D3552"/>
    <w:rsid w:val="002D3B3F"/>
    <w:rsid w:val="002D42FA"/>
    <w:rsid w:val="002D4C01"/>
    <w:rsid w:val="002D56E3"/>
    <w:rsid w:val="002E0AC8"/>
    <w:rsid w:val="002E0DD7"/>
    <w:rsid w:val="002E100B"/>
    <w:rsid w:val="002E1C40"/>
    <w:rsid w:val="002E21A0"/>
    <w:rsid w:val="002E57FF"/>
    <w:rsid w:val="002E6882"/>
    <w:rsid w:val="002F0BB8"/>
    <w:rsid w:val="002F0E5E"/>
    <w:rsid w:val="002F0EBA"/>
    <w:rsid w:val="002F29C1"/>
    <w:rsid w:val="002F31AC"/>
    <w:rsid w:val="002F3C28"/>
    <w:rsid w:val="002F44F0"/>
    <w:rsid w:val="002F50AB"/>
    <w:rsid w:val="002F698F"/>
    <w:rsid w:val="003004F8"/>
    <w:rsid w:val="00300558"/>
    <w:rsid w:val="003060D0"/>
    <w:rsid w:val="003073E1"/>
    <w:rsid w:val="00307AB3"/>
    <w:rsid w:val="00307BC0"/>
    <w:rsid w:val="00307EA1"/>
    <w:rsid w:val="0031039B"/>
    <w:rsid w:val="00311573"/>
    <w:rsid w:val="00312AF0"/>
    <w:rsid w:val="00315228"/>
    <w:rsid w:val="00315802"/>
    <w:rsid w:val="00315C49"/>
    <w:rsid w:val="00315E90"/>
    <w:rsid w:val="003164ED"/>
    <w:rsid w:val="0031667C"/>
    <w:rsid w:val="0031722D"/>
    <w:rsid w:val="003202D0"/>
    <w:rsid w:val="0032074E"/>
    <w:rsid w:val="003211AB"/>
    <w:rsid w:val="00321D9F"/>
    <w:rsid w:val="0032255A"/>
    <w:rsid w:val="00322BD7"/>
    <w:rsid w:val="00323812"/>
    <w:rsid w:val="00324188"/>
    <w:rsid w:val="00325F06"/>
    <w:rsid w:val="00326DC2"/>
    <w:rsid w:val="003272B7"/>
    <w:rsid w:val="00331E1B"/>
    <w:rsid w:val="003327B9"/>
    <w:rsid w:val="00332C61"/>
    <w:rsid w:val="00333027"/>
    <w:rsid w:val="0033322A"/>
    <w:rsid w:val="00333A26"/>
    <w:rsid w:val="00333E89"/>
    <w:rsid w:val="00334B23"/>
    <w:rsid w:val="0033511E"/>
    <w:rsid w:val="00335135"/>
    <w:rsid w:val="00341B09"/>
    <w:rsid w:val="00342C34"/>
    <w:rsid w:val="00345C63"/>
    <w:rsid w:val="003470C9"/>
    <w:rsid w:val="00347632"/>
    <w:rsid w:val="003510D0"/>
    <w:rsid w:val="00351AA5"/>
    <w:rsid w:val="00351AB5"/>
    <w:rsid w:val="003523B7"/>
    <w:rsid w:val="003523B9"/>
    <w:rsid w:val="003529CB"/>
    <w:rsid w:val="0035753E"/>
    <w:rsid w:val="00357D21"/>
    <w:rsid w:val="00357F89"/>
    <w:rsid w:val="00361AFA"/>
    <w:rsid w:val="00362657"/>
    <w:rsid w:val="00362BC5"/>
    <w:rsid w:val="00363082"/>
    <w:rsid w:val="00363198"/>
    <w:rsid w:val="0036408C"/>
    <w:rsid w:val="003640A9"/>
    <w:rsid w:val="00364261"/>
    <w:rsid w:val="003645AD"/>
    <w:rsid w:val="00371400"/>
    <w:rsid w:val="0037194A"/>
    <w:rsid w:val="003719EE"/>
    <w:rsid w:val="00371AC7"/>
    <w:rsid w:val="0037254F"/>
    <w:rsid w:val="00373235"/>
    <w:rsid w:val="00373DEC"/>
    <w:rsid w:val="00374452"/>
    <w:rsid w:val="00374D9A"/>
    <w:rsid w:val="00375D3B"/>
    <w:rsid w:val="0037656B"/>
    <w:rsid w:val="003770C3"/>
    <w:rsid w:val="00380058"/>
    <w:rsid w:val="00382391"/>
    <w:rsid w:val="003825A2"/>
    <w:rsid w:val="0038389D"/>
    <w:rsid w:val="00383963"/>
    <w:rsid w:val="00383CD4"/>
    <w:rsid w:val="00384806"/>
    <w:rsid w:val="003854E5"/>
    <w:rsid w:val="00385E23"/>
    <w:rsid w:val="00387942"/>
    <w:rsid w:val="00387A00"/>
    <w:rsid w:val="00390A65"/>
    <w:rsid w:val="00391EC6"/>
    <w:rsid w:val="00392898"/>
    <w:rsid w:val="00394CC8"/>
    <w:rsid w:val="00395864"/>
    <w:rsid w:val="00396C7E"/>
    <w:rsid w:val="00397B0F"/>
    <w:rsid w:val="003A00C5"/>
    <w:rsid w:val="003A021C"/>
    <w:rsid w:val="003A0FE3"/>
    <w:rsid w:val="003A239A"/>
    <w:rsid w:val="003A2484"/>
    <w:rsid w:val="003A2CE3"/>
    <w:rsid w:val="003A3287"/>
    <w:rsid w:val="003A3FB2"/>
    <w:rsid w:val="003A4744"/>
    <w:rsid w:val="003A5118"/>
    <w:rsid w:val="003A54FA"/>
    <w:rsid w:val="003A584C"/>
    <w:rsid w:val="003A695A"/>
    <w:rsid w:val="003A7C86"/>
    <w:rsid w:val="003B0CAF"/>
    <w:rsid w:val="003B2A4C"/>
    <w:rsid w:val="003B2B4A"/>
    <w:rsid w:val="003B2FF3"/>
    <w:rsid w:val="003B36EF"/>
    <w:rsid w:val="003B3B60"/>
    <w:rsid w:val="003B42E2"/>
    <w:rsid w:val="003B45D4"/>
    <w:rsid w:val="003B58DB"/>
    <w:rsid w:val="003B5A48"/>
    <w:rsid w:val="003B6425"/>
    <w:rsid w:val="003C01E7"/>
    <w:rsid w:val="003C1246"/>
    <w:rsid w:val="003C1272"/>
    <w:rsid w:val="003C213E"/>
    <w:rsid w:val="003C2AA3"/>
    <w:rsid w:val="003C3193"/>
    <w:rsid w:val="003C343F"/>
    <w:rsid w:val="003C3562"/>
    <w:rsid w:val="003C40D3"/>
    <w:rsid w:val="003C4E01"/>
    <w:rsid w:val="003C4EB3"/>
    <w:rsid w:val="003C586E"/>
    <w:rsid w:val="003C5878"/>
    <w:rsid w:val="003C7A17"/>
    <w:rsid w:val="003D11A7"/>
    <w:rsid w:val="003D173B"/>
    <w:rsid w:val="003D17B3"/>
    <w:rsid w:val="003D1E9C"/>
    <w:rsid w:val="003D2048"/>
    <w:rsid w:val="003D2AD1"/>
    <w:rsid w:val="003D2FE7"/>
    <w:rsid w:val="003D330F"/>
    <w:rsid w:val="003D4A31"/>
    <w:rsid w:val="003D4FCC"/>
    <w:rsid w:val="003D6F76"/>
    <w:rsid w:val="003D7B0C"/>
    <w:rsid w:val="003E3311"/>
    <w:rsid w:val="003E34CD"/>
    <w:rsid w:val="003E3565"/>
    <w:rsid w:val="003E3E11"/>
    <w:rsid w:val="003E4D43"/>
    <w:rsid w:val="003E5197"/>
    <w:rsid w:val="003E6B51"/>
    <w:rsid w:val="003F08C6"/>
    <w:rsid w:val="003F295C"/>
    <w:rsid w:val="003F316E"/>
    <w:rsid w:val="003F3E62"/>
    <w:rsid w:val="003F3F7F"/>
    <w:rsid w:val="003F4B98"/>
    <w:rsid w:val="003F62C2"/>
    <w:rsid w:val="003F68D6"/>
    <w:rsid w:val="003F6E22"/>
    <w:rsid w:val="003F7863"/>
    <w:rsid w:val="004001F4"/>
    <w:rsid w:val="004003E4"/>
    <w:rsid w:val="00401CE2"/>
    <w:rsid w:val="0040202A"/>
    <w:rsid w:val="004022F0"/>
    <w:rsid w:val="00403B99"/>
    <w:rsid w:val="0040466C"/>
    <w:rsid w:val="0040473A"/>
    <w:rsid w:val="004051D8"/>
    <w:rsid w:val="0040599D"/>
    <w:rsid w:val="00407223"/>
    <w:rsid w:val="00411A00"/>
    <w:rsid w:val="00413354"/>
    <w:rsid w:val="0041598F"/>
    <w:rsid w:val="00416BA7"/>
    <w:rsid w:val="00416BAF"/>
    <w:rsid w:val="004209E2"/>
    <w:rsid w:val="004212BA"/>
    <w:rsid w:val="00422CFB"/>
    <w:rsid w:val="00425057"/>
    <w:rsid w:val="00427D39"/>
    <w:rsid w:val="00427E02"/>
    <w:rsid w:val="004302E2"/>
    <w:rsid w:val="004312BA"/>
    <w:rsid w:val="004313CB"/>
    <w:rsid w:val="00432970"/>
    <w:rsid w:val="0043332A"/>
    <w:rsid w:val="004336F9"/>
    <w:rsid w:val="004346C6"/>
    <w:rsid w:val="00434AB1"/>
    <w:rsid w:val="004402E3"/>
    <w:rsid w:val="004412E1"/>
    <w:rsid w:val="00441C3D"/>
    <w:rsid w:val="00444D7F"/>
    <w:rsid w:val="00445A9A"/>
    <w:rsid w:val="00445CA6"/>
    <w:rsid w:val="00446EFF"/>
    <w:rsid w:val="004478F3"/>
    <w:rsid w:val="00450272"/>
    <w:rsid w:val="00451278"/>
    <w:rsid w:val="004518E8"/>
    <w:rsid w:val="004522B8"/>
    <w:rsid w:val="004523E3"/>
    <w:rsid w:val="00453F14"/>
    <w:rsid w:val="004563FF"/>
    <w:rsid w:val="00457362"/>
    <w:rsid w:val="0046001D"/>
    <w:rsid w:val="004603AC"/>
    <w:rsid w:val="00460EB0"/>
    <w:rsid w:val="0046122F"/>
    <w:rsid w:val="00461CC5"/>
    <w:rsid w:val="00462D18"/>
    <w:rsid w:val="00464149"/>
    <w:rsid w:val="00466059"/>
    <w:rsid w:val="004673B0"/>
    <w:rsid w:val="00467B79"/>
    <w:rsid w:val="004708DA"/>
    <w:rsid w:val="00470E5E"/>
    <w:rsid w:val="00471468"/>
    <w:rsid w:val="00471BAC"/>
    <w:rsid w:val="00471D41"/>
    <w:rsid w:val="0047222E"/>
    <w:rsid w:val="00472A74"/>
    <w:rsid w:val="00473C40"/>
    <w:rsid w:val="004766B3"/>
    <w:rsid w:val="00476CCE"/>
    <w:rsid w:val="004776F8"/>
    <w:rsid w:val="00477BBE"/>
    <w:rsid w:val="00480127"/>
    <w:rsid w:val="0048162E"/>
    <w:rsid w:val="004844E9"/>
    <w:rsid w:val="00484899"/>
    <w:rsid w:val="00484980"/>
    <w:rsid w:val="00484C01"/>
    <w:rsid w:val="00484D5F"/>
    <w:rsid w:val="0048633B"/>
    <w:rsid w:val="0048659A"/>
    <w:rsid w:val="004877F8"/>
    <w:rsid w:val="00487C5D"/>
    <w:rsid w:val="004906CD"/>
    <w:rsid w:val="00492809"/>
    <w:rsid w:val="00494A5E"/>
    <w:rsid w:val="0049672A"/>
    <w:rsid w:val="00496E87"/>
    <w:rsid w:val="0049712D"/>
    <w:rsid w:val="00497179"/>
    <w:rsid w:val="00497D95"/>
    <w:rsid w:val="004A0F6A"/>
    <w:rsid w:val="004A0FEA"/>
    <w:rsid w:val="004A2E56"/>
    <w:rsid w:val="004A2E8B"/>
    <w:rsid w:val="004A30A9"/>
    <w:rsid w:val="004A4601"/>
    <w:rsid w:val="004A4645"/>
    <w:rsid w:val="004A46D3"/>
    <w:rsid w:val="004A51CC"/>
    <w:rsid w:val="004A5C31"/>
    <w:rsid w:val="004A7DF9"/>
    <w:rsid w:val="004B185B"/>
    <w:rsid w:val="004B220E"/>
    <w:rsid w:val="004B2461"/>
    <w:rsid w:val="004B34ED"/>
    <w:rsid w:val="004B3B10"/>
    <w:rsid w:val="004B4721"/>
    <w:rsid w:val="004B51C0"/>
    <w:rsid w:val="004B5386"/>
    <w:rsid w:val="004B56F6"/>
    <w:rsid w:val="004B5F4F"/>
    <w:rsid w:val="004B6F78"/>
    <w:rsid w:val="004C16A8"/>
    <w:rsid w:val="004C1CF3"/>
    <w:rsid w:val="004C22B4"/>
    <w:rsid w:val="004C287B"/>
    <w:rsid w:val="004C28F4"/>
    <w:rsid w:val="004C3BB7"/>
    <w:rsid w:val="004C4F0A"/>
    <w:rsid w:val="004C6AE9"/>
    <w:rsid w:val="004C74FE"/>
    <w:rsid w:val="004C7675"/>
    <w:rsid w:val="004D160F"/>
    <w:rsid w:val="004D1665"/>
    <w:rsid w:val="004D1858"/>
    <w:rsid w:val="004D18E1"/>
    <w:rsid w:val="004D1E92"/>
    <w:rsid w:val="004D2888"/>
    <w:rsid w:val="004D445D"/>
    <w:rsid w:val="004D4B42"/>
    <w:rsid w:val="004D638C"/>
    <w:rsid w:val="004D6EE0"/>
    <w:rsid w:val="004D73D5"/>
    <w:rsid w:val="004E029A"/>
    <w:rsid w:val="004E24A0"/>
    <w:rsid w:val="004E2B12"/>
    <w:rsid w:val="004E39A1"/>
    <w:rsid w:val="004E3A4C"/>
    <w:rsid w:val="004E4583"/>
    <w:rsid w:val="004E4BC3"/>
    <w:rsid w:val="004E5016"/>
    <w:rsid w:val="004E636E"/>
    <w:rsid w:val="004E6955"/>
    <w:rsid w:val="004F1987"/>
    <w:rsid w:val="004F296F"/>
    <w:rsid w:val="004F3662"/>
    <w:rsid w:val="004F3B41"/>
    <w:rsid w:val="004F6038"/>
    <w:rsid w:val="004F63E0"/>
    <w:rsid w:val="004F6851"/>
    <w:rsid w:val="004F701A"/>
    <w:rsid w:val="004F7BA6"/>
    <w:rsid w:val="00500850"/>
    <w:rsid w:val="00501668"/>
    <w:rsid w:val="005026CF"/>
    <w:rsid w:val="005033BB"/>
    <w:rsid w:val="0050366F"/>
    <w:rsid w:val="00504D8F"/>
    <w:rsid w:val="00506C31"/>
    <w:rsid w:val="00510B11"/>
    <w:rsid w:val="00510BF8"/>
    <w:rsid w:val="00511BE6"/>
    <w:rsid w:val="005122CD"/>
    <w:rsid w:val="005124EF"/>
    <w:rsid w:val="005127ED"/>
    <w:rsid w:val="00513109"/>
    <w:rsid w:val="00513A67"/>
    <w:rsid w:val="00515C26"/>
    <w:rsid w:val="00521603"/>
    <w:rsid w:val="00521BF9"/>
    <w:rsid w:val="00522127"/>
    <w:rsid w:val="0052285C"/>
    <w:rsid w:val="005253FE"/>
    <w:rsid w:val="00525518"/>
    <w:rsid w:val="00525699"/>
    <w:rsid w:val="00525D01"/>
    <w:rsid w:val="005263C1"/>
    <w:rsid w:val="005266CE"/>
    <w:rsid w:val="00527837"/>
    <w:rsid w:val="00527F8E"/>
    <w:rsid w:val="00532546"/>
    <w:rsid w:val="0053316F"/>
    <w:rsid w:val="0053482A"/>
    <w:rsid w:val="0053602F"/>
    <w:rsid w:val="00536213"/>
    <w:rsid w:val="005368C2"/>
    <w:rsid w:val="00536EAF"/>
    <w:rsid w:val="0053710E"/>
    <w:rsid w:val="00537B9B"/>
    <w:rsid w:val="00540587"/>
    <w:rsid w:val="00540663"/>
    <w:rsid w:val="00542FE2"/>
    <w:rsid w:val="00543203"/>
    <w:rsid w:val="00543D7C"/>
    <w:rsid w:val="00544B76"/>
    <w:rsid w:val="00544C47"/>
    <w:rsid w:val="00547D24"/>
    <w:rsid w:val="00550217"/>
    <w:rsid w:val="00551BC1"/>
    <w:rsid w:val="00557B21"/>
    <w:rsid w:val="00557D67"/>
    <w:rsid w:val="00560A8B"/>
    <w:rsid w:val="00562456"/>
    <w:rsid w:val="0056283A"/>
    <w:rsid w:val="00562B86"/>
    <w:rsid w:val="00562F9C"/>
    <w:rsid w:val="0056453B"/>
    <w:rsid w:val="00564D9B"/>
    <w:rsid w:val="00566F12"/>
    <w:rsid w:val="00567040"/>
    <w:rsid w:val="00567177"/>
    <w:rsid w:val="005677CD"/>
    <w:rsid w:val="005710BE"/>
    <w:rsid w:val="00572178"/>
    <w:rsid w:val="00572F45"/>
    <w:rsid w:val="00574F95"/>
    <w:rsid w:val="0057586B"/>
    <w:rsid w:val="00576450"/>
    <w:rsid w:val="00577490"/>
    <w:rsid w:val="00577BE2"/>
    <w:rsid w:val="00580568"/>
    <w:rsid w:val="00580D8E"/>
    <w:rsid w:val="00581C6F"/>
    <w:rsid w:val="00582666"/>
    <w:rsid w:val="00583B67"/>
    <w:rsid w:val="00586E70"/>
    <w:rsid w:val="00591331"/>
    <w:rsid w:val="00593F6B"/>
    <w:rsid w:val="00594FC8"/>
    <w:rsid w:val="00595183"/>
    <w:rsid w:val="00595839"/>
    <w:rsid w:val="00595CD5"/>
    <w:rsid w:val="00597A15"/>
    <w:rsid w:val="005A4693"/>
    <w:rsid w:val="005A4D27"/>
    <w:rsid w:val="005A6A2C"/>
    <w:rsid w:val="005A773C"/>
    <w:rsid w:val="005A77B5"/>
    <w:rsid w:val="005A7E6D"/>
    <w:rsid w:val="005B07DC"/>
    <w:rsid w:val="005B213E"/>
    <w:rsid w:val="005B283B"/>
    <w:rsid w:val="005B718F"/>
    <w:rsid w:val="005C0272"/>
    <w:rsid w:val="005C0ABF"/>
    <w:rsid w:val="005C3274"/>
    <w:rsid w:val="005C444B"/>
    <w:rsid w:val="005C4566"/>
    <w:rsid w:val="005C5547"/>
    <w:rsid w:val="005C64BC"/>
    <w:rsid w:val="005C73BC"/>
    <w:rsid w:val="005C7CE3"/>
    <w:rsid w:val="005D0044"/>
    <w:rsid w:val="005D1191"/>
    <w:rsid w:val="005D1721"/>
    <w:rsid w:val="005D2E17"/>
    <w:rsid w:val="005D3146"/>
    <w:rsid w:val="005D5C5C"/>
    <w:rsid w:val="005D6F59"/>
    <w:rsid w:val="005D72B3"/>
    <w:rsid w:val="005D7EB6"/>
    <w:rsid w:val="005E4FF9"/>
    <w:rsid w:val="005E7FAD"/>
    <w:rsid w:val="005F191B"/>
    <w:rsid w:val="005F37E7"/>
    <w:rsid w:val="005F4280"/>
    <w:rsid w:val="005F44A1"/>
    <w:rsid w:val="005F4575"/>
    <w:rsid w:val="005F4A6A"/>
    <w:rsid w:val="005F6212"/>
    <w:rsid w:val="005F7095"/>
    <w:rsid w:val="005F7EFF"/>
    <w:rsid w:val="006008AA"/>
    <w:rsid w:val="00600924"/>
    <w:rsid w:val="00601A4F"/>
    <w:rsid w:val="00601B25"/>
    <w:rsid w:val="00601EE2"/>
    <w:rsid w:val="0060222A"/>
    <w:rsid w:val="006027A6"/>
    <w:rsid w:val="006037C9"/>
    <w:rsid w:val="00604252"/>
    <w:rsid w:val="0060447A"/>
    <w:rsid w:val="00605FA9"/>
    <w:rsid w:val="006106DE"/>
    <w:rsid w:val="00611AB7"/>
    <w:rsid w:val="00611D9D"/>
    <w:rsid w:val="00612166"/>
    <w:rsid w:val="00612684"/>
    <w:rsid w:val="00615E67"/>
    <w:rsid w:val="00615FD2"/>
    <w:rsid w:val="0061627A"/>
    <w:rsid w:val="00616338"/>
    <w:rsid w:val="0061651F"/>
    <w:rsid w:val="006168EF"/>
    <w:rsid w:val="00617044"/>
    <w:rsid w:val="00617EC5"/>
    <w:rsid w:val="0062017A"/>
    <w:rsid w:val="006201B3"/>
    <w:rsid w:val="006222ED"/>
    <w:rsid w:val="00623705"/>
    <w:rsid w:val="00623CF4"/>
    <w:rsid w:val="006245B2"/>
    <w:rsid w:val="00624C30"/>
    <w:rsid w:val="00625CE1"/>
    <w:rsid w:val="006269A6"/>
    <w:rsid w:val="006270B1"/>
    <w:rsid w:val="0063003B"/>
    <w:rsid w:val="006301EB"/>
    <w:rsid w:val="00630304"/>
    <w:rsid w:val="006318A7"/>
    <w:rsid w:val="006325A6"/>
    <w:rsid w:val="006333CA"/>
    <w:rsid w:val="00633F36"/>
    <w:rsid w:val="006341FF"/>
    <w:rsid w:val="0063748B"/>
    <w:rsid w:val="006376A7"/>
    <w:rsid w:val="00641435"/>
    <w:rsid w:val="00641506"/>
    <w:rsid w:val="006417CE"/>
    <w:rsid w:val="006422E9"/>
    <w:rsid w:val="00643275"/>
    <w:rsid w:val="00646F50"/>
    <w:rsid w:val="00647583"/>
    <w:rsid w:val="00647DB9"/>
    <w:rsid w:val="00652D8B"/>
    <w:rsid w:val="0065419B"/>
    <w:rsid w:val="006541BD"/>
    <w:rsid w:val="0065682D"/>
    <w:rsid w:val="006569AE"/>
    <w:rsid w:val="00657889"/>
    <w:rsid w:val="00657953"/>
    <w:rsid w:val="00660197"/>
    <w:rsid w:val="0066026C"/>
    <w:rsid w:val="00660AB9"/>
    <w:rsid w:val="00660ABD"/>
    <w:rsid w:val="00660BA1"/>
    <w:rsid w:val="00660D7D"/>
    <w:rsid w:val="00661595"/>
    <w:rsid w:val="00661654"/>
    <w:rsid w:val="006629D1"/>
    <w:rsid w:val="0066321D"/>
    <w:rsid w:val="006636A2"/>
    <w:rsid w:val="00663EAA"/>
    <w:rsid w:val="006641E4"/>
    <w:rsid w:val="00664B53"/>
    <w:rsid w:val="00664E99"/>
    <w:rsid w:val="00664F1C"/>
    <w:rsid w:val="00664F55"/>
    <w:rsid w:val="006651B1"/>
    <w:rsid w:val="0066564D"/>
    <w:rsid w:val="00666041"/>
    <w:rsid w:val="0066675B"/>
    <w:rsid w:val="00667A1C"/>
    <w:rsid w:val="00675766"/>
    <w:rsid w:val="00676303"/>
    <w:rsid w:val="00677B69"/>
    <w:rsid w:val="0068135B"/>
    <w:rsid w:val="006839D4"/>
    <w:rsid w:val="00685AA3"/>
    <w:rsid w:val="00686019"/>
    <w:rsid w:val="00686509"/>
    <w:rsid w:val="00686D21"/>
    <w:rsid w:val="00687384"/>
    <w:rsid w:val="00691BE4"/>
    <w:rsid w:val="006937D7"/>
    <w:rsid w:val="00693F78"/>
    <w:rsid w:val="0069484B"/>
    <w:rsid w:val="00696254"/>
    <w:rsid w:val="00697EC6"/>
    <w:rsid w:val="006A061C"/>
    <w:rsid w:val="006A26DC"/>
    <w:rsid w:val="006A2A29"/>
    <w:rsid w:val="006A3AB0"/>
    <w:rsid w:val="006A3D63"/>
    <w:rsid w:val="006A3F00"/>
    <w:rsid w:val="006A4B6B"/>
    <w:rsid w:val="006A4E34"/>
    <w:rsid w:val="006A543A"/>
    <w:rsid w:val="006A6ACA"/>
    <w:rsid w:val="006A6C39"/>
    <w:rsid w:val="006A76C4"/>
    <w:rsid w:val="006B134D"/>
    <w:rsid w:val="006B2731"/>
    <w:rsid w:val="006B4D1D"/>
    <w:rsid w:val="006C0FF9"/>
    <w:rsid w:val="006C4487"/>
    <w:rsid w:val="006C4DD7"/>
    <w:rsid w:val="006C735A"/>
    <w:rsid w:val="006C7F42"/>
    <w:rsid w:val="006D2A05"/>
    <w:rsid w:val="006D36C9"/>
    <w:rsid w:val="006D5282"/>
    <w:rsid w:val="006D5D58"/>
    <w:rsid w:val="006E023C"/>
    <w:rsid w:val="006E0AD2"/>
    <w:rsid w:val="006E0CB4"/>
    <w:rsid w:val="006E1B7F"/>
    <w:rsid w:val="006E2D50"/>
    <w:rsid w:val="006E403F"/>
    <w:rsid w:val="006E4063"/>
    <w:rsid w:val="006E63A3"/>
    <w:rsid w:val="006E770D"/>
    <w:rsid w:val="006F116B"/>
    <w:rsid w:val="006F20FC"/>
    <w:rsid w:val="006F2554"/>
    <w:rsid w:val="006F498F"/>
    <w:rsid w:val="006F4BD0"/>
    <w:rsid w:val="006F5A24"/>
    <w:rsid w:val="006F5D85"/>
    <w:rsid w:val="006F68FB"/>
    <w:rsid w:val="006F71FF"/>
    <w:rsid w:val="006F7217"/>
    <w:rsid w:val="006F743A"/>
    <w:rsid w:val="006F7E0F"/>
    <w:rsid w:val="0070061C"/>
    <w:rsid w:val="00700C04"/>
    <w:rsid w:val="00700C89"/>
    <w:rsid w:val="0070240F"/>
    <w:rsid w:val="0070559A"/>
    <w:rsid w:val="00706961"/>
    <w:rsid w:val="00712525"/>
    <w:rsid w:val="00712D1B"/>
    <w:rsid w:val="00717732"/>
    <w:rsid w:val="007213D2"/>
    <w:rsid w:val="00721611"/>
    <w:rsid w:val="00722AE3"/>
    <w:rsid w:val="007256C6"/>
    <w:rsid w:val="007273ED"/>
    <w:rsid w:val="007307B1"/>
    <w:rsid w:val="00731A59"/>
    <w:rsid w:val="00732F94"/>
    <w:rsid w:val="00735873"/>
    <w:rsid w:val="0073668F"/>
    <w:rsid w:val="00740805"/>
    <w:rsid w:val="00741687"/>
    <w:rsid w:val="00742D6D"/>
    <w:rsid w:val="00743270"/>
    <w:rsid w:val="00744D25"/>
    <w:rsid w:val="00746E8B"/>
    <w:rsid w:val="00750644"/>
    <w:rsid w:val="007508F2"/>
    <w:rsid w:val="0075186B"/>
    <w:rsid w:val="00751D5E"/>
    <w:rsid w:val="00751E20"/>
    <w:rsid w:val="00752114"/>
    <w:rsid w:val="00755074"/>
    <w:rsid w:val="00760B36"/>
    <w:rsid w:val="00761498"/>
    <w:rsid w:val="00761520"/>
    <w:rsid w:val="007615B8"/>
    <w:rsid w:val="007658BC"/>
    <w:rsid w:val="00765D34"/>
    <w:rsid w:val="00773752"/>
    <w:rsid w:val="00775937"/>
    <w:rsid w:val="00775D23"/>
    <w:rsid w:val="00777449"/>
    <w:rsid w:val="00780252"/>
    <w:rsid w:val="0078109C"/>
    <w:rsid w:val="00785265"/>
    <w:rsid w:val="00785290"/>
    <w:rsid w:val="007871CC"/>
    <w:rsid w:val="007876D7"/>
    <w:rsid w:val="00787B33"/>
    <w:rsid w:val="00790286"/>
    <w:rsid w:val="007924BE"/>
    <w:rsid w:val="007936AF"/>
    <w:rsid w:val="0079584D"/>
    <w:rsid w:val="00796DD5"/>
    <w:rsid w:val="00796E4D"/>
    <w:rsid w:val="00797582"/>
    <w:rsid w:val="007A0294"/>
    <w:rsid w:val="007A128E"/>
    <w:rsid w:val="007A1C3A"/>
    <w:rsid w:val="007A2164"/>
    <w:rsid w:val="007A6663"/>
    <w:rsid w:val="007A7FEB"/>
    <w:rsid w:val="007B0185"/>
    <w:rsid w:val="007B01D6"/>
    <w:rsid w:val="007B05A5"/>
    <w:rsid w:val="007B0BFB"/>
    <w:rsid w:val="007B2EF4"/>
    <w:rsid w:val="007B4B71"/>
    <w:rsid w:val="007B5877"/>
    <w:rsid w:val="007B5C10"/>
    <w:rsid w:val="007B5E06"/>
    <w:rsid w:val="007C1588"/>
    <w:rsid w:val="007C1E8D"/>
    <w:rsid w:val="007C29DE"/>
    <w:rsid w:val="007C32AB"/>
    <w:rsid w:val="007C617D"/>
    <w:rsid w:val="007C6713"/>
    <w:rsid w:val="007C67C3"/>
    <w:rsid w:val="007C7968"/>
    <w:rsid w:val="007C7FCF"/>
    <w:rsid w:val="007D0D1B"/>
    <w:rsid w:val="007D1113"/>
    <w:rsid w:val="007D2214"/>
    <w:rsid w:val="007D29DE"/>
    <w:rsid w:val="007D3953"/>
    <w:rsid w:val="007D41A0"/>
    <w:rsid w:val="007D4890"/>
    <w:rsid w:val="007D49EB"/>
    <w:rsid w:val="007D63D9"/>
    <w:rsid w:val="007D7838"/>
    <w:rsid w:val="007D7F1A"/>
    <w:rsid w:val="007E0031"/>
    <w:rsid w:val="007E0157"/>
    <w:rsid w:val="007E0DD6"/>
    <w:rsid w:val="007E1B8A"/>
    <w:rsid w:val="007E1E21"/>
    <w:rsid w:val="007E2370"/>
    <w:rsid w:val="007E23B4"/>
    <w:rsid w:val="007E26B4"/>
    <w:rsid w:val="007E293A"/>
    <w:rsid w:val="007E3489"/>
    <w:rsid w:val="007E4EDD"/>
    <w:rsid w:val="007E5709"/>
    <w:rsid w:val="007E7308"/>
    <w:rsid w:val="007E789B"/>
    <w:rsid w:val="007F06CF"/>
    <w:rsid w:val="007F1576"/>
    <w:rsid w:val="007F2BB7"/>
    <w:rsid w:val="007F519A"/>
    <w:rsid w:val="007F606B"/>
    <w:rsid w:val="007F7EBB"/>
    <w:rsid w:val="0080233D"/>
    <w:rsid w:val="00803A17"/>
    <w:rsid w:val="00804B08"/>
    <w:rsid w:val="0080594D"/>
    <w:rsid w:val="00810D06"/>
    <w:rsid w:val="00811F1C"/>
    <w:rsid w:val="008138B8"/>
    <w:rsid w:val="0081502B"/>
    <w:rsid w:val="0081745B"/>
    <w:rsid w:val="00821974"/>
    <w:rsid w:val="008243D1"/>
    <w:rsid w:val="008253EA"/>
    <w:rsid w:val="00825B7C"/>
    <w:rsid w:val="00826009"/>
    <w:rsid w:val="008261D5"/>
    <w:rsid w:val="00826522"/>
    <w:rsid w:val="00826669"/>
    <w:rsid w:val="00831C89"/>
    <w:rsid w:val="00833A36"/>
    <w:rsid w:val="008345C3"/>
    <w:rsid w:val="008365A8"/>
    <w:rsid w:val="00836F6E"/>
    <w:rsid w:val="00840D06"/>
    <w:rsid w:val="00840D6F"/>
    <w:rsid w:val="008420C3"/>
    <w:rsid w:val="00842654"/>
    <w:rsid w:val="00842E4A"/>
    <w:rsid w:val="0084454C"/>
    <w:rsid w:val="00845FFA"/>
    <w:rsid w:val="0084614D"/>
    <w:rsid w:val="008537BC"/>
    <w:rsid w:val="00853E79"/>
    <w:rsid w:val="008547C1"/>
    <w:rsid w:val="00856660"/>
    <w:rsid w:val="008571E9"/>
    <w:rsid w:val="008612BD"/>
    <w:rsid w:val="0086147E"/>
    <w:rsid w:val="00861BA9"/>
    <w:rsid w:val="00861E93"/>
    <w:rsid w:val="00864A9C"/>
    <w:rsid w:val="00864C63"/>
    <w:rsid w:val="00866405"/>
    <w:rsid w:val="00870670"/>
    <w:rsid w:val="00870EB0"/>
    <w:rsid w:val="008711C0"/>
    <w:rsid w:val="0087219F"/>
    <w:rsid w:val="0087305C"/>
    <w:rsid w:val="008742E6"/>
    <w:rsid w:val="008748AF"/>
    <w:rsid w:val="00880018"/>
    <w:rsid w:val="00881836"/>
    <w:rsid w:val="00881F04"/>
    <w:rsid w:val="008838F8"/>
    <w:rsid w:val="008841ED"/>
    <w:rsid w:val="00884C80"/>
    <w:rsid w:val="00886AEA"/>
    <w:rsid w:val="0088706A"/>
    <w:rsid w:val="00890104"/>
    <w:rsid w:val="0089017A"/>
    <w:rsid w:val="0089072A"/>
    <w:rsid w:val="00891FA4"/>
    <w:rsid w:val="00892BA5"/>
    <w:rsid w:val="00892C28"/>
    <w:rsid w:val="00892C51"/>
    <w:rsid w:val="00892D74"/>
    <w:rsid w:val="008938C5"/>
    <w:rsid w:val="00895259"/>
    <w:rsid w:val="0089585B"/>
    <w:rsid w:val="00895BA1"/>
    <w:rsid w:val="00896120"/>
    <w:rsid w:val="00897A54"/>
    <w:rsid w:val="008A0B2B"/>
    <w:rsid w:val="008A1818"/>
    <w:rsid w:val="008A23F8"/>
    <w:rsid w:val="008A30B0"/>
    <w:rsid w:val="008A4155"/>
    <w:rsid w:val="008A43DC"/>
    <w:rsid w:val="008A7AC1"/>
    <w:rsid w:val="008B01DE"/>
    <w:rsid w:val="008B0A05"/>
    <w:rsid w:val="008B1DAA"/>
    <w:rsid w:val="008B2216"/>
    <w:rsid w:val="008B2716"/>
    <w:rsid w:val="008B2A4F"/>
    <w:rsid w:val="008B52EE"/>
    <w:rsid w:val="008B5771"/>
    <w:rsid w:val="008B5D19"/>
    <w:rsid w:val="008B5E2B"/>
    <w:rsid w:val="008B737D"/>
    <w:rsid w:val="008C1C0A"/>
    <w:rsid w:val="008C257D"/>
    <w:rsid w:val="008C2F09"/>
    <w:rsid w:val="008C3C5E"/>
    <w:rsid w:val="008C4143"/>
    <w:rsid w:val="008C464C"/>
    <w:rsid w:val="008C491E"/>
    <w:rsid w:val="008C4BD6"/>
    <w:rsid w:val="008C51FA"/>
    <w:rsid w:val="008C5C19"/>
    <w:rsid w:val="008C5E04"/>
    <w:rsid w:val="008C655B"/>
    <w:rsid w:val="008C72DE"/>
    <w:rsid w:val="008C7921"/>
    <w:rsid w:val="008D0A8D"/>
    <w:rsid w:val="008D2A91"/>
    <w:rsid w:val="008D31C2"/>
    <w:rsid w:val="008D41E5"/>
    <w:rsid w:val="008D6B83"/>
    <w:rsid w:val="008E0ACD"/>
    <w:rsid w:val="008E2E89"/>
    <w:rsid w:val="008E3B37"/>
    <w:rsid w:val="008E4E6B"/>
    <w:rsid w:val="008E5DF1"/>
    <w:rsid w:val="008E6C89"/>
    <w:rsid w:val="008E70B4"/>
    <w:rsid w:val="008F1536"/>
    <w:rsid w:val="008F157F"/>
    <w:rsid w:val="008F2778"/>
    <w:rsid w:val="008F2B08"/>
    <w:rsid w:val="008F30AC"/>
    <w:rsid w:val="008F3378"/>
    <w:rsid w:val="008F44C0"/>
    <w:rsid w:val="008F5DAD"/>
    <w:rsid w:val="008F6DBA"/>
    <w:rsid w:val="009011A0"/>
    <w:rsid w:val="00902E60"/>
    <w:rsid w:val="00903C29"/>
    <w:rsid w:val="00904848"/>
    <w:rsid w:val="009052F6"/>
    <w:rsid w:val="00905E70"/>
    <w:rsid w:val="009062BE"/>
    <w:rsid w:val="00910EF1"/>
    <w:rsid w:val="00913446"/>
    <w:rsid w:val="00915E11"/>
    <w:rsid w:val="00917865"/>
    <w:rsid w:val="00917B49"/>
    <w:rsid w:val="0092390D"/>
    <w:rsid w:val="00924EEA"/>
    <w:rsid w:val="00924F4A"/>
    <w:rsid w:val="00927DDE"/>
    <w:rsid w:val="0093079D"/>
    <w:rsid w:val="0093096C"/>
    <w:rsid w:val="00931087"/>
    <w:rsid w:val="009319FD"/>
    <w:rsid w:val="00932D4E"/>
    <w:rsid w:val="00933C5B"/>
    <w:rsid w:val="0093416C"/>
    <w:rsid w:val="0093618D"/>
    <w:rsid w:val="00936842"/>
    <w:rsid w:val="00937D13"/>
    <w:rsid w:val="00940548"/>
    <w:rsid w:val="00942633"/>
    <w:rsid w:val="00943BF7"/>
    <w:rsid w:val="00943CDD"/>
    <w:rsid w:val="00944AC1"/>
    <w:rsid w:val="009452F8"/>
    <w:rsid w:val="0095047B"/>
    <w:rsid w:val="00951050"/>
    <w:rsid w:val="0095189A"/>
    <w:rsid w:val="00951C7A"/>
    <w:rsid w:val="00954DEE"/>
    <w:rsid w:val="00954EAA"/>
    <w:rsid w:val="00954FF2"/>
    <w:rsid w:val="0095600B"/>
    <w:rsid w:val="009563EB"/>
    <w:rsid w:val="00956C0F"/>
    <w:rsid w:val="00957263"/>
    <w:rsid w:val="009575B4"/>
    <w:rsid w:val="00957975"/>
    <w:rsid w:val="00957CB1"/>
    <w:rsid w:val="00961023"/>
    <w:rsid w:val="0096187E"/>
    <w:rsid w:val="00961A53"/>
    <w:rsid w:val="00961A69"/>
    <w:rsid w:val="009649C6"/>
    <w:rsid w:val="00965FDF"/>
    <w:rsid w:val="00971CBE"/>
    <w:rsid w:val="0097268A"/>
    <w:rsid w:val="00973409"/>
    <w:rsid w:val="00973778"/>
    <w:rsid w:val="00974957"/>
    <w:rsid w:val="00974A69"/>
    <w:rsid w:val="00974B91"/>
    <w:rsid w:val="00975D3A"/>
    <w:rsid w:val="009777B7"/>
    <w:rsid w:val="009814F1"/>
    <w:rsid w:val="00981F5F"/>
    <w:rsid w:val="00982F99"/>
    <w:rsid w:val="00984403"/>
    <w:rsid w:val="00984B40"/>
    <w:rsid w:val="00985963"/>
    <w:rsid w:val="00987429"/>
    <w:rsid w:val="00990B5C"/>
    <w:rsid w:val="009914F7"/>
    <w:rsid w:val="00991EAB"/>
    <w:rsid w:val="0099236B"/>
    <w:rsid w:val="009938D2"/>
    <w:rsid w:val="00993CAA"/>
    <w:rsid w:val="009940B3"/>
    <w:rsid w:val="009A045E"/>
    <w:rsid w:val="009A2077"/>
    <w:rsid w:val="009A24C9"/>
    <w:rsid w:val="009A2859"/>
    <w:rsid w:val="009A301A"/>
    <w:rsid w:val="009A3929"/>
    <w:rsid w:val="009A4A99"/>
    <w:rsid w:val="009A7456"/>
    <w:rsid w:val="009B2404"/>
    <w:rsid w:val="009B35B7"/>
    <w:rsid w:val="009B3D2D"/>
    <w:rsid w:val="009B4405"/>
    <w:rsid w:val="009B449E"/>
    <w:rsid w:val="009B4D3E"/>
    <w:rsid w:val="009B4DBB"/>
    <w:rsid w:val="009B645C"/>
    <w:rsid w:val="009C13A6"/>
    <w:rsid w:val="009C13AC"/>
    <w:rsid w:val="009C4BB4"/>
    <w:rsid w:val="009C53B3"/>
    <w:rsid w:val="009C5C00"/>
    <w:rsid w:val="009C5C13"/>
    <w:rsid w:val="009C5EE8"/>
    <w:rsid w:val="009C795C"/>
    <w:rsid w:val="009C7AB8"/>
    <w:rsid w:val="009D03D1"/>
    <w:rsid w:val="009D2BF8"/>
    <w:rsid w:val="009D583A"/>
    <w:rsid w:val="009D59C1"/>
    <w:rsid w:val="009D6C57"/>
    <w:rsid w:val="009D77CC"/>
    <w:rsid w:val="009D7D19"/>
    <w:rsid w:val="009E1728"/>
    <w:rsid w:val="009E2412"/>
    <w:rsid w:val="009E3979"/>
    <w:rsid w:val="009E3ADC"/>
    <w:rsid w:val="009E3EB5"/>
    <w:rsid w:val="009E43C4"/>
    <w:rsid w:val="009E5411"/>
    <w:rsid w:val="009E5699"/>
    <w:rsid w:val="009E5AED"/>
    <w:rsid w:val="009E7448"/>
    <w:rsid w:val="009F0092"/>
    <w:rsid w:val="009F102D"/>
    <w:rsid w:val="009F1EDB"/>
    <w:rsid w:val="009F2AB5"/>
    <w:rsid w:val="009F2EAA"/>
    <w:rsid w:val="009F3510"/>
    <w:rsid w:val="009F394C"/>
    <w:rsid w:val="009F39A1"/>
    <w:rsid w:val="009F5A86"/>
    <w:rsid w:val="009F671D"/>
    <w:rsid w:val="009F7D77"/>
    <w:rsid w:val="00A00E75"/>
    <w:rsid w:val="00A019B7"/>
    <w:rsid w:val="00A03C35"/>
    <w:rsid w:val="00A05246"/>
    <w:rsid w:val="00A0614F"/>
    <w:rsid w:val="00A10387"/>
    <w:rsid w:val="00A11567"/>
    <w:rsid w:val="00A11675"/>
    <w:rsid w:val="00A11C7C"/>
    <w:rsid w:val="00A12117"/>
    <w:rsid w:val="00A12474"/>
    <w:rsid w:val="00A12E75"/>
    <w:rsid w:val="00A13D29"/>
    <w:rsid w:val="00A14F34"/>
    <w:rsid w:val="00A15DA1"/>
    <w:rsid w:val="00A162E4"/>
    <w:rsid w:val="00A16AA3"/>
    <w:rsid w:val="00A17EA6"/>
    <w:rsid w:val="00A17EE1"/>
    <w:rsid w:val="00A17EE6"/>
    <w:rsid w:val="00A206C8"/>
    <w:rsid w:val="00A2074F"/>
    <w:rsid w:val="00A2084D"/>
    <w:rsid w:val="00A213F4"/>
    <w:rsid w:val="00A220A0"/>
    <w:rsid w:val="00A231C1"/>
    <w:rsid w:val="00A23C14"/>
    <w:rsid w:val="00A24F8A"/>
    <w:rsid w:val="00A263FC"/>
    <w:rsid w:val="00A26456"/>
    <w:rsid w:val="00A26BBE"/>
    <w:rsid w:val="00A30A6C"/>
    <w:rsid w:val="00A32278"/>
    <w:rsid w:val="00A32A8A"/>
    <w:rsid w:val="00A32D27"/>
    <w:rsid w:val="00A334BD"/>
    <w:rsid w:val="00A33671"/>
    <w:rsid w:val="00A33E60"/>
    <w:rsid w:val="00A33F57"/>
    <w:rsid w:val="00A34D3F"/>
    <w:rsid w:val="00A40B12"/>
    <w:rsid w:val="00A41E8B"/>
    <w:rsid w:val="00A429D1"/>
    <w:rsid w:val="00A432A5"/>
    <w:rsid w:val="00A43948"/>
    <w:rsid w:val="00A43B46"/>
    <w:rsid w:val="00A45352"/>
    <w:rsid w:val="00A46695"/>
    <w:rsid w:val="00A46FA4"/>
    <w:rsid w:val="00A477A6"/>
    <w:rsid w:val="00A50B04"/>
    <w:rsid w:val="00A5168B"/>
    <w:rsid w:val="00A51FEB"/>
    <w:rsid w:val="00A52BA1"/>
    <w:rsid w:val="00A5397D"/>
    <w:rsid w:val="00A540F6"/>
    <w:rsid w:val="00A54D7D"/>
    <w:rsid w:val="00A571CD"/>
    <w:rsid w:val="00A572FF"/>
    <w:rsid w:val="00A57789"/>
    <w:rsid w:val="00A57A34"/>
    <w:rsid w:val="00A57D8F"/>
    <w:rsid w:val="00A61C9C"/>
    <w:rsid w:val="00A61E0C"/>
    <w:rsid w:val="00A63379"/>
    <w:rsid w:val="00A6371B"/>
    <w:rsid w:val="00A63C9F"/>
    <w:rsid w:val="00A66BF8"/>
    <w:rsid w:val="00A70158"/>
    <w:rsid w:val="00A70923"/>
    <w:rsid w:val="00A7157A"/>
    <w:rsid w:val="00A7174F"/>
    <w:rsid w:val="00A719DE"/>
    <w:rsid w:val="00A72054"/>
    <w:rsid w:val="00A73A7B"/>
    <w:rsid w:val="00A752A2"/>
    <w:rsid w:val="00A753B9"/>
    <w:rsid w:val="00A8006D"/>
    <w:rsid w:val="00A81881"/>
    <w:rsid w:val="00A83D3B"/>
    <w:rsid w:val="00A87812"/>
    <w:rsid w:val="00A91CD1"/>
    <w:rsid w:val="00A925B7"/>
    <w:rsid w:val="00A92B25"/>
    <w:rsid w:val="00A958E6"/>
    <w:rsid w:val="00A96663"/>
    <w:rsid w:val="00A970EC"/>
    <w:rsid w:val="00A972C9"/>
    <w:rsid w:val="00AA0D0F"/>
    <w:rsid w:val="00AA10F9"/>
    <w:rsid w:val="00AA1705"/>
    <w:rsid w:val="00AA2AE2"/>
    <w:rsid w:val="00AA2C79"/>
    <w:rsid w:val="00AA3855"/>
    <w:rsid w:val="00AA3B45"/>
    <w:rsid w:val="00AB0361"/>
    <w:rsid w:val="00AB05EC"/>
    <w:rsid w:val="00AB0F04"/>
    <w:rsid w:val="00AB2090"/>
    <w:rsid w:val="00AB414C"/>
    <w:rsid w:val="00AC0154"/>
    <w:rsid w:val="00AC05DE"/>
    <w:rsid w:val="00AC2746"/>
    <w:rsid w:val="00AC7E5A"/>
    <w:rsid w:val="00AD2111"/>
    <w:rsid w:val="00AD282C"/>
    <w:rsid w:val="00AD399D"/>
    <w:rsid w:val="00AD5376"/>
    <w:rsid w:val="00AD5D42"/>
    <w:rsid w:val="00AD68AC"/>
    <w:rsid w:val="00AD6F2F"/>
    <w:rsid w:val="00AE0111"/>
    <w:rsid w:val="00AE0724"/>
    <w:rsid w:val="00AE2C59"/>
    <w:rsid w:val="00AE43EA"/>
    <w:rsid w:val="00AE690E"/>
    <w:rsid w:val="00AE6B41"/>
    <w:rsid w:val="00AE6C62"/>
    <w:rsid w:val="00AF0FB3"/>
    <w:rsid w:val="00AF11DC"/>
    <w:rsid w:val="00AF21ED"/>
    <w:rsid w:val="00AF377D"/>
    <w:rsid w:val="00AF3F1F"/>
    <w:rsid w:val="00AF4369"/>
    <w:rsid w:val="00AF65F7"/>
    <w:rsid w:val="00B00F69"/>
    <w:rsid w:val="00B021AC"/>
    <w:rsid w:val="00B03EC8"/>
    <w:rsid w:val="00B04C64"/>
    <w:rsid w:val="00B0628F"/>
    <w:rsid w:val="00B06FB3"/>
    <w:rsid w:val="00B079C9"/>
    <w:rsid w:val="00B113C6"/>
    <w:rsid w:val="00B11E5D"/>
    <w:rsid w:val="00B123A0"/>
    <w:rsid w:val="00B128F2"/>
    <w:rsid w:val="00B12B90"/>
    <w:rsid w:val="00B12C5F"/>
    <w:rsid w:val="00B1330D"/>
    <w:rsid w:val="00B138EF"/>
    <w:rsid w:val="00B14760"/>
    <w:rsid w:val="00B14BF1"/>
    <w:rsid w:val="00B158FE"/>
    <w:rsid w:val="00B15C92"/>
    <w:rsid w:val="00B17049"/>
    <w:rsid w:val="00B17EE0"/>
    <w:rsid w:val="00B22407"/>
    <w:rsid w:val="00B225B0"/>
    <w:rsid w:val="00B22FAF"/>
    <w:rsid w:val="00B24674"/>
    <w:rsid w:val="00B2498B"/>
    <w:rsid w:val="00B24EF0"/>
    <w:rsid w:val="00B25F2E"/>
    <w:rsid w:val="00B26F3A"/>
    <w:rsid w:val="00B270BB"/>
    <w:rsid w:val="00B27E25"/>
    <w:rsid w:val="00B3015C"/>
    <w:rsid w:val="00B30260"/>
    <w:rsid w:val="00B31BE6"/>
    <w:rsid w:val="00B31C8A"/>
    <w:rsid w:val="00B32481"/>
    <w:rsid w:val="00B332CD"/>
    <w:rsid w:val="00B33308"/>
    <w:rsid w:val="00B337FA"/>
    <w:rsid w:val="00B3663D"/>
    <w:rsid w:val="00B36C66"/>
    <w:rsid w:val="00B372AA"/>
    <w:rsid w:val="00B40F50"/>
    <w:rsid w:val="00B42077"/>
    <w:rsid w:val="00B4265F"/>
    <w:rsid w:val="00B4266F"/>
    <w:rsid w:val="00B42FCF"/>
    <w:rsid w:val="00B4390D"/>
    <w:rsid w:val="00B456B8"/>
    <w:rsid w:val="00B45BF2"/>
    <w:rsid w:val="00B46864"/>
    <w:rsid w:val="00B46EE0"/>
    <w:rsid w:val="00B47285"/>
    <w:rsid w:val="00B47B23"/>
    <w:rsid w:val="00B47D9D"/>
    <w:rsid w:val="00B47E49"/>
    <w:rsid w:val="00B52ECD"/>
    <w:rsid w:val="00B53FB9"/>
    <w:rsid w:val="00B54095"/>
    <w:rsid w:val="00B5628B"/>
    <w:rsid w:val="00B56C59"/>
    <w:rsid w:val="00B5777F"/>
    <w:rsid w:val="00B57A8E"/>
    <w:rsid w:val="00B61650"/>
    <w:rsid w:val="00B625E7"/>
    <w:rsid w:val="00B63C87"/>
    <w:rsid w:val="00B64166"/>
    <w:rsid w:val="00B64A2A"/>
    <w:rsid w:val="00B64EEB"/>
    <w:rsid w:val="00B65162"/>
    <w:rsid w:val="00B6671C"/>
    <w:rsid w:val="00B66D6F"/>
    <w:rsid w:val="00B67955"/>
    <w:rsid w:val="00B70947"/>
    <w:rsid w:val="00B71164"/>
    <w:rsid w:val="00B711DD"/>
    <w:rsid w:val="00B7123B"/>
    <w:rsid w:val="00B715B1"/>
    <w:rsid w:val="00B72394"/>
    <w:rsid w:val="00B725B6"/>
    <w:rsid w:val="00B72ACB"/>
    <w:rsid w:val="00B73C73"/>
    <w:rsid w:val="00B7454A"/>
    <w:rsid w:val="00B757AB"/>
    <w:rsid w:val="00B75E34"/>
    <w:rsid w:val="00B776F1"/>
    <w:rsid w:val="00B77B90"/>
    <w:rsid w:val="00B77EF4"/>
    <w:rsid w:val="00B80B11"/>
    <w:rsid w:val="00B812FD"/>
    <w:rsid w:val="00B82A13"/>
    <w:rsid w:val="00B82D3A"/>
    <w:rsid w:val="00B83DB7"/>
    <w:rsid w:val="00B8443C"/>
    <w:rsid w:val="00B84CF8"/>
    <w:rsid w:val="00B857AE"/>
    <w:rsid w:val="00B85C4B"/>
    <w:rsid w:val="00B86877"/>
    <w:rsid w:val="00B91669"/>
    <w:rsid w:val="00B9199A"/>
    <w:rsid w:val="00B92452"/>
    <w:rsid w:val="00B92AE7"/>
    <w:rsid w:val="00B93611"/>
    <w:rsid w:val="00B93FBC"/>
    <w:rsid w:val="00B94305"/>
    <w:rsid w:val="00B94F0E"/>
    <w:rsid w:val="00B95E0E"/>
    <w:rsid w:val="00B966AA"/>
    <w:rsid w:val="00B9784B"/>
    <w:rsid w:val="00BA0EAB"/>
    <w:rsid w:val="00BA26D3"/>
    <w:rsid w:val="00BA2CEC"/>
    <w:rsid w:val="00BA30F3"/>
    <w:rsid w:val="00BA48A4"/>
    <w:rsid w:val="00BA48E2"/>
    <w:rsid w:val="00BA71FF"/>
    <w:rsid w:val="00BA770F"/>
    <w:rsid w:val="00BA7F71"/>
    <w:rsid w:val="00BB046F"/>
    <w:rsid w:val="00BB107A"/>
    <w:rsid w:val="00BB2041"/>
    <w:rsid w:val="00BB3EA2"/>
    <w:rsid w:val="00BB504E"/>
    <w:rsid w:val="00BB57A0"/>
    <w:rsid w:val="00BB6A49"/>
    <w:rsid w:val="00BB7A9D"/>
    <w:rsid w:val="00BC0575"/>
    <w:rsid w:val="00BC1641"/>
    <w:rsid w:val="00BC1790"/>
    <w:rsid w:val="00BC29CB"/>
    <w:rsid w:val="00BC38D0"/>
    <w:rsid w:val="00BC4740"/>
    <w:rsid w:val="00BC5AFF"/>
    <w:rsid w:val="00BC6201"/>
    <w:rsid w:val="00BC677B"/>
    <w:rsid w:val="00BD0154"/>
    <w:rsid w:val="00BD0DA1"/>
    <w:rsid w:val="00BD4CFE"/>
    <w:rsid w:val="00BD66F4"/>
    <w:rsid w:val="00BD753E"/>
    <w:rsid w:val="00BD77D5"/>
    <w:rsid w:val="00BE0404"/>
    <w:rsid w:val="00BE068E"/>
    <w:rsid w:val="00BE0D7D"/>
    <w:rsid w:val="00BE3B1D"/>
    <w:rsid w:val="00BE3E12"/>
    <w:rsid w:val="00BE480B"/>
    <w:rsid w:val="00BE56EE"/>
    <w:rsid w:val="00BE76D0"/>
    <w:rsid w:val="00BE77BF"/>
    <w:rsid w:val="00BE7C65"/>
    <w:rsid w:val="00BF1985"/>
    <w:rsid w:val="00BF2DA6"/>
    <w:rsid w:val="00BF31D0"/>
    <w:rsid w:val="00BF33F4"/>
    <w:rsid w:val="00BF3607"/>
    <w:rsid w:val="00BF52A1"/>
    <w:rsid w:val="00BF5409"/>
    <w:rsid w:val="00BF5DD5"/>
    <w:rsid w:val="00BF65B0"/>
    <w:rsid w:val="00C001B5"/>
    <w:rsid w:val="00C01108"/>
    <w:rsid w:val="00C02E4E"/>
    <w:rsid w:val="00C02FC5"/>
    <w:rsid w:val="00C02FEA"/>
    <w:rsid w:val="00C03E23"/>
    <w:rsid w:val="00C04CE8"/>
    <w:rsid w:val="00C05CB4"/>
    <w:rsid w:val="00C0635A"/>
    <w:rsid w:val="00C06A88"/>
    <w:rsid w:val="00C06DD7"/>
    <w:rsid w:val="00C07282"/>
    <w:rsid w:val="00C07443"/>
    <w:rsid w:val="00C07452"/>
    <w:rsid w:val="00C07A3E"/>
    <w:rsid w:val="00C11E92"/>
    <w:rsid w:val="00C1491B"/>
    <w:rsid w:val="00C14DB8"/>
    <w:rsid w:val="00C1793B"/>
    <w:rsid w:val="00C20E15"/>
    <w:rsid w:val="00C2106F"/>
    <w:rsid w:val="00C221C3"/>
    <w:rsid w:val="00C22B29"/>
    <w:rsid w:val="00C23D38"/>
    <w:rsid w:val="00C23DC8"/>
    <w:rsid w:val="00C244D0"/>
    <w:rsid w:val="00C246A2"/>
    <w:rsid w:val="00C25F5D"/>
    <w:rsid w:val="00C26261"/>
    <w:rsid w:val="00C26E31"/>
    <w:rsid w:val="00C274F9"/>
    <w:rsid w:val="00C27635"/>
    <w:rsid w:val="00C30121"/>
    <w:rsid w:val="00C30D2F"/>
    <w:rsid w:val="00C3312F"/>
    <w:rsid w:val="00C3388C"/>
    <w:rsid w:val="00C33C85"/>
    <w:rsid w:val="00C34527"/>
    <w:rsid w:val="00C34F91"/>
    <w:rsid w:val="00C35A50"/>
    <w:rsid w:val="00C365D1"/>
    <w:rsid w:val="00C36F1F"/>
    <w:rsid w:val="00C40BDF"/>
    <w:rsid w:val="00C418AC"/>
    <w:rsid w:val="00C42DBC"/>
    <w:rsid w:val="00C44B1B"/>
    <w:rsid w:val="00C45104"/>
    <w:rsid w:val="00C4514E"/>
    <w:rsid w:val="00C46AE0"/>
    <w:rsid w:val="00C4763C"/>
    <w:rsid w:val="00C50FEB"/>
    <w:rsid w:val="00C515B7"/>
    <w:rsid w:val="00C52A30"/>
    <w:rsid w:val="00C5645E"/>
    <w:rsid w:val="00C56F3D"/>
    <w:rsid w:val="00C61A08"/>
    <w:rsid w:val="00C6266D"/>
    <w:rsid w:val="00C627EC"/>
    <w:rsid w:val="00C6297E"/>
    <w:rsid w:val="00C6369C"/>
    <w:rsid w:val="00C65510"/>
    <w:rsid w:val="00C6553F"/>
    <w:rsid w:val="00C65A27"/>
    <w:rsid w:val="00C65F28"/>
    <w:rsid w:val="00C660FD"/>
    <w:rsid w:val="00C674E3"/>
    <w:rsid w:val="00C67594"/>
    <w:rsid w:val="00C70019"/>
    <w:rsid w:val="00C7062E"/>
    <w:rsid w:val="00C71C65"/>
    <w:rsid w:val="00C7246E"/>
    <w:rsid w:val="00C727AA"/>
    <w:rsid w:val="00C72982"/>
    <w:rsid w:val="00C73234"/>
    <w:rsid w:val="00C73942"/>
    <w:rsid w:val="00C75FE1"/>
    <w:rsid w:val="00C76BAB"/>
    <w:rsid w:val="00C8125D"/>
    <w:rsid w:val="00C84A8A"/>
    <w:rsid w:val="00C90868"/>
    <w:rsid w:val="00C9092B"/>
    <w:rsid w:val="00C92A5A"/>
    <w:rsid w:val="00C92C49"/>
    <w:rsid w:val="00C95076"/>
    <w:rsid w:val="00C95B8A"/>
    <w:rsid w:val="00C967C1"/>
    <w:rsid w:val="00C9704D"/>
    <w:rsid w:val="00CA01BD"/>
    <w:rsid w:val="00CA11B1"/>
    <w:rsid w:val="00CA1445"/>
    <w:rsid w:val="00CA17EE"/>
    <w:rsid w:val="00CA28CE"/>
    <w:rsid w:val="00CA38F9"/>
    <w:rsid w:val="00CA4ED6"/>
    <w:rsid w:val="00CA5A4E"/>
    <w:rsid w:val="00CB0E0D"/>
    <w:rsid w:val="00CB22B8"/>
    <w:rsid w:val="00CB4006"/>
    <w:rsid w:val="00CB4F09"/>
    <w:rsid w:val="00CB4F45"/>
    <w:rsid w:val="00CB51D2"/>
    <w:rsid w:val="00CC5599"/>
    <w:rsid w:val="00CD00CA"/>
    <w:rsid w:val="00CD0792"/>
    <w:rsid w:val="00CD07FF"/>
    <w:rsid w:val="00CD0F09"/>
    <w:rsid w:val="00CD13D5"/>
    <w:rsid w:val="00CD1FF6"/>
    <w:rsid w:val="00CD2714"/>
    <w:rsid w:val="00CD2849"/>
    <w:rsid w:val="00CD4632"/>
    <w:rsid w:val="00CD564D"/>
    <w:rsid w:val="00CD6755"/>
    <w:rsid w:val="00CD6ECF"/>
    <w:rsid w:val="00CD7401"/>
    <w:rsid w:val="00CD7BC5"/>
    <w:rsid w:val="00CE0238"/>
    <w:rsid w:val="00CE0503"/>
    <w:rsid w:val="00CE1878"/>
    <w:rsid w:val="00CE1EB0"/>
    <w:rsid w:val="00CE3675"/>
    <w:rsid w:val="00CE4FE8"/>
    <w:rsid w:val="00CE6D61"/>
    <w:rsid w:val="00CF327F"/>
    <w:rsid w:val="00CF4119"/>
    <w:rsid w:val="00CF4445"/>
    <w:rsid w:val="00CF4597"/>
    <w:rsid w:val="00CF4702"/>
    <w:rsid w:val="00CF766B"/>
    <w:rsid w:val="00CF7DCE"/>
    <w:rsid w:val="00D00EB7"/>
    <w:rsid w:val="00D0101A"/>
    <w:rsid w:val="00D015C3"/>
    <w:rsid w:val="00D0185F"/>
    <w:rsid w:val="00D01BCC"/>
    <w:rsid w:val="00D03642"/>
    <w:rsid w:val="00D07BDE"/>
    <w:rsid w:val="00D10DC8"/>
    <w:rsid w:val="00D11626"/>
    <w:rsid w:val="00D1281F"/>
    <w:rsid w:val="00D12C66"/>
    <w:rsid w:val="00D13C4B"/>
    <w:rsid w:val="00D1451D"/>
    <w:rsid w:val="00D149F1"/>
    <w:rsid w:val="00D155D0"/>
    <w:rsid w:val="00D155D7"/>
    <w:rsid w:val="00D15702"/>
    <w:rsid w:val="00D15FAE"/>
    <w:rsid w:val="00D175D9"/>
    <w:rsid w:val="00D17CF1"/>
    <w:rsid w:val="00D22886"/>
    <w:rsid w:val="00D2472C"/>
    <w:rsid w:val="00D250A1"/>
    <w:rsid w:val="00D250CB"/>
    <w:rsid w:val="00D25D97"/>
    <w:rsid w:val="00D2728E"/>
    <w:rsid w:val="00D27430"/>
    <w:rsid w:val="00D3036B"/>
    <w:rsid w:val="00D31635"/>
    <w:rsid w:val="00D32F65"/>
    <w:rsid w:val="00D33024"/>
    <w:rsid w:val="00D35108"/>
    <w:rsid w:val="00D353C9"/>
    <w:rsid w:val="00D364C9"/>
    <w:rsid w:val="00D364F7"/>
    <w:rsid w:val="00D36F75"/>
    <w:rsid w:val="00D37E38"/>
    <w:rsid w:val="00D41D13"/>
    <w:rsid w:val="00D42DCD"/>
    <w:rsid w:val="00D44335"/>
    <w:rsid w:val="00D443C1"/>
    <w:rsid w:val="00D44606"/>
    <w:rsid w:val="00D44BDA"/>
    <w:rsid w:val="00D452E5"/>
    <w:rsid w:val="00D46C94"/>
    <w:rsid w:val="00D5099D"/>
    <w:rsid w:val="00D51C75"/>
    <w:rsid w:val="00D51F88"/>
    <w:rsid w:val="00D527E3"/>
    <w:rsid w:val="00D52DDC"/>
    <w:rsid w:val="00D52FC8"/>
    <w:rsid w:val="00D54B9D"/>
    <w:rsid w:val="00D55A02"/>
    <w:rsid w:val="00D56094"/>
    <w:rsid w:val="00D5712C"/>
    <w:rsid w:val="00D57ACF"/>
    <w:rsid w:val="00D63479"/>
    <w:rsid w:val="00D6502A"/>
    <w:rsid w:val="00D65B6D"/>
    <w:rsid w:val="00D70FF9"/>
    <w:rsid w:val="00D7227D"/>
    <w:rsid w:val="00D722FA"/>
    <w:rsid w:val="00D744A5"/>
    <w:rsid w:val="00D77754"/>
    <w:rsid w:val="00D77A15"/>
    <w:rsid w:val="00D82F7F"/>
    <w:rsid w:val="00D86D9B"/>
    <w:rsid w:val="00D870C3"/>
    <w:rsid w:val="00D87B68"/>
    <w:rsid w:val="00D9022E"/>
    <w:rsid w:val="00D90A7C"/>
    <w:rsid w:val="00D91A67"/>
    <w:rsid w:val="00D925BD"/>
    <w:rsid w:val="00D93C37"/>
    <w:rsid w:val="00D93EEB"/>
    <w:rsid w:val="00D94A47"/>
    <w:rsid w:val="00D95654"/>
    <w:rsid w:val="00D95D37"/>
    <w:rsid w:val="00D95F29"/>
    <w:rsid w:val="00DA1338"/>
    <w:rsid w:val="00DA14B6"/>
    <w:rsid w:val="00DA1A86"/>
    <w:rsid w:val="00DA1AA7"/>
    <w:rsid w:val="00DA1BD9"/>
    <w:rsid w:val="00DA2FB0"/>
    <w:rsid w:val="00DA6BC2"/>
    <w:rsid w:val="00DA6BE9"/>
    <w:rsid w:val="00DB1F4E"/>
    <w:rsid w:val="00DB2F66"/>
    <w:rsid w:val="00DB34A7"/>
    <w:rsid w:val="00DB3F07"/>
    <w:rsid w:val="00DB47D7"/>
    <w:rsid w:val="00DB4EFB"/>
    <w:rsid w:val="00DB5278"/>
    <w:rsid w:val="00DB73E1"/>
    <w:rsid w:val="00DC0C67"/>
    <w:rsid w:val="00DC0F20"/>
    <w:rsid w:val="00DC4E68"/>
    <w:rsid w:val="00DC6A99"/>
    <w:rsid w:val="00DD0267"/>
    <w:rsid w:val="00DD2607"/>
    <w:rsid w:val="00DD43FF"/>
    <w:rsid w:val="00DD4FA1"/>
    <w:rsid w:val="00DE0624"/>
    <w:rsid w:val="00DE08C6"/>
    <w:rsid w:val="00DE11D5"/>
    <w:rsid w:val="00DE2F7E"/>
    <w:rsid w:val="00DE45BF"/>
    <w:rsid w:val="00DE4AD4"/>
    <w:rsid w:val="00DE5462"/>
    <w:rsid w:val="00DE563C"/>
    <w:rsid w:val="00DE6360"/>
    <w:rsid w:val="00DE7228"/>
    <w:rsid w:val="00DE7FF0"/>
    <w:rsid w:val="00DF0164"/>
    <w:rsid w:val="00DF0B52"/>
    <w:rsid w:val="00DF0F9A"/>
    <w:rsid w:val="00DF1256"/>
    <w:rsid w:val="00DF1EC7"/>
    <w:rsid w:val="00DF2EFD"/>
    <w:rsid w:val="00DF4BBC"/>
    <w:rsid w:val="00DF4F8F"/>
    <w:rsid w:val="00DF55B5"/>
    <w:rsid w:val="00DF69E4"/>
    <w:rsid w:val="00DF6BF5"/>
    <w:rsid w:val="00DF7E8C"/>
    <w:rsid w:val="00E001D2"/>
    <w:rsid w:val="00E009CF"/>
    <w:rsid w:val="00E023D2"/>
    <w:rsid w:val="00E03018"/>
    <w:rsid w:val="00E03758"/>
    <w:rsid w:val="00E03989"/>
    <w:rsid w:val="00E0486A"/>
    <w:rsid w:val="00E04AA0"/>
    <w:rsid w:val="00E0512C"/>
    <w:rsid w:val="00E05A80"/>
    <w:rsid w:val="00E077C4"/>
    <w:rsid w:val="00E119D4"/>
    <w:rsid w:val="00E11BF5"/>
    <w:rsid w:val="00E11DC2"/>
    <w:rsid w:val="00E12A7B"/>
    <w:rsid w:val="00E12ECB"/>
    <w:rsid w:val="00E13087"/>
    <w:rsid w:val="00E131EC"/>
    <w:rsid w:val="00E15A2E"/>
    <w:rsid w:val="00E15A97"/>
    <w:rsid w:val="00E163B9"/>
    <w:rsid w:val="00E16717"/>
    <w:rsid w:val="00E20684"/>
    <w:rsid w:val="00E20909"/>
    <w:rsid w:val="00E20CCF"/>
    <w:rsid w:val="00E20FB6"/>
    <w:rsid w:val="00E21AFE"/>
    <w:rsid w:val="00E22589"/>
    <w:rsid w:val="00E23133"/>
    <w:rsid w:val="00E23700"/>
    <w:rsid w:val="00E258D5"/>
    <w:rsid w:val="00E27485"/>
    <w:rsid w:val="00E30572"/>
    <w:rsid w:val="00E30836"/>
    <w:rsid w:val="00E3245F"/>
    <w:rsid w:val="00E3292E"/>
    <w:rsid w:val="00E329B4"/>
    <w:rsid w:val="00E32A75"/>
    <w:rsid w:val="00E3364F"/>
    <w:rsid w:val="00E33D7C"/>
    <w:rsid w:val="00E3645D"/>
    <w:rsid w:val="00E36BB4"/>
    <w:rsid w:val="00E37598"/>
    <w:rsid w:val="00E41613"/>
    <w:rsid w:val="00E43317"/>
    <w:rsid w:val="00E43EBC"/>
    <w:rsid w:val="00E45AFF"/>
    <w:rsid w:val="00E45DC9"/>
    <w:rsid w:val="00E46A18"/>
    <w:rsid w:val="00E46E3E"/>
    <w:rsid w:val="00E47A9B"/>
    <w:rsid w:val="00E47F43"/>
    <w:rsid w:val="00E50D48"/>
    <w:rsid w:val="00E5169C"/>
    <w:rsid w:val="00E51A53"/>
    <w:rsid w:val="00E52F7B"/>
    <w:rsid w:val="00E53BC2"/>
    <w:rsid w:val="00E541BB"/>
    <w:rsid w:val="00E557BF"/>
    <w:rsid w:val="00E561E1"/>
    <w:rsid w:val="00E56F0E"/>
    <w:rsid w:val="00E57696"/>
    <w:rsid w:val="00E61E6A"/>
    <w:rsid w:val="00E61FD1"/>
    <w:rsid w:val="00E6258D"/>
    <w:rsid w:val="00E635C9"/>
    <w:rsid w:val="00E6455F"/>
    <w:rsid w:val="00E6511A"/>
    <w:rsid w:val="00E67921"/>
    <w:rsid w:val="00E679AC"/>
    <w:rsid w:val="00E71CB0"/>
    <w:rsid w:val="00E7384B"/>
    <w:rsid w:val="00E73B9D"/>
    <w:rsid w:val="00E73DEC"/>
    <w:rsid w:val="00E749C8"/>
    <w:rsid w:val="00E775B2"/>
    <w:rsid w:val="00E80D78"/>
    <w:rsid w:val="00E8151D"/>
    <w:rsid w:val="00E82AC6"/>
    <w:rsid w:val="00E8336F"/>
    <w:rsid w:val="00E8540F"/>
    <w:rsid w:val="00E86D06"/>
    <w:rsid w:val="00E917DF"/>
    <w:rsid w:val="00E928B9"/>
    <w:rsid w:val="00E93138"/>
    <w:rsid w:val="00E93D61"/>
    <w:rsid w:val="00E93DC4"/>
    <w:rsid w:val="00E95EDA"/>
    <w:rsid w:val="00E96245"/>
    <w:rsid w:val="00E97290"/>
    <w:rsid w:val="00E977AF"/>
    <w:rsid w:val="00E97899"/>
    <w:rsid w:val="00E97B7A"/>
    <w:rsid w:val="00EA07CB"/>
    <w:rsid w:val="00EA0E4C"/>
    <w:rsid w:val="00EA1356"/>
    <w:rsid w:val="00EA1771"/>
    <w:rsid w:val="00EA2108"/>
    <w:rsid w:val="00EA263E"/>
    <w:rsid w:val="00EA2CC0"/>
    <w:rsid w:val="00EA3F34"/>
    <w:rsid w:val="00EA3FA8"/>
    <w:rsid w:val="00EA4BF4"/>
    <w:rsid w:val="00EA609C"/>
    <w:rsid w:val="00EB0FAB"/>
    <w:rsid w:val="00EB1136"/>
    <w:rsid w:val="00EB277F"/>
    <w:rsid w:val="00EB28C5"/>
    <w:rsid w:val="00EB40F0"/>
    <w:rsid w:val="00EB53A6"/>
    <w:rsid w:val="00EB6818"/>
    <w:rsid w:val="00EB6E22"/>
    <w:rsid w:val="00EC012F"/>
    <w:rsid w:val="00EC049F"/>
    <w:rsid w:val="00EC13E8"/>
    <w:rsid w:val="00EC288C"/>
    <w:rsid w:val="00EC3F3F"/>
    <w:rsid w:val="00EC42CF"/>
    <w:rsid w:val="00EC7B4B"/>
    <w:rsid w:val="00ED06F5"/>
    <w:rsid w:val="00ED1699"/>
    <w:rsid w:val="00ED1B38"/>
    <w:rsid w:val="00ED2153"/>
    <w:rsid w:val="00ED27B0"/>
    <w:rsid w:val="00ED2BBF"/>
    <w:rsid w:val="00ED4A27"/>
    <w:rsid w:val="00ED5BF1"/>
    <w:rsid w:val="00ED629A"/>
    <w:rsid w:val="00ED6CFD"/>
    <w:rsid w:val="00ED7723"/>
    <w:rsid w:val="00EE083E"/>
    <w:rsid w:val="00EE0BD4"/>
    <w:rsid w:val="00EE11F9"/>
    <w:rsid w:val="00EE1BD3"/>
    <w:rsid w:val="00EE2C78"/>
    <w:rsid w:val="00EE3E2E"/>
    <w:rsid w:val="00EE4F34"/>
    <w:rsid w:val="00EE51A4"/>
    <w:rsid w:val="00EE5475"/>
    <w:rsid w:val="00EE556C"/>
    <w:rsid w:val="00EE5997"/>
    <w:rsid w:val="00EE5E76"/>
    <w:rsid w:val="00EF2598"/>
    <w:rsid w:val="00EF529F"/>
    <w:rsid w:val="00EF6B86"/>
    <w:rsid w:val="00EF72F8"/>
    <w:rsid w:val="00F00546"/>
    <w:rsid w:val="00F022CD"/>
    <w:rsid w:val="00F025F6"/>
    <w:rsid w:val="00F04CC4"/>
    <w:rsid w:val="00F0629E"/>
    <w:rsid w:val="00F0639C"/>
    <w:rsid w:val="00F07F0B"/>
    <w:rsid w:val="00F105F8"/>
    <w:rsid w:val="00F110EA"/>
    <w:rsid w:val="00F1151B"/>
    <w:rsid w:val="00F11590"/>
    <w:rsid w:val="00F12B57"/>
    <w:rsid w:val="00F1328A"/>
    <w:rsid w:val="00F147CB"/>
    <w:rsid w:val="00F148CF"/>
    <w:rsid w:val="00F1492B"/>
    <w:rsid w:val="00F16CDB"/>
    <w:rsid w:val="00F20728"/>
    <w:rsid w:val="00F2120B"/>
    <w:rsid w:val="00F21528"/>
    <w:rsid w:val="00F21640"/>
    <w:rsid w:val="00F21DEC"/>
    <w:rsid w:val="00F26553"/>
    <w:rsid w:val="00F26E5F"/>
    <w:rsid w:val="00F30D13"/>
    <w:rsid w:val="00F30FBB"/>
    <w:rsid w:val="00F31B80"/>
    <w:rsid w:val="00F31BEC"/>
    <w:rsid w:val="00F321C2"/>
    <w:rsid w:val="00F3234E"/>
    <w:rsid w:val="00F341F9"/>
    <w:rsid w:val="00F34F58"/>
    <w:rsid w:val="00F35328"/>
    <w:rsid w:val="00F359DA"/>
    <w:rsid w:val="00F368AE"/>
    <w:rsid w:val="00F40493"/>
    <w:rsid w:val="00F4214B"/>
    <w:rsid w:val="00F42204"/>
    <w:rsid w:val="00F428B1"/>
    <w:rsid w:val="00F4338B"/>
    <w:rsid w:val="00F45162"/>
    <w:rsid w:val="00F459C2"/>
    <w:rsid w:val="00F46699"/>
    <w:rsid w:val="00F50056"/>
    <w:rsid w:val="00F501FD"/>
    <w:rsid w:val="00F539CF"/>
    <w:rsid w:val="00F55609"/>
    <w:rsid w:val="00F61DD3"/>
    <w:rsid w:val="00F61DDD"/>
    <w:rsid w:val="00F6425D"/>
    <w:rsid w:val="00F67A85"/>
    <w:rsid w:val="00F70684"/>
    <w:rsid w:val="00F71C13"/>
    <w:rsid w:val="00F730CD"/>
    <w:rsid w:val="00F739B9"/>
    <w:rsid w:val="00F767EE"/>
    <w:rsid w:val="00F7737A"/>
    <w:rsid w:val="00F774C9"/>
    <w:rsid w:val="00F77D5E"/>
    <w:rsid w:val="00F81994"/>
    <w:rsid w:val="00F8337E"/>
    <w:rsid w:val="00F83AD4"/>
    <w:rsid w:val="00F845D4"/>
    <w:rsid w:val="00F84D60"/>
    <w:rsid w:val="00F86564"/>
    <w:rsid w:val="00F900E8"/>
    <w:rsid w:val="00F91172"/>
    <w:rsid w:val="00F91DCD"/>
    <w:rsid w:val="00F920FB"/>
    <w:rsid w:val="00F938C0"/>
    <w:rsid w:val="00F95B0E"/>
    <w:rsid w:val="00F95E74"/>
    <w:rsid w:val="00F964A9"/>
    <w:rsid w:val="00F96825"/>
    <w:rsid w:val="00F96DEB"/>
    <w:rsid w:val="00FA072F"/>
    <w:rsid w:val="00FA1EBE"/>
    <w:rsid w:val="00FA1FAE"/>
    <w:rsid w:val="00FA220F"/>
    <w:rsid w:val="00FA2ACD"/>
    <w:rsid w:val="00FA2E4C"/>
    <w:rsid w:val="00FA402F"/>
    <w:rsid w:val="00FA4526"/>
    <w:rsid w:val="00FB08C4"/>
    <w:rsid w:val="00FB0B9C"/>
    <w:rsid w:val="00FB389F"/>
    <w:rsid w:val="00FB3E0F"/>
    <w:rsid w:val="00FB3F81"/>
    <w:rsid w:val="00FB4007"/>
    <w:rsid w:val="00FB42FF"/>
    <w:rsid w:val="00FB4B63"/>
    <w:rsid w:val="00FB521C"/>
    <w:rsid w:val="00FB5DE4"/>
    <w:rsid w:val="00FB61DC"/>
    <w:rsid w:val="00FB6615"/>
    <w:rsid w:val="00FC1FEB"/>
    <w:rsid w:val="00FC4009"/>
    <w:rsid w:val="00FC605A"/>
    <w:rsid w:val="00FC63DA"/>
    <w:rsid w:val="00FC651F"/>
    <w:rsid w:val="00FC6DAE"/>
    <w:rsid w:val="00FC70F9"/>
    <w:rsid w:val="00FD2EB1"/>
    <w:rsid w:val="00FD2EBB"/>
    <w:rsid w:val="00FD3C52"/>
    <w:rsid w:val="00FD40A9"/>
    <w:rsid w:val="00FD681C"/>
    <w:rsid w:val="00FD6B53"/>
    <w:rsid w:val="00FE00CC"/>
    <w:rsid w:val="00FE0F6A"/>
    <w:rsid w:val="00FE259E"/>
    <w:rsid w:val="00FE2E80"/>
    <w:rsid w:val="00FE39B2"/>
    <w:rsid w:val="00FE7507"/>
    <w:rsid w:val="00FF02B5"/>
    <w:rsid w:val="00FF135A"/>
    <w:rsid w:val="00FF1711"/>
    <w:rsid w:val="00FF1732"/>
    <w:rsid w:val="00FF33A1"/>
    <w:rsid w:val="00FF384D"/>
    <w:rsid w:val="00FF39D7"/>
    <w:rsid w:val="00FF439F"/>
    <w:rsid w:val="00FF58CC"/>
    <w:rsid w:val="00FF7D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c00000">
      <v:fill color="white" on="f"/>
      <v:stroke dashstyle="dash" color="#c00000" weight="1.5pt"/>
    </o:shapedefaults>
    <o:shapelayout v:ext="edit">
      <o:idmap v:ext="edit" data="1"/>
    </o:shapelayout>
  </w:shapeDefaults>
  <w:decimalSymbol w:val="."/>
  <w:listSeparator w:val=","/>
  <w14:docId w14:val="4250D521"/>
  <w15:docId w15:val="{9EF791D6-2D0A-4A0D-8D99-80C9FB398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a">
    <w:name w:val="Normal"/>
    <w:qFormat/>
    <w:rsid w:val="00CD07FF"/>
    <w:pPr>
      <w:adjustRightInd w:val="0"/>
      <w:spacing w:line="280" w:lineRule="atLeast"/>
      <w:jc w:val="both"/>
      <w:textAlignment w:val="baseline"/>
    </w:pPr>
    <w:rPr>
      <w:rFonts w:eastAsia="맑은 고딕"/>
      <w:sz w:val="22"/>
    </w:rPr>
  </w:style>
  <w:style w:type="paragraph" w:styleId="1">
    <w:name w:val="heading 1"/>
    <w:aliases w:val="l1,level 1 heading,H1,level1,level1 + (영어) Times New Roman,(한글) 굴림,왼쪽:  0 cm,첫 줄:  0 cm,줄 간격: ... ...,Attribute Heading 1,가.,Level 1,LEVEL1,_Kapitelüberschrift,제목 1 Char Char Char,1.,I,장,대제목,ibk-제목 1,BJ-제목 1,Annex,I1,Annex1,I2,Annex2,I11,Annex11,I3"/>
    <w:basedOn w:val="aa"/>
    <w:next w:val="-2"/>
    <w:link w:val="1Char"/>
    <w:qFormat/>
    <w:rsid w:val="007A0294"/>
    <w:pPr>
      <w:keepNext/>
      <w:widowControl w:val="0"/>
      <w:numPr>
        <w:numId w:val="1"/>
      </w:numPr>
      <w:wordWrap w:val="0"/>
      <w:spacing w:before="240" w:after="240" w:line="240" w:lineRule="atLeast"/>
      <w:outlineLvl w:val="0"/>
    </w:pPr>
    <w:rPr>
      <w:rFonts w:ascii="휴먼옛체" w:hAnsi="Arial"/>
      <w:b/>
      <w:kern w:val="28"/>
      <w:sz w:val="28"/>
      <w:szCs w:val="24"/>
    </w:rPr>
  </w:style>
  <w:style w:type="paragraph" w:styleId="2">
    <w:name w:val="heading 2"/>
    <w:aliases w:val="2,Level 2,H2,제목 2 Char,제목 2 Char1 Char,제목 2 Char Char Char,제목 2 Char1 Char Char,Attribute Heading 2,1).,LEVEL 2,l2,l 2,two,heading2,_Überschrift,DR SOP 2,중제목,ibk,Bj-제목 2,Main header,Reset numbering,g2,h2 main heading,H21,1,11,12,H22,H211,1).1,111"/>
    <w:basedOn w:val="aa"/>
    <w:next w:val="-2"/>
    <w:qFormat/>
    <w:rsid w:val="0040473A"/>
    <w:pPr>
      <w:keepNext/>
      <w:widowControl w:val="0"/>
      <w:numPr>
        <w:ilvl w:val="1"/>
        <w:numId w:val="1"/>
      </w:numPr>
      <w:wordWrap w:val="0"/>
      <w:spacing w:before="240" w:after="240" w:line="240" w:lineRule="atLeast"/>
      <w:ind w:right="170"/>
      <w:outlineLvl w:val="1"/>
    </w:pPr>
    <w:rPr>
      <w:rFonts w:ascii="휴먼옛체" w:hAnsi="Arial"/>
      <w:b/>
      <w:sz w:val="24"/>
    </w:rPr>
  </w:style>
  <w:style w:type="paragraph" w:styleId="3">
    <w:name w:val="heading 3"/>
    <w:aliases w:val="H3,Table Attribute Heading,3,제목 3 Char1,제목 3 Char Char,제목 3 Char1 Char,h3,level 3,l3,l 3,Char Char,Char,가,1),소제목,ibk-제목3,BJ-제목3,BJ-제목 3,Level 1 - 1,g3,h3 sub heading,1.1.1. 제목 3,Table Attribute Heading1,가)1,Table Attribute Heading2,가)2,가)3,가)4,가)5"/>
    <w:basedOn w:val="aa"/>
    <w:next w:val="-2"/>
    <w:link w:val="3Char"/>
    <w:qFormat/>
    <w:rsid w:val="00ED629A"/>
    <w:pPr>
      <w:keepNext/>
      <w:widowControl w:val="0"/>
      <w:numPr>
        <w:ilvl w:val="2"/>
        <w:numId w:val="1"/>
      </w:numPr>
      <w:spacing w:before="240" w:after="240" w:line="240" w:lineRule="atLeast"/>
      <w:ind w:left="426"/>
      <w:outlineLvl w:val="2"/>
    </w:pPr>
    <w:rPr>
      <w:rFonts w:ascii="굴림체" w:hAnsi="Arial"/>
      <w:b/>
      <w:sz w:val="24"/>
    </w:rPr>
  </w:style>
  <w:style w:type="paragraph" w:styleId="4">
    <w:name w:val="heading 4"/>
    <w:aliases w:val="4,H4,l4,l 4,h4,level4,소소제목,Level 2 - a,g4,h4 sub sub heading,Propos,h41,h42,h43,Propos1,h44,h45,Propos2,h411,h421,h431,Propos11,h441,h46,Propos3,h412,h422,h432,Propos12,h442,h47,h48,Propos4,h413,h423,h433,Propos13,h443,h451,Propos21,h4111,h4211"/>
    <w:basedOn w:val="aa"/>
    <w:next w:val="-2"/>
    <w:link w:val="4Char"/>
    <w:qFormat/>
    <w:rsid w:val="00562456"/>
    <w:pPr>
      <w:keepNext/>
      <w:widowControl w:val="0"/>
      <w:numPr>
        <w:ilvl w:val="3"/>
        <w:numId w:val="1"/>
      </w:numPr>
      <w:wordWrap w:val="0"/>
      <w:spacing w:before="240" w:after="240" w:line="240" w:lineRule="atLeast"/>
      <w:outlineLvl w:val="3"/>
    </w:pPr>
    <w:rPr>
      <w:rFonts w:ascii="굴림체"/>
      <w:b/>
      <w:sz w:val="24"/>
    </w:rPr>
  </w:style>
  <w:style w:type="paragraph" w:styleId="5">
    <w:name w:val="heading 5"/>
    <w:aliases w:val="L5,가),제목5,h5,H5,(소제목)"/>
    <w:basedOn w:val="aa"/>
    <w:link w:val="5Char"/>
    <w:qFormat/>
    <w:rsid w:val="002B21F2"/>
    <w:pPr>
      <w:keepNext/>
      <w:widowControl w:val="0"/>
      <w:numPr>
        <w:ilvl w:val="4"/>
        <w:numId w:val="1"/>
      </w:numPr>
      <w:wordWrap w:val="0"/>
      <w:spacing w:before="240" w:after="240" w:line="240" w:lineRule="atLeast"/>
      <w:outlineLvl w:val="4"/>
    </w:pPr>
    <w:rPr>
      <w:rFonts w:ascii="굴림체" w:eastAsia="굴림체" w:hAnsi="Arial"/>
      <w:b/>
      <w:sz w:val="24"/>
    </w:rPr>
  </w:style>
  <w:style w:type="paragraph" w:styleId="6">
    <w:name w:val="heading 6"/>
    <w:basedOn w:val="aa"/>
    <w:next w:val="-2"/>
    <w:qFormat/>
    <w:rsid w:val="009C53B3"/>
    <w:pPr>
      <w:keepNext/>
      <w:widowControl w:val="0"/>
      <w:numPr>
        <w:ilvl w:val="5"/>
        <w:numId w:val="1"/>
      </w:numPr>
      <w:wordWrap w:val="0"/>
      <w:outlineLvl w:val="5"/>
    </w:pPr>
    <w:rPr>
      <w:sz w:val="20"/>
    </w:rPr>
  </w:style>
  <w:style w:type="paragraph" w:styleId="7">
    <w:name w:val="heading 7"/>
    <w:basedOn w:val="aa"/>
    <w:qFormat/>
    <w:rsid w:val="002B21F2"/>
    <w:pPr>
      <w:keepNext/>
      <w:widowControl w:val="0"/>
      <w:numPr>
        <w:ilvl w:val="6"/>
        <w:numId w:val="1"/>
      </w:numPr>
      <w:wordWrap w:val="0"/>
      <w:outlineLvl w:val="6"/>
    </w:pPr>
    <w:rPr>
      <w:rFonts w:ascii="굴림체"/>
    </w:rPr>
  </w:style>
  <w:style w:type="paragraph" w:styleId="8">
    <w:name w:val="heading 8"/>
    <w:basedOn w:val="aa"/>
    <w:link w:val="8Char"/>
    <w:qFormat/>
    <w:rsid w:val="002B21F2"/>
    <w:pPr>
      <w:keepNext/>
      <w:widowControl w:val="0"/>
      <w:numPr>
        <w:ilvl w:val="7"/>
        <w:numId w:val="1"/>
      </w:numPr>
      <w:wordWrap w:val="0"/>
      <w:outlineLvl w:val="7"/>
    </w:pPr>
    <w:rPr>
      <w:rFonts w:ascii="굴림체"/>
      <w:sz w:val="20"/>
    </w:rPr>
  </w:style>
  <w:style w:type="paragraph" w:styleId="9">
    <w:name w:val="heading 9"/>
    <w:basedOn w:val="aa"/>
    <w:link w:val="9Char"/>
    <w:qFormat/>
    <w:rsid w:val="002B21F2"/>
    <w:pPr>
      <w:keepNext/>
      <w:widowControl w:val="0"/>
      <w:numPr>
        <w:ilvl w:val="8"/>
        <w:numId w:val="1"/>
      </w:numPr>
      <w:wordWrap w:val="0"/>
      <w:outlineLvl w:val="8"/>
    </w:pPr>
    <w:rPr>
      <w:rFonts w:ascii="굴림체"/>
      <w:sz w:val="20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customStyle="1" w:styleId="-2">
    <w:name w:val="본문-텍스트"/>
    <w:basedOn w:val="aa"/>
    <w:rsid w:val="0040466C"/>
    <w:pPr>
      <w:ind w:leftChars="200" w:left="440"/>
    </w:pPr>
    <w:rPr>
      <w:rFonts w:ascii="맑은 고딕" w:hAnsi="맑은 고딕"/>
    </w:rPr>
  </w:style>
  <w:style w:type="character" w:styleId="ae">
    <w:name w:val="Hyperlink"/>
    <w:uiPriority w:val="99"/>
    <w:rsid w:val="0040473A"/>
    <w:rPr>
      <w:rFonts w:eastAsia="맑은 고딕"/>
      <w:color w:val="0000FF"/>
      <w:sz w:val="24"/>
      <w:u w:val="single"/>
    </w:rPr>
  </w:style>
  <w:style w:type="character" w:styleId="af">
    <w:name w:val="page number"/>
    <w:basedOn w:val="ab"/>
    <w:rsid w:val="002B21F2"/>
  </w:style>
  <w:style w:type="paragraph" w:styleId="13">
    <w:name w:val="toc 1"/>
    <w:basedOn w:val="aa"/>
    <w:next w:val="aa"/>
    <w:uiPriority w:val="39"/>
    <w:qFormat/>
    <w:rsid w:val="00222710"/>
    <w:pPr>
      <w:tabs>
        <w:tab w:val="right" w:leader="dot" w:pos="9240"/>
      </w:tabs>
      <w:spacing w:before="120"/>
      <w:ind w:leftChars="50" w:left="50"/>
      <w:jc w:val="left"/>
    </w:pPr>
    <w:rPr>
      <w:rFonts w:ascii="맑은 고딕" w:hAnsi="맑은 고딕"/>
      <w:b/>
      <w:caps/>
      <w:sz w:val="24"/>
    </w:rPr>
  </w:style>
  <w:style w:type="paragraph" w:styleId="22">
    <w:name w:val="toc 2"/>
    <w:basedOn w:val="aa"/>
    <w:next w:val="aa"/>
    <w:uiPriority w:val="39"/>
    <w:qFormat/>
    <w:rsid w:val="00110222"/>
    <w:pPr>
      <w:tabs>
        <w:tab w:val="right" w:leader="dot" w:pos="9240"/>
      </w:tabs>
      <w:ind w:left="284"/>
      <w:jc w:val="left"/>
    </w:pPr>
    <w:rPr>
      <w:rFonts w:ascii="맑은 고딕" w:hAnsi="맑은 고딕"/>
      <w:b/>
    </w:rPr>
  </w:style>
  <w:style w:type="paragraph" w:styleId="31">
    <w:name w:val="toc 3"/>
    <w:basedOn w:val="aa"/>
    <w:next w:val="aa"/>
    <w:autoRedefine/>
    <w:uiPriority w:val="39"/>
    <w:qFormat/>
    <w:rsid w:val="00110222"/>
    <w:pPr>
      <w:tabs>
        <w:tab w:val="right" w:leader="dot" w:pos="9240"/>
      </w:tabs>
      <w:ind w:left="680"/>
      <w:jc w:val="left"/>
    </w:pPr>
    <w:rPr>
      <w:rFonts w:ascii="맑은 고딕" w:hAnsi="맑은 고딕"/>
      <w:sz w:val="20"/>
    </w:rPr>
  </w:style>
  <w:style w:type="paragraph" w:customStyle="1" w:styleId="af0">
    <w:name w:val="표머리"/>
    <w:basedOn w:val="aa"/>
    <w:rsid w:val="002B21F2"/>
    <w:pPr>
      <w:jc w:val="center"/>
      <w:textAlignment w:val="center"/>
    </w:pPr>
    <w:rPr>
      <w:rFonts w:ascii="굴림체" w:eastAsia="굴림체"/>
      <w:b/>
    </w:rPr>
  </w:style>
  <w:style w:type="paragraph" w:styleId="40">
    <w:name w:val="toc 4"/>
    <w:basedOn w:val="aa"/>
    <w:next w:val="aa"/>
    <w:autoRedefine/>
    <w:uiPriority w:val="39"/>
    <w:rsid w:val="002B21F2"/>
    <w:pPr>
      <w:tabs>
        <w:tab w:val="right" w:leader="dot" w:pos="9240"/>
      </w:tabs>
      <w:adjustRightInd/>
      <w:ind w:left="204" w:firstLineChars="200" w:firstLine="440"/>
    </w:pPr>
  </w:style>
  <w:style w:type="paragraph" w:styleId="af1">
    <w:name w:val="table of figures"/>
    <w:basedOn w:val="aa"/>
    <w:uiPriority w:val="99"/>
    <w:rsid w:val="002B21F2"/>
    <w:pPr>
      <w:tabs>
        <w:tab w:val="right" w:leader="dot" w:pos="9240"/>
      </w:tabs>
      <w:ind w:left="850" w:hanging="850"/>
    </w:pPr>
  </w:style>
  <w:style w:type="paragraph" w:styleId="af2">
    <w:name w:val="caption"/>
    <w:basedOn w:val="aa"/>
    <w:next w:val="aa"/>
    <w:qFormat/>
    <w:rsid w:val="007D29DE"/>
    <w:pPr>
      <w:widowControl w:val="0"/>
      <w:wordWrap w:val="0"/>
      <w:spacing w:after="240"/>
      <w:jc w:val="center"/>
    </w:pPr>
    <w:rPr>
      <w:rFonts w:ascii="맑은 고딕" w:hAnsi="맑은 고딕"/>
    </w:rPr>
  </w:style>
  <w:style w:type="paragraph" w:customStyle="1" w:styleId="23">
    <w:name w:val="부록2"/>
    <w:basedOn w:val="aa"/>
    <w:rsid w:val="002B21F2"/>
    <w:pPr>
      <w:spacing w:before="240" w:after="240"/>
      <w:outlineLvl w:val="1"/>
    </w:pPr>
    <w:rPr>
      <w:b/>
      <w:sz w:val="24"/>
    </w:rPr>
  </w:style>
  <w:style w:type="paragraph" w:customStyle="1" w:styleId="32">
    <w:name w:val="부록3"/>
    <w:basedOn w:val="aa"/>
    <w:rsid w:val="002B21F2"/>
    <w:pPr>
      <w:spacing w:before="240" w:after="240"/>
      <w:outlineLvl w:val="2"/>
    </w:pPr>
    <w:rPr>
      <w:b/>
      <w:sz w:val="24"/>
    </w:rPr>
  </w:style>
  <w:style w:type="paragraph" w:styleId="50">
    <w:name w:val="toc 5"/>
    <w:basedOn w:val="aa"/>
    <w:next w:val="aa"/>
    <w:autoRedefine/>
    <w:uiPriority w:val="39"/>
    <w:rsid w:val="002B21F2"/>
    <w:pPr>
      <w:ind w:leftChars="800" w:left="800"/>
    </w:pPr>
  </w:style>
  <w:style w:type="paragraph" w:styleId="60">
    <w:name w:val="toc 6"/>
    <w:basedOn w:val="aa"/>
    <w:next w:val="aa"/>
    <w:autoRedefine/>
    <w:uiPriority w:val="39"/>
    <w:rsid w:val="002B21F2"/>
    <w:pPr>
      <w:ind w:leftChars="1000" w:left="2125"/>
    </w:pPr>
  </w:style>
  <w:style w:type="paragraph" w:styleId="70">
    <w:name w:val="toc 7"/>
    <w:basedOn w:val="aa"/>
    <w:next w:val="aa"/>
    <w:autoRedefine/>
    <w:uiPriority w:val="39"/>
    <w:rsid w:val="002B21F2"/>
    <w:pPr>
      <w:ind w:leftChars="1200" w:left="2550"/>
    </w:pPr>
  </w:style>
  <w:style w:type="paragraph" w:styleId="80">
    <w:name w:val="toc 8"/>
    <w:basedOn w:val="aa"/>
    <w:next w:val="aa"/>
    <w:autoRedefine/>
    <w:uiPriority w:val="39"/>
    <w:rsid w:val="002B21F2"/>
    <w:pPr>
      <w:ind w:leftChars="1400" w:left="2975"/>
    </w:pPr>
  </w:style>
  <w:style w:type="paragraph" w:styleId="90">
    <w:name w:val="toc 9"/>
    <w:basedOn w:val="aa"/>
    <w:next w:val="aa"/>
    <w:autoRedefine/>
    <w:uiPriority w:val="39"/>
    <w:rsid w:val="002B21F2"/>
    <w:pPr>
      <w:ind w:leftChars="1600" w:left="3400"/>
    </w:pPr>
  </w:style>
  <w:style w:type="paragraph" w:styleId="af3">
    <w:name w:val="No Spacing"/>
    <w:link w:val="Char"/>
    <w:uiPriority w:val="1"/>
    <w:qFormat/>
    <w:rsid w:val="007A6663"/>
    <w:rPr>
      <w:rFonts w:ascii="맑은 고딕" w:eastAsia="맑은 고딕" w:hAnsi="맑은 고딕"/>
      <w:sz w:val="22"/>
      <w:szCs w:val="22"/>
    </w:rPr>
  </w:style>
  <w:style w:type="paragraph" w:styleId="af4">
    <w:name w:val="footnote text"/>
    <w:basedOn w:val="aa"/>
    <w:semiHidden/>
    <w:rsid w:val="002B21F2"/>
    <w:pPr>
      <w:snapToGrid w:val="0"/>
      <w:jc w:val="left"/>
    </w:pPr>
  </w:style>
  <w:style w:type="character" w:styleId="af5">
    <w:name w:val="footnote reference"/>
    <w:semiHidden/>
    <w:rsid w:val="002B21F2"/>
    <w:rPr>
      <w:vertAlign w:val="superscript"/>
    </w:rPr>
  </w:style>
  <w:style w:type="paragraph" w:styleId="af6">
    <w:name w:val="Document Map"/>
    <w:basedOn w:val="aa"/>
    <w:link w:val="Char0"/>
    <w:semiHidden/>
    <w:rsid w:val="002B21F2"/>
    <w:pPr>
      <w:shd w:val="clear" w:color="auto" w:fill="000080"/>
    </w:pPr>
    <w:rPr>
      <w:rFonts w:ascii="Arial" w:eastAsia="돋움" w:hAnsi="Arial"/>
    </w:rPr>
  </w:style>
  <w:style w:type="paragraph" w:styleId="af7">
    <w:name w:val="Body Text"/>
    <w:basedOn w:val="aa"/>
    <w:link w:val="Char1"/>
    <w:rsid w:val="002B21F2"/>
    <w:pPr>
      <w:spacing w:after="180"/>
    </w:pPr>
  </w:style>
  <w:style w:type="character" w:customStyle="1" w:styleId="Char">
    <w:name w:val="간격 없음 Char"/>
    <w:link w:val="af3"/>
    <w:uiPriority w:val="1"/>
    <w:rsid w:val="007A6663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14">
    <w:name w:val="부록1"/>
    <w:basedOn w:val="aa"/>
    <w:rsid w:val="002B21F2"/>
    <w:pPr>
      <w:adjustRightInd/>
      <w:spacing w:before="240" w:after="240"/>
      <w:jc w:val="left"/>
      <w:outlineLvl w:val="0"/>
    </w:pPr>
    <w:rPr>
      <w:b/>
      <w:sz w:val="24"/>
    </w:rPr>
  </w:style>
  <w:style w:type="paragraph" w:customStyle="1" w:styleId="--">
    <w:name w:val="목차-표-그림"/>
    <w:basedOn w:val="aa"/>
    <w:autoRedefine/>
    <w:rsid w:val="00110222"/>
    <w:pPr>
      <w:ind w:left="400"/>
      <w:jc w:val="center"/>
    </w:pPr>
    <w:rPr>
      <w:rFonts w:ascii="맑은 고딕" w:hAnsi="맑은 고딕"/>
      <w:b/>
      <w:bCs/>
      <w:sz w:val="36"/>
    </w:rPr>
  </w:style>
  <w:style w:type="paragraph" w:styleId="af8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,he..."/>
    <w:basedOn w:val="aa"/>
    <w:link w:val="Char2"/>
    <w:rsid w:val="002B21F2"/>
    <w:pPr>
      <w:tabs>
        <w:tab w:val="center" w:pos="4252"/>
        <w:tab w:val="right" w:pos="8504"/>
      </w:tabs>
      <w:snapToGrid w:val="0"/>
    </w:pPr>
  </w:style>
  <w:style w:type="paragraph" w:customStyle="1" w:styleId="af9">
    <w:name w:val="표내부"/>
    <w:basedOn w:val="aa"/>
    <w:rsid w:val="002B21F2"/>
    <w:pPr>
      <w:shd w:val="clear" w:color="auto" w:fill="FFFFFF"/>
      <w:overflowPunct w:val="0"/>
      <w:autoSpaceDE w:val="0"/>
      <w:autoSpaceDN w:val="0"/>
      <w:spacing w:line="360" w:lineRule="atLeast"/>
      <w:jc w:val="center"/>
    </w:pPr>
    <w:rPr>
      <w:rFonts w:ascii="굴림체" w:eastAsia="굴림체" w:hAnsi="굴림체"/>
      <w:sz w:val="20"/>
    </w:rPr>
  </w:style>
  <w:style w:type="paragraph" w:styleId="afa">
    <w:name w:val="footer"/>
    <w:basedOn w:val="aa"/>
    <w:link w:val="Char3"/>
    <w:rsid w:val="002B21F2"/>
    <w:pPr>
      <w:tabs>
        <w:tab w:val="center" w:pos="4252"/>
        <w:tab w:val="right" w:pos="8504"/>
      </w:tabs>
      <w:snapToGrid w:val="0"/>
    </w:pPr>
    <w:rPr>
      <w:sz w:val="18"/>
    </w:rPr>
  </w:style>
  <w:style w:type="paragraph" w:styleId="afb">
    <w:name w:val="Balloon Text"/>
    <w:basedOn w:val="aa"/>
    <w:link w:val="Char4"/>
    <w:semiHidden/>
    <w:unhideWhenUsed/>
    <w:rsid w:val="007A6663"/>
    <w:pPr>
      <w:spacing w:line="240" w:lineRule="auto"/>
    </w:pPr>
    <w:rPr>
      <w:rFonts w:ascii="맑은 고딕" w:hAnsi="맑은 고딕"/>
      <w:sz w:val="18"/>
      <w:szCs w:val="18"/>
    </w:rPr>
  </w:style>
  <w:style w:type="paragraph" w:styleId="afc">
    <w:name w:val="List Bullet"/>
    <w:basedOn w:val="aa"/>
    <w:autoRedefine/>
    <w:semiHidden/>
    <w:rsid w:val="002B21F2"/>
    <w:pPr>
      <w:widowControl w:val="0"/>
      <w:tabs>
        <w:tab w:val="num" w:pos="1304"/>
      </w:tabs>
      <w:wordWrap w:val="0"/>
      <w:adjustRightInd/>
      <w:spacing w:line="240" w:lineRule="auto"/>
      <w:ind w:left="1304" w:hanging="425"/>
      <w:textAlignment w:val="auto"/>
    </w:pPr>
    <w:rPr>
      <w:kern w:val="2"/>
    </w:rPr>
  </w:style>
  <w:style w:type="paragraph" w:customStyle="1" w:styleId="Char5">
    <w:name w:val="표내부 Char"/>
    <w:basedOn w:val="aa"/>
    <w:rsid w:val="002B21F2"/>
    <w:pPr>
      <w:spacing w:line="360" w:lineRule="atLeast"/>
      <w:jc w:val="left"/>
    </w:pPr>
  </w:style>
  <w:style w:type="paragraph" w:customStyle="1" w:styleId="afd">
    <w:name w:val="글머리"/>
    <w:basedOn w:val="afc"/>
    <w:rsid w:val="002B21F2"/>
    <w:pPr>
      <w:tabs>
        <w:tab w:val="clear" w:pos="1304"/>
      </w:tabs>
      <w:ind w:left="0" w:firstLine="0"/>
    </w:pPr>
    <w:rPr>
      <w:rFonts w:hAnsi="바탕체"/>
    </w:rPr>
  </w:style>
  <w:style w:type="paragraph" w:customStyle="1" w:styleId="afe">
    <w:name w:val="질문"/>
    <w:basedOn w:val="aa"/>
    <w:rsid w:val="002B21F2"/>
    <w:pPr>
      <w:keepNext/>
      <w:keepLines/>
      <w:widowControl w:val="0"/>
      <w:tabs>
        <w:tab w:val="num" w:pos="900"/>
      </w:tabs>
      <w:wordWrap w:val="0"/>
      <w:adjustRightInd/>
      <w:spacing w:line="240" w:lineRule="auto"/>
      <w:ind w:left="900" w:hanging="400"/>
      <w:textAlignment w:val="auto"/>
    </w:pPr>
    <w:rPr>
      <w:rFonts w:hAnsi="바탕체"/>
      <w:kern w:val="2"/>
      <w:sz w:val="20"/>
    </w:rPr>
  </w:style>
  <w:style w:type="paragraph" w:customStyle="1" w:styleId="-10">
    <w:name w:val="본문-1)"/>
    <w:aliases w:val="2),3)"/>
    <w:basedOn w:val="afd"/>
    <w:rsid w:val="002B21F2"/>
    <w:pPr>
      <w:numPr>
        <w:numId w:val="2"/>
      </w:numPr>
    </w:pPr>
    <w:rPr>
      <w:rFonts w:hAnsi="Times New Roman"/>
    </w:rPr>
  </w:style>
  <w:style w:type="character" w:customStyle="1" w:styleId="Char4">
    <w:name w:val="풍선 도움말 텍스트 Char"/>
    <w:link w:val="afb"/>
    <w:semiHidden/>
    <w:rsid w:val="007A6663"/>
    <w:rPr>
      <w:rFonts w:ascii="맑은 고딕" w:eastAsia="맑은 고딕" w:hAnsi="맑은 고딕" w:cs="Times New Roman"/>
      <w:sz w:val="18"/>
      <w:szCs w:val="18"/>
    </w:rPr>
  </w:style>
  <w:style w:type="paragraph" w:customStyle="1" w:styleId="-">
    <w:name w:val="본문-글머리표①"/>
    <w:basedOn w:val="aa"/>
    <w:rsid w:val="002B21F2"/>
    <w:pPr>
      <w:numPr>
        <w:numId w:val="4"/>
      </w:numPr>
    </w:pPr>
  </w:style>
  <w:style w:type="paragraph" w:customStyle="1" w:styleId="-1">
    <w:name w:val="본문-글머리표②"/>
    <w:basedOn w:val="-"/>
    <w:rsid w:val="002B21F2"/>
    <w:pPr>
      <w:numPr>
        <w:numId w:val="5"/>
      </w:numPr>
    </w:pPr>
  </w:style>
  <w:style w:type="paragraph" w:customStyle="1" w:styleId="-0">
    <w:name w:val="본문-글머리표③"/>
    <w:basedOn w:val="-1"/>
    <w:rsid w:val="00761520"/>
    <w:pPr>
      <w:numPr>
        <w:numId w:val="3"/>
      </w:numPr>
    </w:pPr>
    <w:rPr>
      <w:sz w:val="20"/>
    </w:rPr>
  </w:style>
  <w:style w:type="paragraph" w:customStyle="1" w:styleId="a2">
    <w:name w:val="들여쓴 글머리표①"/>
    <w:basedOn w:val="-10"/>
    <w:rsid w:val="002B21F2"/>
    <w:pPr>
      <w:numPr>
        <w:numId w:val="6"/>
      </w:numPr>
    </w:pPr>
  </w:style>
  <w:style w:type="paragraph" w:customStyle="1" w:styleId="a">
    <w:name w:val="들여쓴 글머리표②"/>
    <w:basedOn w:val="a2"/>
    <w:rsid w:val="002B21F2"/>
    <w:pPr>
      <w:numPr>
        <w:numId w:val="7"/>
      </w:numPr>
    </w:pPr>
  </w:style>
  <w:style w:type="paragraph" w:customStyle="1" w:styleId="a6">
    <w:name w:val="들여쓴 글머리표③"/>
    <w:basedOn w:val="a"/>
    <w:rsid w:val="002B21F2"/>
    <w:pPr>
      <w:numPr>
        <w:numId w:val="8"/>
      </w:numPr>
    </w:pPr>
    <w:rPr>
      <w:sz w:val="20"/>
    </w:rPr>
  </w:style>
  <w:style w:type="paragraph" w:customStyle="1" w:styleId="a7">
    <w:name w:val="표내부 글머리표①"/>
    <w:basedOn w:val="aa"/>
    <w:rsid w:val="002B21F2"/>
    <w:pPr>
      <w:numPr>
        <w:numId w:val="9"/>
      </w:numPr>
      <w:shd w:val="clear" w:color="auto" w:fill="FFFFFF"/>
      <w:overflowPunct w:val="0"/>
      <w:autoSpaceDE w:val="0"/>
      <w:autoSpaceDN w:val="0"/>
      <w:spacing w:line="360" w:lineRule="atLeast"/>
    </w:pPr>
    <w:rPr>
      <w:rFonts w:ascii="굴림체" w:hAnsi="굴림체"/>
    </w:rPr>
  </w:style>
  <w:style w:type="paragraph" w:customStyle="1" w:styleId="a3">
    <w:name w:val="표내부 글머리표②"/>
    <w:basedOn w:val="a7"/>
    <w:rsid w:val="002B21F2"/>
    <w:pPr>
      <w:numPr>
        <w:numId w:val="10"/>
      </w:numPr>
    </w:pPr>
    <w:rPr>
      <w:sz w:val="20"/>
    </w:rPr>
  </w:style>
  <w:style w:type="paragraph" w:customStyle="1" w:styleId="a5">
    <w:name w:val="표내부 글머리표③"/>
    <w:basedOn w:val="a3"/>
    <w:rsid w:val="002B21F2"/>
    <w:pPr>
      <w:numPr>
        <w:numId w:val="11"/>
      </w:numPr>
    </w:pPr>
  </w:style>
  <w:style w:type="table" w:styleId="aff">
    <w:name w:val="Table Grid"/>
    <w:basedOn w:val="ac"/>
    <w:rsid w:val="007A666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ext">
    <w:name w:val="Text"/>
    <w:basedOn w:val="aa"/>
    <w:rsid w:val="0087305C"/>
    <w:pPr>
      <w:keepLines/>
      <w:overflowPunct w:val="0"/>
      <w:autoSpaceDE w:val="0"/>
      <w:autoSpaceDN w:val="0"/>
      <w:spacing w:after="120" w:line="240" w:lineRule="auto"/>
      <w:ind w:left="1800" w:hanging="720"/>
      <w:jc w:val="left"/>
    </w:pPr>
    <w:rPr>
      <w:rFonts w:ascii="Arial" w:eastAsia="바탕체" w:hAnsi="Arial"/>
      <w:sz w:val="20"/>
    </w:rPr>
  </w:style>
  <w:style w:type="paragraph" w:customStyle="1" w:styleId="PE1">
    <w:name w:val="PE 제목1"/>
    <w:basedOn w:val="1"/>
    <w:next w:val="aa"/>
    <w:rsid w:val="004877F8"/>
    <w:pPr>
      <w:keepNext w:val="0"/>
      <w:keepLines/>
      <w:widowControl/>
      <w:numPr>
        <w:numId w:val="12"/>
      </w:numPr>
      <w:tabs>
        <w:tab w:val="clear" w:pos="800"/>
        <w:tab w:val="num" w:pos="425"/>
      </w:tabs>
      <w:wordWrap/>
      <w:overflowPunct w:val="0"/>
      <w:autoSpaceDE w:val="0"/>
      <w:autoSpaceDN w:val="0"/>
      <w:spacing w:line="360" w:lineRule="auto"/>
      <w:ind w:left="425" w:hanging="425"/>
      <w:jc w:val="left"/>
    </w:pPr>
    <w:rPr>
      <w:rFonts w:ascii="Arial" w:eastAsia="바탕체"/>
      <w:kern w:val="0"/>
      <w:sz w:val="40"/>
      <w:szCs w:val="20"/>
      <w:lang w:val="en-GB"/>
    </w:rPr>
  </w:style>
  <w:style w:type="paragraph" w:customStyle="1" w:styleId="1-PE">
    <w:name w:val="제목1-PE"/>
    <w:basedOn w:val="1"/>
    <w:next w:val="aa"/>
    <w:rsid w:val="004877F8"/>
    <w:pPr>
      <w:keepNext w:val="0"/>
      <w:keepLines/>
      <w:widowControl/>
      <w:numPr>
        <w:numId w:val="0"/>
      </w:numPr>
      <w:tabs>
        <w:tab w:val="num" w:pos="800"/>
      </w:tabs>
      <w:overflowPunct w:val="0"/>
      <w:autoSpaceDE w:val="0"/>
      <w:autoSpaceDN w:val="0"/>
      <w:spacing w:line="360" w:lineRule="auto"/>
      <w:ind w:left="800" w:hanging="400"/>
      <w:jc w:val="left"/>
    </w:pPr>
    <w:rPr>
      <w:rFonts w:ascii="Arial" w:eastAsia="바탕체"/>
      <w:b w:val="0"/>
      <w:kern w:val="0"/>
      <w:szCs w:val="20"/>
      <w:lang w:val="en-GB"/>
    </w:rPr>
  </w:style>
  <w:style w:type="paragraph" w:customStyle="1" w:styleId="15">
    <w:name w:val="본문1"/>
    <w:basedOn w:val="af7"/>
    <w:rsid w:val="004877F8"/>
    <w:pPr>
      <w:adjustRightInd/>
      <w:spacing w:before="72" w:after="60" w:line="264" w:lineRule="auto"/>
      <w:jc w:val="left"/>
      <w:textAlignment w:val="auto"/>
    </w:pPr>
    <w:rPr>
      <w:rFonts w:ascii="Arial" w:eastAsia="HY그래픽M" w:hAnsi="Arial" w:cs="Arial"/>
      <w:bCs/>
      <w:sz w:val="20"/>
      <w:lang w:val="en-GB"/>
    </w:rPr>
  </w:style>
  <w:style w:type="character" w:customStyle="1" w:styleId="Char3">
    <w:name w:val="바닥글 Char"/>
    <w:link w:val="afa"/>
    <w:rsid w:val="009052F6"/>
    <w:rPr>
      <w:rFonts w:eastAsia="굴림체"/>
      <w:sz w:val="18"/>
    </w:rPr>
  </w:style>
  <w:style w:type="paragraph" w:customStyle="1" w:styleId="blankpage">
    <w:name w:val="blank page"/>
    <w:basedOn w:val="aa"/>
    <w:rsid w:val="00126A5E"/>
    <w:pPr>
      <w:keepNext/>
      <w:pageBreakBefore/>
      <w:widowControl w:val="0"/>
      <w:overflowPunct w:val="0"/>
      <w:autoSpaceDE w:val="0"/>
      <w:autoSpaceDN w:val="0"/>
      <w:spacing w:before="5500" w:after="5500" w:line="240" w:lineRule="auto"/>
      <w:jc w:val="center"/>
    </w:pPr>
    <w:rPr>
      <w:rFonts w:ascii="Book Antiqua" w:eastAsia="바탕체" w:hAnsi="Book Antiqua"/>
      <w:sz w:val="20"/>
    </w:rPr>
  </w:style>
  <w:style w:type="paragraph" w:styleId="aff0">
    <w:name w:val="Body Text Indent"/>
    <w:basedOn w:val="aa"/>
    <w:link w:val="Char6"/>
    <w:uiPriority w:val="99"/>
    <w:unhideWhenUsed/>
    <w:rsid w:val="0021104D"/>
    <w:pPr>
      <w:spacing w:after="180"/>
      <w:ind w:leftChars="400" w:left="851"/>
    </w:pPr>
  </w:style>
  <w:style w:type="character" w:customStyle="1" w:styleId="Char6">
    <w:name w:val="본문 들여쓰기 Char"/>
    <w:link w:val="aff0"/>
    <w:uiPriority w:val="99"/>
    <w:rsid w:val="0021104D"/>
    <w:rPr>
      <w:rFonts w:eastAsia="굴림체"/>
      <w:sz w:val="22"/>
    </w:rPr>
  </w:style>
  <w:style w:type="paragraph" w:styleId="24">
    <w:name w:val="Body Text First Indent 2"/>
    <w:basedOn w:val="aff0"/>
    <w:link w:val="2Char"/>
    <w:rsid w:val="0021104D"/>
    <w:pPr>
      <w:overflowPunct w:val="0"/>
      <w:autoSpaceDE w:val="0"/>
      <w:autoSpaceDN w:val="0"/>
      <w:spacing w:line="240" w:lineRule="auto"/>
      <w:ind w:firstLineChars="100" w:firstLine="210"/>
      <w:jc w:val="left"/>
    </w:pPr>
    <w:rPr>
      <w:rFonts w:ascii="Book Antiqua" w:eastAsia="바탕체" w:hAnsi="Book Antiqua"/>
      <w:sz w:val="20"/>
    </w:rPr>
  </w:style>
  <w:style w:type="character" w:customStyle="1" w:styleId="2Char">
    <w:name w:val="본문 첫 줄 들여쓰기 2 Char"/>
    <w:link w:val="24"/>
    <w:rsid w:val="0021104D"/>
    <w:rPr>
      <w:rFonts w:ascii="Book Antiqua" w:eastAsia="굴림체" w:hAnsi="Book Antiqua"/>
      <w:sz w:val="22"/>
    </w:rPr>
  </w:style>
  <w:style w:type="paragraph" w:customStyle="1" w:styleId="25">
    <w:name w:val="본문2"/>
    <w:basedOn w:val="aa"/>
    <w:rsid w:val="00A05246"/>
    <w:pPr>
      <w:keepLines/>
      <w:overflowPunct w:val="0"/>
      <w:autoSpaceDE w:val="0"/>
      <w:autoSpaceDN w:val="0"/>
      <w:spacing w:after="120" w:line="240" w:lineRule="auto"/>
      <w:ind w:left="450"/>
      <w:jc w:val="left"/>
    </w:pPr>
    <w:rPr>
      <w:rFonts w:ascii="Arial" w:eastAsia="바탕체" w:hAnsi="Arial"/>
    </w:rPr>
  </w:style>
  <w:style w:type="paragraph" w:styleId="aff1">
    <w:name w:val="List Paragraph"/>
    <w:basedOn w:val="aa"/>
    <w:uiPriority w:val="34"/>
    <w:qFormat/>
    <w:rsid w:val="00633F36"/>
    <w:pPr>
      <w:ind w:leftChars="400" w:left="800"/>
    </w:pPr>
  </w:style>
  <w:style w:type="paragraph" w:customStyle="1" w:styleId="11">
    <w:name w:val="스타일1"/>
    <w:basedOn w:val="aa"/>
    <w:qFormat/>
    <w:rsid w:val="007A0294"/>
    <w:pPr>
      <w:numPr>
        <w:numId w:val="13"/>
      </w:numPr>
      <w:spacing w:before="240" w:after="240"/>
    </w:pPr>
    <w:rPr>
      <w:rFonts w:ascii="맑은 고딕" w:hAnsi="맑은 고딕"/>
      <w:b/>
      <w:szCs w:val="24"/>
    </w:rPr>
  </w:style>
  <w:style w:type="paragraph" w:customStyle="1" w:styleId="0">
    <w:name w:val="제목 0"/>
    <w:aliases w:val="H0,level0"/>
    <w:basedOn w:val="1"/>
    <w:next w:val="2"/>
    <w:qFormat/>
    <w:rsid w:val="006008AA"/>
    <w:pPr>
      <w:keepLines/>
      <w:widowControl/>
      <w:numPr>
        <w:numId w:val="0"/>
      </w:numPr>
      <w:tabs>
        <w:tab w:val="num" w:pos="720"/>
      </w:tabs>
      <w:wordWrap/>
      <w:overflowPunct w:val="0"/>
      <w:autoSpaceDE w:val="0"/>
      <w:autoSpaceDN w:val="0"/>
      <w:spacing w:before="720" w:after="720"/>
      <w:ind w:left="425" w:hanging="425"/>
      <w:jc w:val="left"/>
    </w:pPr>
    <w:rPr>
      <w:rFonts w:ascii="Times New Roman" w:eastAsia="굴림" w:hAnsi="Times New Roman"/>
      <w:kern w:val="0"/>
      <w:sz w:val="40"/>
      <w:szCs w:val="23"/>
      <w:lang w:val="en-GB"/>
    </w:rPr>
  </w:style>
  <w:style w:type="paragraph" w:customStyle="1" w:styleId="a8">
    <w:name w:val="용어(글머리)"/>
    <w:basedOn w:val="aa"/>
    <w:qFormat/>
    <w:rsid w:val="006008AA"/>
    <w:pPr>
      <w:numPr>
        <w:numId w:val="14"/>
      </w:numPr>
      <w:adjustRightInd/>
      <w:spacing w:line="280" w:lineRule="exact"/>
      <w:textAlignment w:val="auto"/>
    </w:pPr>
    <w:rPr>
      <w:rFonts w:ascii="굴림" w:eastAsia="굴림" w:hAnsi="굴림"/>
      <w:sz w:val="20"/>
      <w:szCs w:val="12"/>
    </w:rPr>
  </w:style>
  <w:style w:type="paragraph" w:customStyle="1" w:styleId="12">
    <w:name w:val="표본문 글머리 1"/>
    <w:basedOn w:val="aa"/>
    <w:rsid w:val="00ED27B0"/>
    <w:pPr>
      <w:widowControl w:val="0"/>
      <w:numPr>
        <w:numId w:val="15"/>
      </w:numPr>
      <w:tabs>
        <w:tab w:val="left" w:pos="240"/>
      </w:tabs>
      <w:spacing w:line="240" w:lineRule="auto"/>
      <w:jc w:val="left"/>
      <w:textAlignment w:val="auto"/>
    </w:pPr>
    <w:rPr>
      <w:rFonts w:ascii="굴림" w:eastAsia="굴림"/>
      <w:sz w:val="20"/>
    </w:rPr>
  </w:style>
  <w:style w:type="paragraph" w:customStyle="1" w:styleId="a1">
    <w:name w:val="서브흐름"/>
    <w:basedOn w:val="aa"/>
    <w:rsid w:val="00ED27B0"/>
    <w:pPr>
      <w:widowControl w:val="0"/>
      <w:numPr>
        <w:numId w:val="16"/>
      </w:numPr>
      <w:suppressAutoHyphens/>
      <w:wordWrap w:val="0"/>
      <w:overflowPunct w:val="0"/>
      <w:autoSpaceDE w:val="0"/>
      <w:autoSpaceDN w:val="0"/>
      <w:spacing w:after="120" w:line="360" w:lineRule="atLeast"/>
      <w:ind w:right="238"/>
      <w:jc w:val="left"/>
    </w:pPr>
    <w:rPr>
      <w:rFonts w:ascii="Arial" w:eastAsia="굴림" w:hAnsi="Arial"/>
    </w:rPr>
  </w:style>
  <w:style w:type="paragraph" w:customStyle="1" w:styleId="21">
    <w:name w:val="표본문 글머리 2"/>
    <w:basedOn w:val="aa"/>
    <w:rsid w:val="00ED27B0"/>
    <w:pPr>
      <w:numPr>
        <w:numId w:val="17"/>
      </w:numPr>
      <w:tabs>
        <w:tab w:val="left" w:pos="349"/>
      </w:tabs>
      <w:spacing w:line="240" w:lineRule="auto"/>
      <w:jc w:val="left"/>
      <w:textAlignment w:val="auto"/>
    </w:pPr>
    <w:rPr>
      <w:rFonts w:ascii="굴림" w:eastAsia="굴림"/>
      <w:sz w:val="20"/>
    </w:rPr>
  </w:style>
  <w:style w:type="paragraph" w:customStyle="1" w:styleId="a9">
    <w:name w:val="대안흐름"/>
    <w:basedOn w:val="aa"/>
    <w:rsid w:val="00ED27B0"/>
    <w:pPr>
      <w:widowControl w:val="0"/>
      <w:numPr>
        <w:numId w:val="18"/>
      </w:numPr>
      <w:suppressAutoHyphens/>
      <w:wordWrap w:val="0"/>
      <w:overflowPunct w:val="0"/>
      <w:autoSpaceDE w:val="0"/>
      <w:autoSpaceDN w:val="0"/>
      <w:spacing w:after="120" w:line="360" w:lineRule="atLeast"/>
      <w:ind w:right="238"/>
      <w:jc w:val="left"/>
    </w:pPr>
    <w:rPr>
      <w:rFonts w:ascii="바탕체" w:eastAsia="굴림" w:hAnsi="Arial"/>
      <w:lang w:bidi="he-IL"/>
    </w:rPr>
  </w:style>
  <w:style w:type="character" w:customStyle="1" w:styleId="1Char">
    <w:name w:val="제목 1 Char"/>
    <w:aliases w:val="l1 Char,level 1 heading Char,H1 Char,level1 Char,level1 + (영어) Times New Roman Char,(한글) 굴림 Char,왼쪽:  0 cm Char,첫 줄:  0 cm Char,줄 간격: ... ... Char,Attribute Heading 1 Char,가. Char,Level 1 Char,LEVEL1 Char,_Kapitelüberschrift Char,1. Char"/>
    <w:link w:val="1"/>
    <w:rsid w:val="00ED7723"/>
    <w:rPr>
      <w:rFonts w:ascii="휴먼옛체" w:eastAsia="맑은 고딕" w:hAnsi="Arial"/>
      <w:b/>
      <w:kern w:val="28"/>
      <w:sz w:val="28"/>
      <w:szCs w:val="24"/>
    </w:rPr>
  </w:style>
  <w:style w:type="character" w:customStyle="1" w:styleId="3Char">
    <w:name w:val="제목 3 Char"/>
    <w:aliases w:val="H3 Char,Table Attribute Heading Char,3 Char,제목 3 Char1 Char1,제목 3 Char Char Char,제목 3 Char1 Char Char,h3 Char,level 3 Char,l3 Char,l 3 Char,Char Char Char,Char Char1,가 Char,1) Char,소제목 Char,ibk-제목3 Char,BJ-제목3 Char,BJ-제목 3 Char,g3 Char"/>
    <w:link w:val="3"/>
    <w:rsid w:val="00CF4119"/>
    <w:rPr>
      <w:rFonts w:ascii="굴림체" w:eastAsia="맑은 고딕" w:hAnsi="Arial"/>
      <w:b/>
      <w:sz w:val="24"/>
    </w:rPr>
  </w:style>
  <w:style w:type="paragraph" w:styleId="aff2">
    <w:name w:val="Normal (Web)"/>
    <w:basedOn w:val="aa"/>
    <w:uiPriority w:val="99"/>
    <w:unhideWhenUsed/>
    <w:rsid w:val="00B8443C"/>
    <w:pPr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paragraph" w:styleId="TOC">
    <w:name w:val="TOC Heading"/>
    <w:basedOn w:val="1"/>
    <w:next w:val="aa"/>
    <w:uiPriority w:val="39"/>
    <w:unhideWhenUsed/>
    <w:qFormat/>
    <w:rsid w:val="003D7B0C"/>
    <w:pPr>
      <w:keepLines/>
      <w:widowControl/>
      <w:numPr>
        <w:numId w:val="0"/>
      </w:numPr>
      <w:wordWrap/>
      <w:adjustRightInd/>
      <w:spacing w:before="480" w:after="0" w:line="276" w:lineRule="auto"/>
      <w:jc w:val="left"/>
      <w:textAlignment w:val="auto"/>
      <w:outlineLvl w:val="9"/>
    </w:pPr>
    <w:rPr>
      <w:rFonts w:ascii="맑은 고딕" w:hAnsi="맑은 고딕"/>
      <w:bCs/>
      <w:color w:val="365F91"/>
      <w:kern w:val="0"/>
      <w:szCs w:val="28"/>
    </w:rPr>
  </w:style>
  <w:style w:type="character" w:styleId="aff3">
    <w:name w:val="FollowedHyperlink"/>
    <w:unhideWhenUsed/>
    <w:rsid w:val="003D7B0C"/>
    <w:rPr>
      <w:color w:val="800080"/>
      <w:u w:val="single"/>
    </w:rPr>
  </w:style>
  <w:style w:type="character" w:customStyle="1" w:styleId="Char2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link w:val="af8"/>
    <w:rsid w:val="00C221C3"/>
    <w:rPr>
      <w:rFonts w:eastAsia="맑은 고딕"/>
      <w:sz w:val="22"/>
    </w:rPr>
  </w:style>
  <w:style w:type="character" w:customStyle="1" w:styleId="8Char">
    <w:name w:val="제목 8 Char"/>
    <w:link w:val="8"/>
    <w:rsid w:val="004313CB"/>
    <w:rPr>
      <w:rFonts w:ascii="굴림체" w:eastAsia="맑은 고딕"/>
    </w:rPr>
  </w:style>
  <w:style w:type="character" w:customStyle="1" w:styleId="fnte094">
    <w:name w:val="fnt_e094"/>
    <w:rsid w:val="00B36C66"/>
    <w:rPr>
      <w:rFonts w:ascii="Arial" w:hAnsi="Arial" w:cs="Arial" w:hint="default"/>
      <w:b w:val="0"/>
      <w:bCs w:val="0"/>
      <w:color w:val="000000"/>
      <w:sz w:val="15"/>
      <w:szCs w:val="15"/>
    </w:rPr>
  </w:style>
  <w:style w:type="character" w:customStyle="1" w:styleId="4Char">
    <w:name w:val="제목 4 Char"/>
    <w:aliases w:val="4 Char,H4 Char,l4 Char,l 4 Char,h4 Char,level4 Char,소소제목 Char,Level 2 - a Char,g4 Char,h4 sub sub heading Char,Propos Char,h41 Char,h42 Char,h43 Char,Propos1 Char,h44 Char,h45 Char,Propos2 Char,h411 Char,h421 Char,h431 Char,Propos11 Char"/>
    <w:link w:val="4"/>
    <w:rsid w:val="00CD07FF"/>
    <w:rPr>
      <w:rFonts w:ascii="굴림체" w:eastAsia="맑은 고딕"/>
      <w:b/>
      <w:sz w:val="24"/>
    </w:rPr>
  </w:style>
  <w:style w:type="character" w:customStyle="1" w:styleId="5Char">
    <w:name w:val="제목 5 Char"/>
    <w:aliases w:val="L5 Char,가) Char,제목5 Char,h5 Char,H5 Char,(소제목) Char"/>
    <w:link w:val="5"/>
    <w:rsid w:val="00CD07FF"/>
    <w:rPr>
      <w:rFonts w:ascii="굴림체" w:eastAsia="굴림체" w:hAnsi="Arial"/>
      <w:b/>
      <w:sz w:val="24"/>
    </w:rPr>
  </w:style>
  <w:style w:type="character" w:customStyle="1" w:styleId="9Char">
    <w:name w:val="제목 9 Char"/>
    <w:link w:val="9"/>
    <w:rsid w:val="00CD07FF"/>
    <w:rPr>
      <w:rFonts w:ascii="굴림체" w:eastAsia="맑은 고딕"/>
    </w:rPr>
  </w:style>
  <w:style w:type="character" w:customStyle="1" w:styleId="Char0">
    <w:name w:val="문서 구조 Char"/>
    <w:link w:val="af6"/>
    <w:semiHidden/>
    <w:rsid w:val="00CD07FF"/>
    <w:rPr>
      <w:rFonts w:ascii="Arial" w:eastAsia="돋움" w:hAnsi="Arial"/>
      <w:sz w:val="22"/>
      <w:shd w:val="clear" w:color="auto" w:fill="000080"/>
    </w:rPr>
  </w:style>
  <w:style w:type="paragraph" w:styleId="91">
    <w:name w:val="index 9"/>
    <w:basedOn w:val="aa"/>
    <w:next w:val="aa"/>
    <w:autoRedefine/>
    <w:semiHidden/>
    <w:rsid w:val="00CD07FF"/>
    <w:pPr>
      <w:widowControl w:val="0"/>
      <w:wordWrap w:val="0"/>
      <w:autoSpaceDE w:val="0"/>
      <w:autoSpaceDN w:val="0"/>
      <w:adjustRightInd/>
      <w:spacing w:line="240" w:lineRule="auto"/>
      <w:ind w:leftChars="1800" w:left="1800" w:hangingChars="200" w:hanging="2000"/>
      <w:textAlignment w:val="auto"/>
    </w:pPr>
    <w:rPr>
      <w:rFonts w:ascii="Tahoma" w:eastAsia="굴림" w:hAnsi="Tahoma"/>
      <w:kern w:val="2"/>
      <w:sz w:val="20"/>
      <w:szCs w:val="24"/>
    </w:rPr>
  </w:style>
  <w:style w:type="paragraph" w:customStyle="1" w:styleId="10">
    <w:name w:val="글머리1"/>
    <w:basedOn w:val="aa"/>
    <w:rsid w:val="00CD07FF"/>
    <w:pPr>
      <w:widowControl w:val="0"/>
      <w:numPr>
        <w:numId w:val="21"/>
      </w:numPr>
      <w:tabs>
        <w:tab w:val="clear" w:pos="800"/>
        <w:tab w:val="left" w:pos="1040"/>
      </w:tabs>
      <w:wordWrap w:val="0"/>
      <w:autoSpaceDE w:val="0"/>
      <w:autoSpaceDN w:val="0"/>
      <w:adjustRightInd/>
      <w:spacing w:line="240" w:lineRule="auto"/>
      <w:ind w:left="1083" w:hanging="403"/>
      <w:textAlignment w:val="auto"/>
    </w:pPr>
    <w:rPr>
      <w:rFonts w:ascii="Tahoma" w:eastAsia="굴림" w:hAnsi="Tahoma"/>
      <w:kern w:val="2"/>
      <w:sz w:val="20"/>
      <w:szCs w:val="24"/>
    </w:rPr>
  </w:style>
  <w:style w:type="paragraph" w:customStyle="1" w:styleId="20">
    <w:name w:val="글머리2"/>
    <w:basedOn w:val="aa"/>
    <w:rsid w:val="00CD07FF"/>
    <w:pPr>
      <w:widowControl w:val="0"/>
      <w:numPr>
        <w:numId w:val="23"/>
      </w:numPr>
      <w:tabs>
        <w:tab w:val="clear" w:pos="800"/>
        <w:tab w:val="num" w:pos="1760"/>
      </w:tabs>
      <w:wordWrap w:val="0"/>
      <w:autoSpaceDE w:val="0"/>
      <w:autoSpaceDN w:val="0"/>
      <w:adjustRightInd/>
      <w:spacing w:line="240" w:lineRule="auto"/>
      <w:ind w:left="1821" w:hanging="403"/>
      <w:textAlignment w:val="auto"/>
    </w:pPr>
    <w:rPr>
      <w:rFonts w:ascii="Tahoma" w:eastAsia="굴림" w:hAnsi="Tahoma"/>
      <w:kern w:val="2"/>
      <w:sz w:val="20"/>
      <w:szCs w:val="24"/>
    </w:rPr>
  </w:style>
  <w:style w:type="paragraph" w:customStyle="1" w:styleId="30">
    <w:name w:val="글머리3"/>
    <w:basedOn w:val="20"/>
    <w:rsid w:val="00CD07FF"/>
    <w:pPr>
      <w:numPr>
        <w:numId w:val="22"/>
      </w:numPr>
      <w:tabs>
        <w:tab w:val="clear" w:pos="1421"/>
        <w:tab w:val="left" w:pos="1420"/>
      </w:tabs>
      <w:ind w:left="1424" w:hanging="403"/>
    </w:pPr>
  </w:style>
  <w:style w:type="paragraph" w:customStyle="1" w:styleId="Body">
    <w:name w:val="Body"/>
    <w:basedOn w:val="aa"/>
    <w:rsid w:val="00CD07FF"/>
    <w:pPr>
      <w:wordWrap w:val="0"/>
      <w:overflowPunct w:val="0"/>
      <w:autoSpaceDE w:val="0"/>
      <w:autoSpaceDN w:val="0"/>
      <w:spacing w:before="120" w:line="240" w:lineRule="auto"/>
      <w:ind w:left="1440"/>
    </w:pPr>
    <w:rPr>
      <w:rFonts w:eastAsia="굴림체" w:hAnsi="Tahoma"/>
      <w:noProof/>
      <w:sz w:val="20"/>
    </w:rPr>
  </w:style>
  <w:style w:type="paragraph" w:customStyle="1" w:styleId="PanTitle">
    <w:name w:val="PanTitle"/>
    <w:rsid w:val="00CD07FF"/>
    <w:pPr>
      <w:ind w:left="403" w:hanging="403"/>
    </w:pPr>
    <w:rPr>
      <w:rFonts w:ascii="Arial Narrow" w:eastAsia="바탕" w:hAnsi="Arial Narrow"/>
      <w:b/>
      <w:smallCaps/>
      <w:sz w:val="52"/>
      <w:lang w:val="en-GB"/>
    </w:rPr>
  </w:style>
  <w:style w:type="paragraph" w:customStyle="1" w:styleId="PanImage">
    <w:name w:val="PanImage"/>
    <w:basedOn w:val="aa"/>
    <w:rsid w:val="00CD07FF"/>
    <w:pPr>
      <w:adjustRightInd/>
      <w:spacing w:line="240" w:lineRule="auto"/>
      <w:jc w:val="right"/>
      <w:textAlignment w:val="auto"/>
    </w:pPr>
    <w:rPr>
      <w:rFonts w:eastAsia="바탕"/>
      <w:sz w:val="20"/>
      <w:lang w:val="en-GB"/>
    </w:rPr>
  </w:style>
  <w:style w:type="paragraph" w:customStyle="1" w:styleId="PanPanoramaLogo">
    <w:name w:val="PanPanoramaLogo"/>
    <w:basedOn w:val="aa"/>
    <w:rsid w:val="00CD07FF"/>
    <w:pPr>
      <w:adjustRightInd/>
      <w:spacing w:line="240" w:lineRule="auto"/>
      <w:jc w:val="left"/>
      <w:textAlignment w:val="auto"/>
    </w:pPr>
    <w:rPr>
      <w:rFonts w:eastAsia="바탕"/>
      <w:sz w:val="20"/>
      <w:lang w:val="en-GB"/>
    </w:rPr>
  </w:style>
  <w:style w:type="paragraph" w:customStyle="1" w:styleId="a4">
    <w:name w:val="박스안점"/>
    <w:basedOn w:val="aa"/>
    <w:rsid w:val="00CD07FF"/>
    <w:pPr>
      <w:widowControl w:val="0"/>
      <w:numPr>
        <w:numId w:val="24"/>
      </w:numPr>
      <w:tabs>
        <w:tab w:val="clear" w:pos="400"/>
        <w:tab w:val="left" w:pos="200"/>
      </w:tabs>
      <w:wordWrap w:val="0"/>
      <w:autoSpaceDE w:val="0"/>
      <w:autoSpaceDN w:val="0"/>
      <w:adjustRightInd/>
      <w:spacing w:line="240" w:lineRule="auto"/>
      <w:ind w:left="215" w:hanging="215"/>
      <w:textAlignment w:val="auto"/>
    </w:pPr>
    <w:rPr>
      <w:rFonts w:ascii="Arial" w:eastAsia="굴림체" w:hAnsi="Arial"/>
      <w:kern w:val="2"/>
      <w:sz w:val="20"/>
      <w:szCs w:val="24"/>
    </w:rPr>
  </w:style>
  <w:style w:type="paragraph" w:customStyle="1" w:styleId="a0">
    <w:name w:val="박스안줄"/>
    <w:basedOn w:val="aa"/>
    <w:rsid w:val="00CD07FF"/>
    <w:pPr>
      <w:widowControl w:val="0"/>
      <w:numPr>
        <w:numId w:val="25"/>
      </w:numPr>
      <w:wordWrap w:val="0"/>
      <w:autoSpaceDE w:val="0"/>
      <w:autoSpaceDN w:val="0"/>
      <w:adjustRightInd/>
      <w:spacing w:line="240" w:lineRule="auto"/>
      <w:ind w:left="516" w:hanging="318"/>
      <w:textAlignment w:val="auto"/>
    </w:pPr>
    <w:rPr>
      <w:rFonts w:ascii="Book Antiqua" w:eastAsia="굴림체" w:hAnsi="Book Antiqua"/>
      <w:kern w:val="2"/>
      <w:sz w:val="20"/>
      <w:szCs w:val="24"/>
    </w:rPr>
  </w:style>
  <w:style w:type="paragraph" w:styleId="aff4">
    <w:name w:val="Normal Indent"/>
    <w:basedOn w:val="aa"/>
    <w:rsid w:val="00CD07FF"/>
    <w:pPr>
      <w:wordWrap w:val="0"/>
      <w:overflowPunct w:val="0"/>
      <w:autoSpaceDE w:val="0"/>
      <w:autoSpaceDN w:val="0"/>
      <w:spacing w:line="300" w:lineRule="atLeast"/>
      <w:ind w:left="851"/>
    </w:pPr>
    <w:rPr>
      <w:rFonts w:ascii="Century Gothic" w:eastAsia="굴림체" w:hAnsi="Century Gothic"/>
      <w:sz w:val="20"/>
    </w:rPr>
  </w:style>
  <w:style w:type="paragraph" w:customStyle="1" w:styleId="ibk-1">
    <w:name w:val="ibk-글머리1"/>
    <w:basedOn w:val="aa"/>
    <w:rsid w:val="00CD07FF"/>
    <w:pPr>
      <w:numPr>
        <w:numId w:val="26"/>
      </w:numPr>
      <w:wordWrap w:val="0"/>
      <w:overflowPunct w:val="0"/>
      <w:autoSpaceDE w:val="0"/>
      <w:autoSpaceDN w:val="0"/>
      <w:spacing w:line="300" w:lineRule="atLeast"/>
    </w:pPr>
    <w:rPr>
      <w:rFonts w:ascii="Century Gothic" w:eastAsia="굴림체" w:hAnsi="Century Gothic"/>
      <w:sz w:val="20"/>
    </w:rPr>
  </w:style>
  <w:style w:type="paragraph" w:customStyle="1" w:styleId="ibk-2">
    <w:name w:val="ibk-글머리2"/>
    <w:basedOn w:val="aa"/>
    <w:rsid w:val="00CD07FF"/>
    <w:pPr>
      <w:numPr>
        <w:numId w:val="19"/>
      </w:numPr>
      <w:tabs>
        <w:tab w:val="clear" w:pos="1200"/>
        <w:tab w:val="left" w:pos="1400"/>
      </w:tabs>
      <w:wordWrap w:val="0"/>
      <w:overflowPunct w:val="0"/>
      <w:autoSpaceDE w:val="0"/>
      <w:autoSpaceDN w:val="0"/>
      <w:spacing w:line="300" w:lineRule="atLeast"/>
      <w:ind w:left="1424" w:hanging="403"/>
      <w:jc w:val="left"/>
    </w:pPr>
    <w:rPr>
      <w:rFonts w:ascii="Century Gothic" w:eastAsia="굴림체" w:hAnsi="Century Gothic"/>
      <w:sz w:val="20"/>
    </w:rPr>
  </w:style>
  <w:style w:type="paragraph" w:customStyle="1" w:styleId="TableHeading">
    <w:name w:val="Table Heading"/>
    <w:basedOn w:val="aa"/>
    <w:rsid w:val="00CD07FF"/>
    <w:pPr>
      <w:keepLines/>
      <w:overflowPunct w:val="0"/>
      <w:autoSpaceDE w:val="0"/>
      <w:autoSpaceDN w:val="0"/>
      <w:spacing w:before="120" w:after="120" w:line="240" w:lineRule="auto"/>
      <w:jc w:val="left"/>
    </w:pPr>
    <w:rPr>
      <w:rFonts w:ascii="Book Antiqua" w:eastAsia="바탕체" w:hAnsi="Book Antiqua"/>
      <w:b/>
      <w:sz w:val="16"/>
    </w:rPr>
  </w:style>
  <w:style w:type="paragraph" w:customStyle="1" w:styleId="Legal">
    <w:name w:val="Legal"/>
    <w:basedOn w:val="aa"/>
    <w:rsid w:val="00CD07FF"/>
    <w:pPr>
      <w:overflowPunct w:val="0"/>
      <w:autoSpaceDE w:val="0"/>
      <w:autoSpaceDN w:val="0"/>
      <w:spacing w:after="240" w:line="240" w:lineRule="auto"/>
      <w:ind w:left="2160"/>
      <w:jc w:val="left"/>
    </w:pPr>
    <w:rPr>
      <w:rFonts w:ascii="Times" w:eastAsia="바탕체" w:hAnsi="Times"/>
      <w:sz w:val="20"/>
    </w:rPr>
  </w:style>
  <w:style w:type="paragraph" w:customStyle="1" w:styleId="TableText">
    <w:name w:val="Table Text"/>
    <w:basedOn w:val="aa"/>
    <w:rsid w:val="00CD07FF"/>
    <w:pPr>
      <w:keepLines/>
      <w:overflowPunct w:val="0"/>
      <w:autoSpaceDE w:val="0"/>
      <w:autoSpaceDN w:val="0"/>
      <w:spacing w:line="240" w:lineRule="auto"/>
      <w:jc w:val="left"/>
    </w:pPr>
    <w:rPr>
      <w:rFonts w:ascii="Book Antiqua" w:eastAsia="바탕체" w:hAnsi="Book Antiqua"/>
      <w:sz w:val="16"/>
    </w:rPr>
  </w:style>
  <w:style w:type="paragraph" w:customStyle="1" w:styleId="aff5">
    <w:name w:val="표준 단락"/>
    <w:rsid w:val="00CD07FF"/>
    <w:pPr>
      <w:widowControl w:val="0"/>
      <w:autoSpaceDE w:val="0"/>
      <w:autoSpaceDN w:val="0"/>
      <w:adjustRightInd w:val="0"/>
      <w:spacing w:line="320" w:lineRule="atLeast"/>
      <w:ind w:left="403" w:hanging="403"/>
    </w:pPr>
    <w:rPr>
      <w:rFonts w:ascii="바탕" w:eastAsia="바탕" w:hAnsi="바탕" w:cs="바탕"/>
      <w:color w:val="000000"/>
    </w:rPr>
  </w:style>
  <w:style w:type="character" w:customStyle="1" w:styleId="Char1">
    <w:name w:val="본문 Char"/>
    <w:link w:val="af7"/>
    <w:rsid w:val="00CD07FF"/>
    <w:rPr>
      <w:rFonts w:eastAsia="맑은 고딕"/>
      <w:sz w:val="22"/>
    </w:rPr>
  </w:style>
  <w:style w:type="paragraph" w:customStyle="1" w:styleId="MyStyle1">
    <w:name w:val="MyStyle1"/>
    <w:basedOn w:val="aa"/>
    <w:link w:val="MyStyle1Char"/>
    <w:qFormat/>
    <w:rsid w:val="00CD07FF"/>
    <w:pPr>
      <w:widowControl w:val="0"/>
      <w:wordWrap w:val="0"/>
      <w:autoSpaceDE w:val="0"/>
      <w:autoSpaceDN w:val="0"/>
      <w:adjustRightInd/>
      <w:spacing w:line="240" w:lineRule="auto"/>
      <w:textAlignment w:val="auto"/>
    </w:pPr>
    <w:rPr>
      <w:rFonts w:ascii="Tahoma" w:eastAsia="굴림" w:hAnsi="Tahoma"/>
      <w:kern w:val="2"/>
      <w:sz w:val="20"/>
      <w:szCs w:val="24"/>
    </w:rPr>
  </w:style>
  <w:style w:type="character" w:customStyle="1" w:styleId="MyStyle1Char">
    <w:name w:val="MyStyle1 Char"/>
    <w:link w:val="MyStyle1"/>
    <w:rsid w:val="00CD07FF"/>
    <w:rPr>
      <w:rFonts w:ascii="Tahoma" w:eastAsia="굴림" w:hAnsi="Tahoma"/>
      <w:kern w:val="2"/>
      <w:szCs w:val="24"/>
    </w:rPr>
  </w:style>
  <w:style w:type="paragraph" w:customStyle="1" w:styleId="aff6">
    <w:name w:val="표 제목"/>
    <w:basedOn w:val="aa"/>
    <w:rsid w:val="00CD07FF"/>
    <w:pPr>
      <w:widowControl w:val="0"/>
      <w:wordWrap w:val="0"/>
      <w:adjustRightInd/>
      <w:spacing w:before="80" w:after="80" w:line="200" w:lineRule="atLeast"/>
      <w:jc w:val="center"/>
      <w:textAlignment w:val="auto"/>
    </w:pPr>
    <w:rPr>
      <w:rFonts w:ascii="바탕체" w:eastAsia="바탕체"/>
      <w:b/>
      <w:kern w:val="2"/>
      <w:sz w:val="24"/>
    </w:rPr>
  </w:style>
  <w:style w:type="paragraph" w:customStyle="1" w:styleId="aff7">
    <w:name w:val="바탕글"/>
    <w:basedOn w:val="aa"/>
    <w:rsid w:val="00CD07FF"/>
    <w:pPr>
      <w:widowControl w:val="0"/>
      <w:wordWrap w:val="0"/>
      <w:autoSpaceDE w:val="0"/>
      <w:autoSpaceDN w:val="0"/>
      <w:adjustRightInd/>
      <w:snapToGrid w:val="0"/>
      <w:spacing w:line="384" w:lineRule="auto"/>
    </w:pPr>
    <w:rPr>
      <w:rFonts w:ascii="굴림" w:eastAsia="굴림" w:hAnsi="굴림" w:cs="굴림"/>
      <w:color w:val="000000"/>
      <w:sz w:val="20"/>
    </w:rPr>
  </w:style>
  <w:style w:type="character" w:styleId="aff8">
    <w:name w:val="annotation reference"/>
    <w:basedOn w:val="ab"/>
    <w:uiPriority w:val="99"/>
    <w:semiHidden/>
    <w:unhideWhenUsed/>
    <w:rsid w:val="00956C0F"/>
    <w:rPr>
      <w:sz w:val="18"/>
      <w:szCs w:val="18"/>
    </w:rPr>
  </w:style>
  <w:style w:type="paragraph" w:styleId="aff9">
    <w:name w:val="annotation text"/>
    <w:basedOn w:val="aa"/>
    <w:link w:val="Char7"/>
    <w:uiPriority w:val="99"/>
    <w:unhideWhenUsed/>
    <w:rsid w:val="00956C0F"/>
    <w:pPr>
      <w:jc w:val="left"/>
    </w:pPr>
  </w:style>
  <w:style w:type="character" w:customStyle="1" w:styleId="Char7">
    <w:name w:val="메모 텍스트 Char"/>
    <w:basedOn w:val="ab"/>
    <w:link w:val="aff9"/>
    <w:uiPriority w:val="99"/>
    <w:rsid w:val="00956C0F"/>
    <w:rPr>
      <w:rFonts w:eastAsia="맑은 고딕"/>
      <w:sz w:val="22"/>
    </w:rPr>
  </w:style>
  <w:style w:type="paragraph" w:styleId="affa">
    <w:name w:val="annotation subject"/>
    <w:basedOn w:val="aff9"/>
    <w:next w:val="aff9"/>
    <w:link w:val="Char8"/>
    <w:uiPriority w:val="99"/>
    <w:semiHidden/>
    <w:unhideWhenUsed/>
    <w:rsid w:val="00956C0F"/>
    <w:rPr>
      <w:b/>
      <w:bCs/>
    </w:rPr>
  </w:style>
  <w:style w:type="character" w:customStyle="1" w:styleId="Char8">
    <w:name w:val="메모 주제 Char"/>
    <w:basedOn w:val="Char7"/>
    <w:link w:val="affa"/>
    <w:uiPriority w:val="99"/>
    <w:semiHidden/>
    <w:rsid w:val="00956C0F"/>
    <w:rPr>
      <w:rFonts w:eastAsia="맑은 고딕"/>
      <w:b/>
      <w:bCs/>
      <w:sz w:val="22"/>
    </w:rPr>
  </w:style>
  <w:style w:type="paragraph" w:styleId="affb">
    <w:name w:val="Revision"/>
    <w:hidden/>
    <w:uiPriority w:val="99"/>
    <w:semiHidden/>
    <w:rsid w:val="00F20728"/>
    <w:rPr>
      <w:rFonts w:eastAsia="맑은 고딕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2748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8021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5517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3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208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811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0862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77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2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881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9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596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7924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8549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2425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178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3087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93650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8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0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7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18609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7903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7683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09838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885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88474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896">
          <w:marLeft w:val="288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s://support.google.com/accounts/answer/6%20010255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mmtckh0\Application%20Data\Microsoft\Templates\&#44277;&#44277;&#54364;&#51456;&#49436;&#49885;-&#53596;&#54540;&#47551;-&#49464;&#47196;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C934CF-8BDF-4132-B9CA-8AEB183E1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공공표준서식-템플릿-세로</Template>
  <TotalTime>3317</TotalTime>
  <Pages>26</Pages>
  <Words>2246</Words>
  <Characters>12805</Characters>
  <Application>Microsoft Office Word</Application>
  <DocSecurity>0</DocSecurity>
  <Lines>106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SKPE-IE 절차서</vt:lpstr>
    </vt:vector>
  </TitlesOfParts>
  <Company/>
  <LinksUpToDate>false</LinksUpToDate>
  <CharactersWithSpaces>15021</CharactersWithSpaces>
  <SharedDoc>false</SharedDoc>
  <HLinks>
    <vt:vector size="426" baseType="variant">
      <vt:variant>
        <vt:i4>1376311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_Toc369551804</vt:lpwstr>
      </vt:variant>
      <vt:variant>
        <vt:i4>1376311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_Toc369551803</vt:lpwstr>
      </vt:variant>
      <vt:variant>
        <vt:i4>1376311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_Toc369551802</vt:lpwstr>
      </vt:variant>
      <vt:variant>
        <vt:i4>1376311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_Toc369551801</vt:lpwstr>
      </vt:variant>
      <vt:variant>
        <vt:i4>1376311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_Toc369551800</vt:lpwstr>
      </vt:variant>
      <vt:variant>
        <vt:i4>1835064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_Toc369551799</vt:lpwstr>
      </vt:variant>
      <vt:variant>
        <vt:i4>1835064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_Toc369551798</vt:lpwstr>
      </vt:variant>
      <vt:variant>
        <vt:i4>1835064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_Toc369551797</vt:lpwstr>
      </vt:variant>
      <vt:variant>
        <vt:i4>1835064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_Toc369551796</vt:lpwstr>
      </vt:variant>
      <vt:variant>
        <vt:i4>1835064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_Toc369551795</vt:lpwstr>
      </vt:variant>
      <vt:variant>
        <vt:i4>1835064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_Toc369551794</vt:lpwstr>
      </vt:variant>
      <vt:variant>
        <vt:i4>1835064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_Toc369551793</vt:lpwstr>
      </vt:variant>
      <vt:variant>
        <vt:i4>1835064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_Toc369551792</vt:lpwstr>
      </vt:variant>
      <vt:variant>
        <vt:i4>1835064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_Toc369551791</vt:lpwstr>
      </vt:variant>
      <vt:variant>
        <vt:i4>1835064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_Toc369551790</vt:lpwstr>
      </vt:variant>
      <vt:variant>
        <vt:i4>1900600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_Toc369551789</vt:lpwstr>
      </vt:variant>
      <vt:variant>
        <vt:i4>1900600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_Toc369551788</vt:lpwstr>
      </vt:variant>
      <vt:variant>
        <vt:i4>1900600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_Toc369551787</vt:lpwstr>
      </vt:variant>
      <vt:variant>
        <vt:i4>1900600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_Toc369551786</vt:lpwstr>
      </vt:variant>
      <vt:variant>
        <vt:i4>1900600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_Toc369551785</vt:lpwstr>
      </vt:variant>
      <vt:variant>
        <vt:i4>1900600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_Toc369551784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_Toc369551783</vt:lpwstr>
      </vt:variant>
      <vt:variant>
        <vt:i4>1900600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_Toc369551782</vt:lpwstr>
      </vt:variant>
      <vt:variant>
        <vt:i4>1900600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_Toc369551781</vt:lpwstr>
      </vt:variant>
      <vt:variant>
        <vt:i4>1900600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_Toc369551780</vt:lpwstr>
      </vt:variant>
      <vt:variant>
        <vt:i4>1179704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_Toc369551779</vt:lpwstr>
      </vt:variant>
      <vt:variant>
        <vt:i4>1179704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_Toc369551778</vt:lpwstr>
      </vt:variant>
      <vt:variant>
        <vt:i4>1179704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_Toc369551777</vt:lpwstr>
      </vt:variant>
      <vt:variant>
        <vt:i4>1179704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_Toc369551776</vt:lpwstr>
      </vt:variant>
      <vt:variant>
        <vt:i4>1179704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_Toc369551775</vt:lpwstr>
      </vt:variant>
      <vt:variant>
        <vt:i4>1179704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_Toc369551774</vt:lpwstr>
      </vt:variant>
      <vt:variant>
        <vt:i4>1179704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_Toc369551773</vt:lpwstr>
      </vt:variant>
      <vt:variant>
        <vt:i4>1179704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_Toc369551772</vt:lpwstr>
      </vt:variant>
      <vt:variant>
        <vt:i4>1179704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_Toc369551771</vt:lpwstr>
      </vt:variant>
      <vt:variant>
        <vt:i4>1179704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_Toc369551770</vt:lpwstr>
      </vt:variant>
      <vt:variant>
        <vt:i4>1245240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_Toc369551769</vt:lpwstr>
      </vt:variant>
      <vt:variant>
        <vt:i4>1245240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_Toc369551768</vt:lpwstr>
      </vt:variant>
      <vt:variant>
        <vt:i4>1245240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_Toc369551767</vt:lpwstr>
      </vt:variant>
      <vt:variant>
        <vt:i4>1245240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_Toc369551766</vt:lpwstr>
      </vt:variant>
      <vt:variant>
        <vt:i4>1245240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_Toc369551765</vt:lpwstr>
      </vt:variant>
      <vt:variant>
        <vt:i4>1245240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_Toc369551764</vt:lpwstr>
      </vt:variant>
      <vt:variant>
        <vt:i4>1245240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_Toc369551763</vt:lpwstr>
      </vt:variant>
      <vt:variant>
        <vt:i4>1245240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_Toc369551762</vt:lpwstr>
      </vt:variant>
      <vt:variant>
        <vt:i4>1245240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_Toc369551761</vt:lpwstr>
      </vt:variant>
      <vt:variant>
        <vt:i4>1245240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_Toc369551760</vt:lpwstr>
      </vt:variant>
      <vt:variant>
        <vt:i4>1048632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_Toc369551759</vt:lpwstr>
      </vt:variant>
      <vt:variant>
        <vt:i4>1048632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_Toc369551758</vt:lpwstr>
      </vt:variant>
      <vt:variant>
        <vt:i4>1048632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_Toc369551757</vt:lpwstr>
      </vt:variant>
      <vt:variant>
        <vt:i4>1048632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_Toc369551756</vt:lpwstr>
      </vt:variant>
      <vt:variant>
        <vt:i4>1048632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_Toc369551755</vt:lpwstr>
      </vt:variant>
      <vt:variant>
        <vt:i4>1048632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_Toc369551754</vt:lpwstr>
      </vt:variant>
      <vt:variant>
        <vt:i4>1048632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_Toc369551753</vt:lpwstr>
      </vt:variant>
      <vt:variant>
        <vt:i4>1048632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_Toc369551752</vt:lpwstr>
      </vt:variant>
      <vt:variant>
        <vt:i4>1048632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_Toc369551751</vt:lpwstr>
      </vt:variant>
      <vt:variant>
        <vt:i4>1048632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_Toc369551750</vt:lpwstr>
      </vt:variant>
      <vt:variant>
        <vt:i4>1114168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_Toc369551749</vt:lpwstr>
      </vt:variant>
      <vt:variant>
        <vt:i4>1114168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_Toc369551748</vt:lpwstr>
      </vt:variant>
      <vt:variant>
        <vt:i4>1114168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_Toc369551747</vt:lpwstr>
      </vt:variant>
      <vt:variant>
        <vt:i4>1114168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_Toc369551746</vt:lpwstr>
      </vt:variant>
      <vt:variant>
        <vt:i4>1114168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_Toc369551745</vt:lpwstr>
      </vt:variant>
      <vt:variant>
        <vt:i4>1114168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_Toc369551744</vt:lpwstr>
      </vt:variant>
      <vt:variant>
        <vt:i4>1114168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_Toc369551743</vt:lpwstr>
      </vt:variant>
      <vt:variant>
        <vt:i4>1114168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_Toc369551742</vt:lpwstr>
      </vt:variant>
      <vt:variant>
        <vt:i4>1114168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_Toc369551741</vt:lpwstr>
      </vt:variant>
      <vt:variant>
        <vt:i4>1114168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_Toc369551740</vt:lpwstr>
      </vt:variant>
      <vt:variant>
        <vt:i4>1441848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_Toc369551739</vt:lpwstr>
      </vt:variant>
      <vt:variant>
        <vt:i4>1441848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_Toc369551738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_Toc369551737</vt:lpwstr>
      </vt:variant>
      <vt:variant>
        <vt:i4>1441848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_Toc369551736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_Toc369551735</vt:lpwstr>
      </vt:variant>
      <vt:variant>
        <vt:i4>1441848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_Toc369551734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SKPE-IE 절차서</dc:title>
  <dc:creator>서비스/제조1담당</dc:creator>
  <dc:description>Ver 1.0</dc:description>
  <cp:lastModifiedBy>김정아</cp:lastModifiedBy>
  <cp:revision>16</cp:revision>
  <cp:lastPrinted>2013-10-14T14:32:00Z</cp:lastPrinted>
  <dcterms:created xsi:type="dcterms:W3CDTF">2015-06-02T05:37:00Z</dcterms:created>
  <dcterms:modified xsi:type="dcterms:W3CDTF">2015-07-29T01:35:00Z</dcterms:modified>
</cp:coreProperties>
</file>